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38920F" w14:textId="052210D6" w:rsidR="00BA4894" w:rsidRDefault="004A0B94" w:rsidP="000B33C0">
      <w:pPr>
        <w:pStyle w:val="Title"/>
      </w:pPr>
      <w:r>
        <w:softHyphen/>
      </w:r>
      <w:r w:rsidR="00C501EA">
        <w:t>Smar</w:t>
      </w:r>
      <w:r w:rsidR="006C14C4">
        <w:t>t</w:t>
      </w:r>
      <w:r w:rsidR="00C501EA">
        <w:t xml:space="preserve">er Balanced </w:t>
      </w:r>
      <w:r w:rsidR="004078DE">
        <w:t>Assessment Consortium</w:t>
      </w:r>
    </w:p>
    <w:p w14:paraId="0B48404A" w14:textId="77777777" w:rsidR="004078DE" w:rsidRDefault="00DD7873" w:rsidP="000B33C0">
      <w:pPr>
        <w:pStyle w:val="Subtitle"/>
      </w:pPr>
      <w:r>
        <w:t xml:space="preserve">Administration and </w:t>
      </w:r>
      <w:r w:rsidR="00397A1D">
        <w:t>Registration</w:t>
      </w:r>
      <w:r>
        <w:t xml:space="preserve"> Tools</w:t>
      </w:r>
      <w:r w:rsidR="00397A1D">
        <w:t xml:space="preserve"> User Guide</w:t>
      </w:r>
    </w:p>
    <w:p w14:paraId="6E33B767" w14:textId="1459F995" w:rsidR="004E25AF" w:rsidRDefault="004E7D12" w:rsidP="000E28A9">
      <w:pPr>
        <w:pStyle w:val="Date"/>
        <w:sectPr w:rsidR="004E25AF" w:rsidSect="00F9670E">
          <w:headerReference w:type="default" r:id="rId11"/>
          <w:footerReference w:type="default" r:id="rId12"/>
          <w:pgSz w:w="12240" w:h="15840" w:code="1"/>
          <w:pgMar w:top="1872" w:right="1440" w:bottom="3456" w:left="1440" w:header="720" w:footer="720" w:gutter="0"/>
          <w:cols w:space="720"/>
          <w:docGrid w:linePitch="360"/>
        </w:sectPr>
      </w:pPr>
      <w:r>
        <w:t>Updated</w:t>
      </w:r>
      <w:r w:rsidR="000E28A9">
        <w:t xml:space="preserve"> April 21, 2020</w:t>
      </w:r>
    </w:p>
    <w:p w14:paraId="510FCE72" w14:textId="77777777" w:rsidR="00DB681F" w:rsidRPr="00084712" w:rsidRDefault="00DB681F" w:rsidP="00125250">
      <w:pPr>
        <w:pStyle w:val="TOAHeading"/>
      </w:pPr>
      <w:r w:rsidRPr="00125250">
        <w:lastRenderedPageBreak/>
        <w:t>Contents</w:t>
      </w:r>
    </w:p>
    <w:p w14:paraId="292D6855" w14:textId="75ED1ACA" w:rsidR="00325FBA" w:rsidRDefault="00235A30">
      <w:pPr>
        <w:pStyle w:val="TOC1"/>
        <w:rPr>
          <w:rFonts w:asciiTheme="minorHAnsi" w:eastAsiaTheme="minorEastAsia" w:hAnsiTheme="minorHAnsi" w:cstheme="minorBidi"/>
          <w:caps w:val="0"/>
          <w:szCs w:val="22"/>
        </w:rPr>
      </w:pPr>
      <w:r w:rsidRPr="00E070CC">
        <w:rPr>
          <w:sz w:val="28"/>
        </w:rPr>
        <w:fldChar w:fldCharType="begin"/>
      </w:r>
      <w:r w:rsidRPr="00E070CC">
        <w:instrText xml:space="preserve"> TOC \o "1-5" \h \z \u </w:instrText>
      </w:r>
      <w:r w:rsidRPr="00E070CC">
        <w:rPr>
          <w:sz w:val="28"/>
        </w:rPr>
        <w:fldChar w:fldCharType="separate"/>
      </w:r>
      <w:hyperlink w:anchor="_Toc34118596" w:history="1">
        <w:r w:rsidR="00325FBA" w:rsidRPr="004864BD">
          <w:rPr>
            <w:rStyle w:val="Hyperlink"/>
            <w:rFonts w:eastAsiaTheme="majorEastAsia"/>
          </w:rPr>
          <w:t>Overview of the Administration and Registration Tools System</w:t>
        </w:r>
        <w:r w:rsidR="00325FBA">
          <w:rPr>
            <w:webHidden/>
          </w:rPr>
          <w:tab/>
        </w:r>
        <w:r w:rsidR="00325FBA">
          <w:rPr>
            <w:webHidden/>
          </w:rPr>
          <w:fldChar w:fldCharType="begin"/>
        </w:r>
        <w:r w:rsidR="00325FBA">
          <w:rPr>
            <w:webHidden/>
          </w:rPr>
          <w:instrText xml:space="preserve"> PAGEREF _Toc34118596 \h </w:instrText>
        </w:r>
        <w:r w:rsidR="00325FBA">
          <w:rPr>
            <w:webHidden/>
          </w:rPr>
        </w:r>
        <w:r w:rsidR="00325FBA">
          <w:rPr>
            <w:webHidden/>
          </w:rPr>
          <w:fldChar w:fldCharType="separate"/>
        </w:r>
        <w:r w:rsidR="00CF0CD4">
          <w:rPr>
            <w:webHidden/>
          </w:rPr>
          <w:t>4</w:t>
        </w:r>
        <w:r w:rsidR="00325FBA">
          <w:rPr>
            <w:webHidden/>
          </w:rPr>
          <w:fldChar w:fldCharType="end"/>
        </w:r>
      </w:hyperlink>
    </w:p>
    <w:p w14:paraId="4E085D72" w14:textId="48C716BD" w:rsidR="00325FBA" w:rsidRDefault="005C4B10">
      <w:pPr>
        <w:pStyle w:val="TOC2"/>
        <w:rPr>
          <w:rFonts w:asciiTheme="minorHAnsi" w:eastAsiaTheme="minorEastAsia" w:hAnsiTheme="minorHAnsi" w:cstheme="minorBidi"/>
          <w:szCs w:val="22"/>
        </w:rPr>
      </w:pPr>
      <w:hyperlink w:anchor="_Toc34118597" w:history="1">
        <w:r w:rsidR="00325FBA" w:rsidRPr="004864BD">
          <w:rPr>
            <w:rStyle w:val="Hyperlink"/>
            <w:rFonts w:eastAsiaTheme="majorEastAsia"/>
          </w:rPr>
          <w:t>Inter-relation between the Administration and Registration Tools System and other Smarter Balanced Systems</w:t>
        </w:r>
        <w:r w:rsidR="00325FBA">
          <w:rPr>
            <w:webHidden/>
          </w:rPr>
          <w:tab/>
        </w:r>
        <w:r w:rsidR="00325FBA">
          <w:rPr>
            <w:webHidden/>
          </w:rPr>
          <w:fldChar w:fldCharType="begin"/>
        </w:r>
        <w:r w:rsidR="00325FBA">
          <w:rPr>
            <w:webHidden/>
          </w:rPr>
          <w:instrText xml:space="preserve"> PAGEREF _Toc34118597 \h </w:instrText>
        </w:r>
        <w:r w:rsidR="00325FBA">
          <w:rPr>
            <w:webHidden/>
          </w:rPr>
        </w:r>
        <w:r w:rsidR="00325FBA">
          <w:rPr>
            <w:webHidden/>
          </w:rPr>
          <w:fldChar w:fldCharType="separate"/>
        </w:r>
        <w:r w:rsidR="00CF0CD4">
          <w:rPr>
            <w:webHidden/>
          </w:rPr>
          <w:t>4</w:t>
        </w:r>
        <w:r w:rsidR="00325FBA">
          <w:rPr>
            <w:webHidden/>
          </w:rPr>
          <w:fldChar w:fldCharType="end"/>
        </w:r>
      </w:hyperlink>
    </w:p>
    <w:p w14:paraId="31F5ACB7" w14:textId="21C9040B" w:rsidR="00325FBA" w:rsidRDefault="005C4B10">
      <w:pPr>
        <w:pStyle w:val="TOC2"/>
        <w:rPr>
          <w:rFonts w:asciiTheme="minorHAnsi" w:eastAsiaTheme="minorEastAsia" w:hAnsiTheme="minorHAnsi" w:cstheme="minorBidi"/>
          <w:szCs w:val="22"/>
        </w:rPr>
      </w:pPr>
      <w:hyperlink w:anchor="_Toc34118598" w:history="1">
        <w:r w:rsidR="00325FBA" w:rsidRPr="004864BD">
          <w:rPr>
            <w:rStyle w:val="Hyperlink"/>
            <w:rFonts w:eastAsiaTheme="majorEastAsia"/>
          </w:rPr>
          <w:t>User Roles and Permissions</w:t>
        </w:r>
        <w:r w:rsidR="00325FBA">
          <w:rPr>
            <w:webHidden/>
          </w:rPr>
          <w:tab/>
        </w:r>
        <w:r w:rsidR="00325FBA">
          <w:rPr>
            <w:webHidden/>
          </w:rPr>
          <w:fldChar w:fldCharType="begin"/>
        </w:r>
        <w:r w:rsidR="00325FBA">
          <w:rPr>
            <w:webHidden/>
          </w:rPr>
          <w:instrText xml:space="preserve"> PAGEREF _Toc34118598 \h </w:instrText>
        </w:r>
        <w:r w:rsidR="00325FBA">
          <w:rPr>
            <w:webHidden/>
          </w:rPr>
        </w:r>
        <w:r w:rsidR="00325FBA">
          <w:rPr>
            <w:webHidden/>
          </w:rPr>
          <w:fldChar w:fldCharType="separate"/>
        </w:r>
        <w:r w:rsidR="00CF0CD4">
          <w:rPr>
            <w:webHidden/>
          </w:rPr>
          <w:t>4</w:t>
        </w:r>
        <w:r w:rsidR="00325FBA">
          <w:rPr>
            <w:webHidden/>
          </w:rPr>
          <w:fldChar w:fldCharType="end"/>
        </w:r>
      </w:hyperlink>
    </w:p>
    <w:p w14:paraId="38EFBB34" w14:textId="7B170F57" w:rsidR="00325FBA" w:rsidRDefault="005C4B10">
      <w:pPr>
        <w:pStyle w:val="TOC2"/>
        <w:rPr>
          <w:rFonts w:asciiTheme="minorHAnsi" w:eastAsiaTheme="minorEastAsia" w:hAnsiTheme="minorHAnsi" w:cstheme="minorBidi"/>
          <w:szCs w:val="22"/>
        </w:rPr>
      </w:pPr>
      <w:hyperlink w:anchor="_Toc34118599" w:history="1">
        <w:r w:rsidR="00325FBA" w:rsidRPr="004864BD">
          <w:rPr>
            <w:rStyle w:val="Hyperlink"/>
            <w:rFonts w:eastAsiaTheme="majorEastAsia"/>
          </w:rPr>
          <w:t>Understanding the Smarter Balanced Hierarchy</w:t>
        </w:r>
        <w:r w:rsidR="00325FBA">
          <w:rPr>
            <w:webHidden/>
          </w:rPr>
          <w:tab/>
        </w:r>
        <w:r w:rsidR="00325FBA">
          <w:rPr>
            <w:webHidden/>
          </w:rPr>
          <w:fldChar w:fldCharType="begin"/>
        </w:r>
        <w:r w:rsidR="00325FBA">
          <w:rPr>
            <w:webHidden/>
          </w:rPr>
          <w:instrText xml:space="preserve"> PAGEREF _Toc34118599 \h </w:instrText>
        </w:r>
        <w:r w:rsidR="00325FBA">
          <w:rPr>
            <w:webHidden/>
          </w:rPr>
        </w:r>
        <w:r w:rsidR="00325FBA">
          <w:rPr>
            <w:webHidden/>
          </w:rPr>
          <w:fldChar w:fldCharType="separate"/>
        </w:r>
        <w:r w:rsidR="00CF0CD4">
          <w:rPr>
            <w:webHidden/>
          </w:rPr>
          <w:t>4</w:t>
        </w:r>
        <w:r w:rsidR="00325FBA">
          <w:rPr>
            <w:webHidden/>
          </w:rPr>
          <w:fldChar w:fldCharType="end"/>
        </w:r>
      </w:hyperlink>
    </w:p>
    <w:p w14:paraId="5FED81BF" w14:textId="2E8C32B5" w:rsidR="00325FBA" w:rsidRDefault="005C4B10">
      <w:pPr>
        <w:pStyle w:val="TOC2"/>
        <w:rPr>
          <w:rFonts w:asciiTheme="minorHAnsi" w:eastAsiaTheme="minorEastAsia" w:hAnsiTheme="minorHAnsi" w:cstheme="minorBidi"/>
          <w:szCs w:val="22"/>
        </w:rPr>
      </w:pPr>
      <w:hyperlink w:anchor="_Toc34118600" w:history="1">
        <w:r w:rsidR="00325FBA" w:rsidRPr="004864BD">
          <w:rPr>
            <w:rStyle w:val="Hyperlink"/>
            <w:rFonts w:eastAsiaTheme="majorEastAsia"/>
          </w:rPr>
          <w:t>About Microsoft Excel Files</w:t>
        </w:r>
        <w:r w:rsidR="00325FBA">
          <w:rPr>
            <w:webHidden/>
          </w:rPr>
          <w:tab/>
        </w:r>
        <w:r w:rsidR="00325FBA">
          <w:rPr>
            <w:webHidden/>
          </w:rPr>
          <w:fldChar w:fldCharType="begin"/>
        </w:r>
        <w:r w:rsidR="00325FBA">
          <w:rPr>
            <w:webHidden/>
          </w:rPr>
          <w:instrText xml:space="preserve"> PAGEREF _Toc34118600 \h </w:instrText>
        </w:r>
        <w:r w:rsidR="00325FBA">
          <w:rPr>
            <w:webHidden/>
          </w:rPr>
        </w:r>
        <w:r w:rsidR="00325FBA">
          <w:rPr>
            <w:webHidden/>
          </w:rPr>
          <w:fldChar w:fldCharType="separate"/>
        </w:r>
        <w:r w:rsidR="00CF0CD4">
          <w:rPr>
            <w:webHidden/>
          </w:rPr>
          <w:t>5</w:t>
        </w:r>
        <w:r w:rsidR="00325FBA">
          <w:rPr>
            <w:webHidden/>
          </w:rPr>
          <w:fldChar w:fldCharType="end"/>
        </w:r>
      </w:hyperlink>
    </w:p>
    <w:p w14:paraId="35975DA5" w14:textId="40158CFD" w:rsidR="00325FBA" w:rsidRDefault="005C4B10">
      <w:pPr>
        <w:pStyle w:val="TOC1"/>
        <w:rPr>
          <w:rFonts w:asciiTheme="minorHAnsi" w:eastAsiaTheme="minorEastAsia" w:hAnsiTheme="minorHAnsi" w:cstheme="minorBidi"/>
          <w:caps w:val="0"/>
          <w:szCs w:val="22"/>
        </w:rPr>
      </w:pPr>
      <w:hyperlink w:anchor="_Toc34118601" w:history="1">
        <w:r w:rsidR="00325FBA" w:rsidRPr="004864BD">
          <w:rPr>
            <w:rStyle w:val="Hyperlink"/>
            <w:rFonts w:eastAsiaTheme="majorEastAsia"/>
          </w:rPr>
          <w:t>Introduction to This User Guide</w:t>
        </w:r>
        <w:r w:rsidR="00325FBA">
          <w:rPr>
            <w:webHidden/>
          </w:rPr>
          <w:tab/>
        </w:r>
        <w:r w:rsidR="00325FBA">
          <w:rPr>
            <w:webHidden/>
          </w:rPr>
          <w:fldChar w:fldCharType="begin"/>
        </w:r>
        <w:r w:rsidR="00325FBA">
          <w:rPr>
            <w:webHidden/>
          </w:rPr>
          <w:instrText xml:space="preserve"> PAGEREF _Toc34118601 \h </w:instrText>
        </w:r>
        <w:r w:rsidR="00325FBA">
          <w:rPr>
            <w:webHidden/>
          </w:rPr>
        </w:r>
        <w:r w:rsidR="00325FBA">
          <w:rPr>
            <w:webHidden/>
          </w:rPr>
          <w:fldChar w:fldCharType="separate"/>
        </w:r>
        <w:r w:rsidR="00CF0CD4">
          <w:rPr>
            <w:webHidden/>
          </w:rPr>
          <w:t>6</w:t>
        </w:r>
        <w:r w:rsidR="00325FBA">
          <w:rPr>
            <w:webHidden/>
          </w:rPr>
          <w:fldChar w:fldCharType="end"/>
        </w:r>
      </w:hyperlink>
    </w:p>
    <w:p w14:paraId="0AF053F1" w14:textId="33BC2FF3" w:rsidR="00325FBA" w:rsidRDefault="005C4B10">
      <w:pPr>
        <w:pStyle w:val="TOC1"/>
        <w:rPr>
          <w:rFonts w:asciiTheme="minorHAnsi" w:eastAsiaTheme="minorEastAsia" w:hAnsiTheme="minorHAnsi" w:cstheme="minorBidi"/>
          <w:caps w:val="0"/>
          <w:szCs w:val="22"/>
        </w:rPr>
      </w:pPr>
      <w:hyperlink w:anchor="_Toc34118602" w:history="1">
        <w:r w:rsidR="00325FBA" w:rsidRPr="004864BD">
          <w:rPr>
            <w:rStyle w:val="Hyperlink"/>
            <w:rFonts w:eastAsiaTheme="majorEastAsia"/>
          </w:rPr>
          <w:t>Accessing and Understanding the ART Interface</w:t>
        </w:r>
        <w:r w:rsidR="00325FBA">
          <w:rPr>
            <w:webHidden/>
          </w:rPr>
          <w:tab/>
        </w:r>
        <w:r w:rsidR="00325FBA">
          <w:rPr>
            <w:webHidden/>
          </w:rPr>
          <w:fldChar w:fldCharType="begin"/>
        </w:r>
        <w:r w:rsidR="00325FBA">
          <w:rPr>
            <w:webHidden/>
          </w:rPr>
          <w:instrText xml:space="preserve"> PAGEREF _Toc34118602 \h </w:instrText>
        </w:r>
        <w:r w:rsidR="00325FBA">
          <w:rPr>
            <w:webHidden/>
          </w:rPr>
        </w:r>
        <w:r w:rsidR="00325FBA">
          <w:rPr>
            <w:webHidden/>
          </w:rPr>
          <w:fldChar w:fldCharType="separate"/>
        </w:r>
        <w:r w:rsidR="00CF0CD4">
          <w:rPr>
            <w:webHidden/>
          </w:rPr>
          <w:t>7</w:t>
        </w:r>
        <w:r w:rsidR="00325FBA">
          <w:rPr>
            <w:webHidden/>
          </w:rPr>
          <w:fldChar w:fldCharType="end"/>
        </w:r>
      </w:hyperlink>
    </w:p>
    <w:p w14:paraId="40D10597" w14:textId="6669BAC6" w:rsidR="00325FBA" w:rsidRDefault="005C4B10">
      <w:pPr>
        <w:pStyle w:val="TOC2"/>
        <w:rPr>
          <w:rFonts w:asciiTheme="minorHAnsi" w:eastAsiaTheme="minorEastAsia" w:hAnsiTheme="minorHAnsi" w:cstheme="minorBidi"/>
          <w:szCs w:val="22"/>
        </w:rPr>
      </w:pPr>
      <w:hyperlink w:anchor="_Toc34118603" w:history="1">
        <w:r w:rsidR="00325FBA" w:rsidRPr="004864BD">
          <w:rPr>
            <w:rStyle w:val="Hyperlink"/>
            <w:rFonts w:eastAsiaTheme="majorEastAsia"/>
          </w:rPr>
          <w:t>Logging on to ART</w:t>
        </w:r>
        <w:r w:rsidR="00325FBA">
          <w:rPr>
            <w:webHidden/>
          </w:rPr>
          <w:tab/>
        </w:r>
        <w:r w:rsidR="00325FBA">
          <w:rPr>
            <w:webHidden/>
          </w:rPr>
          <w:fldChar w:fldCharType="begin"/>
        </w:r>
        <w:r w:rsidR="00325FBA">
          <w:rPr>
            <w:webHidden/>
          </w:rPr>
          <w:instrText xml:space="preserve"> PAGEREF _Toc34118603 \h </w:instrText>
        </w:r>
        <w:r w:rsidR="00325FBA">
          <w:rPr>
            <w:webHidden/>
          </w:rPr>
        </w:r>
        <w:r w:rsidR="00325FBA">
          <w:rPr>
            <w:webHidden/>
          </w:rPr>
          <w:fldChar w:fldCharType="separate"/>
        </w:r>
        <w:r w:rsidR="00CF0CD4">
          <w:rPr>
            <w:webHidden/>
          </w:rPr>
          <w:t>7</w:t>
        </w:r>
        <w:r w:rsidR="00325FBA">
          <w:rPr>
            <w:webHidden/>
          </w:rPr>
          <w:fldChar w:fldCharType="end"/>
        </w:r>
      </w:hyperlink>
    </w:p>
    <w:p w14:paraId="2DD03ECF" w14:textId="07D2052E" w:rsidR="00325FBA" w:rsidRDefault="005C4B10">
      <w:pPr>
        <w:pStyle w:val="TOC2"/>
        <w:rPr>
          <w:rFonts w:asciiTheme="minorHAnsi" w:eastAsiaTheme="minorEastAsia" w:hAnsiTheme="minorHAnsi" w:cstheme="minorBidi"/>
          <w:szCs w:val="22"/>
        </w:rPr>
      </w:pPr>
      <w:hyperlink w:anchor="_Toc34118604" w:history="1">
        <w:r w:rsidR="00325FBA" w:rsidRPr="004864BD">
          <w:rPr>
            <w:rStyle w:val="Hyperlink"/>
            <w:rFonts w:eastAsiaTheme="majorEastAsia"/>
          </w:rPr>
          <w:t>ART Home Screen</w:t>
        </w:r>
        <w:r w:rsidR="00325FBA">
          <w:rPr>
            <w:webHidden/>
          </w:rPr>
          <w:tab/>
        </w:r>
        <w:r w:rsidR="00325FBA">
          <w:rPr>
            <w:webHidden/>
          </w:rPr>
          <w:fldChar w:fldCharType="begin"/>
        </w:r>
        <w:r w:rsidR="00325FBA">
          <w:rPr>
            <w:webHidden/>
          </w:rPr>
          <w:instrText xml:space="preserve"> PAGEREF _Toc34118604 \h </w:instrText>
        </w:r>
        <w:r w:rsidR="00325FBA">
          <w:rPr>
            <w:webHidden/>
          </w:rPr>
        </w:r>
        <w:r w:rsidR="00325FBA">
          <w:rPr>
            <w:webHidden/>
          </w:rPr>
          <w:fldChar w:fldCharType="separate"/>
        </w:r>
        <w:r w:rsidR="00CF0CD4">
          <w:rPr>
            <w:webHidden/>
          </w:rPr>
          <w:t>7</w:t>
        </w:r>
        <w:r w:rsidR="00325FBA">
          <w:rPr>
            <w:webHidden/>
          </w:rPr>
          <w:fldChar w:fldCharType="end"/>
        </w:r>
      </w:hyperlink>
    </w:p>
    <w:p w14:paraId="29065395" w14:textId="47254A6E" w:rsidR="00325FBA" w:rsidRDefault="005C4B10">
      <w:pPr>
        <w:pStyle w:val="TOC2"/>
        <w:rPr>
          <w:rFonts w:asciiTheme="minorHAnsi" w:eastAsiaTheme="minorEastAsia" w:hAnsiTheme="minorHAnsi" w:cstheme="minorBidi"/>
          <w:szCs w:val="22"/>
        </w:rPr>
      </w:pPr>
      <w:hyperlink w:anchor="_Toc34118605" w:history="1">
        <w:r w:rsidR="00325FBA" w:rsidRPr="004864BD">
          <w:rPr>
            <w:rStyle w:val="Hyperlink"/>
            <w:rFonts w:eastAsiaTheme="majorEastAsia"/>
          </w:rPr>
          <w:t>ART Banner</w:t>
        </w:r>
        <w:r w:rsidR="00325FBA">
          <w:rPr>
            <w:webHidden/>
          </w:rPr>
          <w:tab/>
        </w:r>
        <w:r w:rsidR="00325FBA">
          <w:rPr>
            <w:webHidden/>
          </w:rPr>
          <w:fldChar w:fldCharType="begin"/>
        </w:r>
        <w:r w:rsidR="00325FBA">
          <w:rPr>
            <w:webHidden/>
          </w:rPr>
          <w:instrText xml:space="preserve"> PAGEREF _Toc34118605 \h </w:instrText>
        </w:r>
        <w:r w:rsidR="00325FBA">
          <w:rPr>
            <w:webHidden/>
          </w:rPr>
        </w:r>
        <w:r w:rsidR="00325FBA">
          <w:rPr>
            <w:webHidden/>
          </w:rPr>
          <w:fldChar w:fldCharType="separate"/>
        </w:r>
        <w:r w:rsidR="00CF0CD4">
          <w:rPr>
            <w:webHidden/>
          </w:rPr>
          <w:t>8</w:t>
        </w:r>
        <w:r w:rsidR="00325FBA">
          <w:rPr>
            <w:webHidden/>
          </w:rPr>
          <w:fldChar w:fldCharType="end"/>
        </w:r>
      </w:hyperlink>
    </w:p>
    <w:p w14:paraId="72C1406F" w14:textId="67E0861C" w:rsidR="00325FBA" w:rsidRDefault="005C4B10">
      <w:pPr>
        <w:pStyle w:val="TOC3"/>
        <w:rPr>
          <w:rFonts w:asciiTheme="minorHAnsi" w:eastAsiaTheme="minorEastAsia" w:hAnsiTheme="minorHAnsi" w:cstheme="minorBidi"/>
          <w:szCs w:val="22"/>
        </w:rPr>
      </w:pPr>
      <w:hyperlink w:anchor="_Toc34118606" w:history="1">
        <w:r w:rsidR="00325FBA" w:rsidRPr="004864BD">
          <w:rPr>
            <w:rStyle w:val="Hyperlink"/>
            <w:rFonts w:eastAsiaTheme="majorEastAsia"/>
          </w:rPr>
          <w:t>Task Bar.</w:t>
        </w:r>
        <w:r w:rsidR="00325FBA">
          <w:rPr>
            <w:webHidden/>
          </w:rPr>
          <w:tab/>
        </w:r>
        <w:r w:rsidR="00325FBA">
          <w:rPr>
            <w:webHidden/>
          </w:rPr>
          <w:fldChar w:fldCharType="begin"/>
        </w:r>
        <w:r w:rsidR="00325FBA">
          <w:rPr>
            <w:webHidden/>
          </w:rPr>
          <w:instrText xml:space="preserve"> PAGEREF _Toc34118606 \h </w:instrText>
        </w:r>
        <w:r w:rsidR="00325FBA">
          <w:rPr>
            <w:webHidden/>
          </w:rPr>
        </w:r>
        <w:r w:rsidR="00325FBA">
          <w:rPr>
            <w:webHidden/>
          </w:rPr>
          <w:fldChar w:fldCharType="separate"/>
        </w:r>
        <w:r w:rsidR="00CF0CD4">
          <w:rPr>
            <w:webHidden/>
          </w:rPr>
          <w:t>9</w:t>
        </w:r>
        <w:r w:rsidR="00325FBA">
          <w:rPr>
            <w:webHidden/>
          </w:rPr>
          <w:fldChar w:fldCharType="end"/>
        </w:r>
      </w:hyperlink>
    </w:p>
    <w:p w14:paraId="7AD1E333" w14:textId="4A2012FF" w:rsidR="00325FBA" w:rsidRDefault="005C4B10">
      <w:pPr>
        <w:pStyle w:val="TOC2"/>
        <w:rPr>
          <w:rFonts w:asciiTheme="minorHAnsi" w:eastAsiaTheme="minorEastAsia" w:hAnsiTheme="minorHAnsi" w:cstheme="minorBidi"/>
          <w:szCs w:val="22"/>
        </w:rPr>
      </w:pPr>
      <w:hyperlink w:anchor="_Toc34118607" w:history="1">
        <w:r w:rsidR="00325FBA" w:rsidRPr="004864BD">
          <w:rPr>
            <w:rStyle w:val="Hyperlink"/>
            <w:rFonts w:eastAsiaTheme="majorEastAsia"/>
          </w:rPr>
          <w:t>Edit Profile</w:t>
        </w:r>
        <w:r w:rsidR="00325FBA">
          <w:rPr>
            <w:webHidden/>
          </w:rPr>
          <w:tab/>
        </w:r>
        <w:r w:rsidR="00325FBA">
          <w:rPr>
            <w:webHidden/>
          </w:rPr>
          <w:fldChar w:fldCharType="begin"/>
        </w:r>
        <w:r w:rsidR="00325FBA">
          <w:rPr>
            <w:webHidden/>
          </w:rPr>
          <w:instrText xml:space="preserve"> PAGEREF _Toc34118607 \h </w:instrText>
        </w:r>
        <w:r w:rsidR="00325FBA">
          <w:rPr>
            <w:webHidden/>
          </w:rPr>
        </w:r>
        <w:r w:rsidR="00325FBA">
          <w:rPr>
            <w:webHidden/>
          </w:rPr>
          <w:fldChar w:fldCharType="separate"/>
        </w:r>
        <w:r w:rsidR="00CF0CD4">
          <w:rPr>
            <w:webHidden/>
          </w:rPr>
          <w:t>9</w:t>
        </w:r>
        <w:r w:rsidR="00325FBA">
          <w:rPr>
            <w:webHidden/>
          </w:rPr>
          <w:fldChar w:fldCharType="end"/>
        </w:r>
      </w:hyperlink>
    </w:p>
    <w:p w14:paraId="6106058D" w14:textId="5DC95FE8" w:rsidR="00325FBA" w:rsidRDefault="005C4B10">
      <w:pPr>
        <w:pStyle w:val="TOC1"/>
        <w:rPr>
          <w:rFonts w:asciiTheme="minorHAnsi" w:eastAsiaTheme="minorEastAsia" w:hAnsiTheme="minorHAnsi" w:cstheme="minorBidi"/>
          <w:caps w:val="0"/>
          <w:szCs w:val="22"/>
        </w:rPr>
      </w:pPr>
      <w:hyperlink w:anchor="_Toc34118608" w:history="1">
        <w:r w:rsidR="00325FBA" w:rsidRPr="004864BD">
          <w:rPr>
            <w:rStyle w:val="Hyperlink"/>
            <w:rFonts w:eastAsiaTheme="majorEastAsia"/>
          </w:rPr>
          <w:t>Creating Records in ART</w:t>
        </w:r>
        <w:r w:rsidR="00325FBA">
          <w:rPr>
            <w:webHidden/>
          </w:rPr>
          <w:tab/>
        </w:r>
        <w:r w:rsidR="00325FBA">
          <w:rPr>
            <w:webHidden/>
          </w:rPr>
          <w:fldChar w:fldCharType="begin"/>
        </w:r>
        <w:r w:rsidR="00325FBA">
          <w:rPr>
            <w:webHidden/>
          </w:rPr>
          <w:instrText xml:space="preserve"> PAGEREF _Toc34118608 \h </w:instrText>
        </w:r>
        <w:r w:rsidR="00325FBA">
          <w:rPr>
            <w:webHidden/>
          </w:rPr>
        </w:r>
        <w:r w:rsidR="00325FBA">
          <w:rPr>
            <w:webHidden/>
          </w:rPr>
          <w:fldChar w:fldCharType="separate"/>
        </w:r>
        <w:r w:rsidR="00CF0CD4">
          <w:rPr>
            <w:webHidden/>
          </w:rPr>
          <w:t>11</w:t>
        </w:r>
        <w:r w:rsidR="00325FBA">
          <w:rPr>
            <w:webHidden/>
          </w:rPr>
          <w:fldChar w:fldCharType="end"/>
        </w:r>
      </w:hyperlink>
    </w:p>
    <w:p w14:paraId="3F0FCCF6" w14:textId="3F1E50C2" w:rsidR="00325FBA" w:rsidRDefault="005C4B10">
      <w:pPr>
        <w:pStyle w:val="TOC3"/>
        <w:rPr>
          <w:rFonts w:asciiTheme="minorHAnsi" w:eastAsiaTheme="minorEastAsia" w:hAnsiTheme="minorHAnsi" w:cstheme="minorBidi"/>
          <w:szCs w:val="22"/>
        </w:rPr>
      </w:pPr>
      <w:hyperlink w:anchor="_Toc34118609" w:history="1">
        <w:r w:rsidR="00325FBA" w:rsidRPr="004864BD">
          <w:rPr>
            <w:rStyle w:val="Hyperlink"/>
            <w:rFonts w:eastAsiaTheme="majorEastAsia"/>
          </w:rPr>
          <w:t>File Uploads.</w:t>
        </w:r>
        <w:r w:rsidR="00325FBA">
          <w:rPr>
            <w:webHidden/>
          </w:rPr>
          <w:tab/>
        </w:r>
        <w:r w:rsidR="00325FBA">
          <w:rPr>
            <w:webHidden/>
          </w:rPr>
          <w:fldChar w:fldCharType="begin"/>
        </w:r>
        <w:r w:rsidR="00325FBA">
          <w:rPr>
            <w:webHidden/>
          </w:rPr>
          <w:instrText xml:space="preserve"> PAGEREF _Toc34118609 \h </w:instrText>
        </w:r>
        <w:r w:rsidR="00325FBA">
          <w:rPr>
            <w:webHidden/>
          </w:rPr>
        </w:r>
        <w:r w:rsidR="00325FBA">
          <w:rPr>
            <w:webHidden/>
          </w:rPr>
          <w:fldChar w:fldCharType="separate"/>
        </w:r>
        <w:r w:rsidR="00CF0CD4">
          <w:rPr>
            <w:webHidden/>
          </w:rPr>
          <w:t>11</w:t>
        </w:r>
        <w:r w:rsidR="00325FBA">
          <w:rPr>
            <w:webHidden/>
          </w:rPr>
          <w:fldChar w:fldCharType="end"/>
        </w:r>
      </w:hyperlink>
    </w:p>
    <w:p w14:paraId="5C36D1EE" w14:textId="50E5505B" w:rsidR="00325FBA" w:rsidRDefault="005C4B10">
      <w:pPr>
        <w:pStyle w:val="TOC4"/>
        <w:rPr>
          <w:rFonts w:asciiTheme="minorHAnsi" w:eastAsiaTheme="minorEastAsia" w:hAnsiTheme="minorHAnsi" w:cstheme="minorBidi"/>
          <w:noProof/>
          <w:szCs w:val="22"/>
        </w:rPr>
      </w:pPr>
      <w:hyperlink w:anchor="_Toc34118610" w:history="1">
        <w:r w:rsidR="00325FBA" w:rsidRPr="004864BD">
          <w:rPr>
            <w:rStyle w:val="Hyperlink"/>
            <w:rFonts w:eastAsiaTheme="majorEastAsia"/>
            <w:noProof/>
          </w:rPr>
          <w:t>Download File Templates</w:t>
        </w:r>
        <w:r w:rsidR="00325FBA">
          <w:rPr>
            <w:noProof/>
            <w:webHidden/>
          </w:rPr>
          <w:tab/>
        </w:r>
        <w:r w:rsidR="00325FBA">
          <w:rPr>
            <w:noProof/>
            <w:webHidden/>
          </w:rPr>
          <w:fldChar w:fldCharType="begin"/>
        </w:r>
        <w:r w:rsidR="00325FBA">
          <w:rPr>
            <w:noProof/>
            <w:webHidden/>
          </w:rPr>
          <w:instrText xml:space="preserve"> PAGEREF _Toc34118610 \h </w:instrText>
        </w:r>
        <w:r w:rsidR="00325FBA">
          <w:rPr>
            <w:noProof/>
            <w:webHidden/>
          </w:rPr>
        </w:r>
        <w:r w:rsidR="00325FBA">
          <w:rPr>
            <w:noProof/>
            <w:webHidden/>
          </w:rPr>
          <w:fldChar w:fldCharType="separate"/>
        </w:r>
        <w:r w:rsidR="00CF0CD4">
          <w:rPr>
            <w:noProof/>
            <w:webHidden/>
          </w:rPr>
          <w:t>12</w:t>
        </w:r>
        <w:r w:rsidR="00325FBA">
          <w:rPr>
            <w:noProof/>
            <w:webHidden/>
          </w:rPr>
          <w:fldChar w:fldCharType="end"/>
        </w:r>
      </w:hyperlink>
    </w:p>
    <w:p w14:paraId="3E208C20" w14:textId="66237941" w:rsidR="00325FBA" w:rsidRDefault="005C4B10">
      <w:pPr>
        <w:pStyle w:val="TOC4"/>
        <w:rPr>
          <w:rFonts w:asciiTheme="minorHAnsi" w:eastAsiaTheme="minorEastAsia" w:hAnsiTheme="minorHAnsi" w:cstheme="minorBidi"/>
          <w:noProof/>
          <w:szCs w:val="22"/>
        </w:rPr>
      </w:pPr>
      <w:hyperlink w:anchor="_Toc34118611" w:history="1">
        <w:r w:rsidR="00325FBA" w:rsidRPr="004864BD">
          <w:rPr>
            <w:rStyle w:val="Hyperlink"/>
            <w:rFonts w:eastAsiaTheme="majorEastAsia"/>
            <w:noProof/>
          </w:rPr>
          <w:t>Creating an Upload File.</w:t>
        </w:r>
        <w:r w:rsidR="00325FBA">
          <w:rPr>
            <w:noProof/>
            <w:webHidden/>
          </w:rPr>
          <w:tab/>
        </w:r>
        <w:r w:rsidR="00325FBA">
          <w:rPr>
            <w:noProof/>
            <w:webHidden/>
          </w:rPr>
          <w:fldChar w:fldCharType="begin"/>
        </w:r>
        <w:r w:rsidR="00325FBA">
          <w:rPr>
            <w:noProof/>
            <w:webHidden/>
          </w:rPr>
          <w:instrText xml:space="preserve"> PAGEREF _Toc34118611 \h </w:instrText>
        </w:r>
        <w:r w:rsidR="00325FBA">
          <w:rPr>
            <w:noProof/>
            <w:webHidden/>
          </w:rPr>
        </w:r>
        <w:r w:rsidR="00325FBA">
          <w:rPr>
            <w:noProof/>
            <w:webHidden/>
          </w:rPr>
          <w:fldChar w:fldCharType="separate"/>
        </w:r>
        <w:r w:rsidR="00CF0CD4">
          <w:rPr>
            <w:noProof/>
            <w:webHidden/>
          </w:rPr>
          <w:t>13</w:t>
        </w:r>
        <w:r w:rsidR="00325FBA">
          <w:rPr>
            <w:noProof/>
            <w:webHidden/>
          </w:rPr>
          <w:fldChar w:fldCharType="end"/>
        </w:r>
      </w:hyperlink>
    </w:p>
    <w:p w14:paraId="01AC7A5A" w14:textId="78983108" w:rsidR="00325FBA" w:rsidRDefault="005C4B10">
      <w:pPr>
        <w:pStyle w:val="TOC4"/>
        <w:rPr>
          <w:rFonts w:asciiTheme="minorHAnsi" w:eastAsiaTheme="minorEastAsia" w:hAnsiTheme="minorHAnsi" w:cstheme="minorBidi"/>
          <w:noProof/>
          <w:szCs w:val="22"/>
        </w:rPr>
      </w:pPr>
      <w:hyperlink w:anchor="_Toc34118612" w:history="1">
        <w:r w:rsidR="00325FBA" w:rsidRPr="004864BD">
          <w:rPr>
            <w:rStyle w:val="Hyperlink"/>
            <w:rFonts w:eastAsiaTheme="majorEastAsia"/>
            <w:noProof/>
          </w:rPr>
          <w:t>Uploading Files.</w:t>
        </w:r>
        <w:r w:rsidR="00325FBA">
          <w:rPr>
            <w:noProof/>
            <w:webHidden/>
          </w:rPr>
          <w:tab/>
        </w:r>
        <w:r w:rsidR="00325FBA">
          <w:rPr>
            <w:noProof/>
            <w:webHidden/>
          </w:rPr>
          <w:fldChar w:fldCharType="begin"/>
        </w:r>
        <w:r w:rsidR="00325FBA">
          <w:rPr>
            <w:noProof/>
            <w:webHidden/>
          </w:rPr>
          <w:instrText xml:space="preserve"> PAGEREF _Toc34118612 \h </w:instrText>
        </w:r>
        <w:r w:rsidR="00325FBA">
          <w:rPr>
            <w:noProof/>
            <w:webHidden/>
          </w:rPr>
        </w:r>
        <w:r w:rsidR="00325FBA">
          <w:rPr>
            <w:noProof/>
            <w:webHidden/>
          </w:rPr>
          <w:fldChar w:fldCharType="separate"/>
        </w:r>
        <w:r w:rsidR="00CF0CD4">
          <w:rPr>
            <w:noProof/>
            <w:webHidden/>
          </w:rPr>
          <w:t>14</w:t>
        </w:r>
        <w:r w:rsidR="00325FBA">
          <w:rPr>
            <w:noProof/>
            <w:webHidden/>
          </w:rPr>
          <w:fldChar w:fldCharType="end"/>
        </w:r>
      </w:hyperlink>
    </w:p>
    <w:p w14:paraId="50DE7030" w14:textId="22242A34" w:rsidR="00325FBA" w:rsidRDefault="005C4B10">
      <w:pPr>
        <w:pStyle w:val="TOC3"/>
        <w:rPr>
          <w:rFonts w:asciiTheme="minorHAnsi" w:eastAsiaTheme="minorEastAsia" w:hAnsiTheme="minorHAnsi" w:cstheme="minorBidi"/>
          <w:szCs w:val="22"/>
        </w:rPr>
      </w:pPr>
      <w:hyperlink w:anchor="_Toc34118613" w:history="1">
        <w:r w:rsidR="00325FBA" w:rsidRPr="004864BD">
          <w:rPr>
            <w:rStyle w:val="Hyperlink"/>
            <w:rFonts w:eastAsiaTheme="majorEastAsia"/>
          </w:rPr>
          <w:t>Creating/Modifying Individual Records.</w:t>
        </w:r>
        <w:r w:rsidR="00325FBA">
          <w:rPr>
            <w:webHidden/>
          </w:rPr>
          <w:tab/>
        </w:r>
        <w:r w:rsidR="00325FBA">
          <w:rPr>
            <w:webHidden/>
          </w:rPr>
          <w:fldChar w:fldCharType="begin"/>
        </w:r>
        <w:r w:rsidR="00325FBA">
          <w:rPr>
            <w:webHidden/>
          </w:rPr>
          <w:instrText xml:space="preserve"> PAGEREF _Toc34118613 \h </w:instrText>
        </w:r>
        <w:r w:rsidR="00325FBA">
          <w:rPr>
            <w:webHidden/>
          </w:rPr>
        </w:r>
        <w:r w:rsidR="00325FBA">
          <w:rPr>
            <w:webHidden/>
          </w:rPr>
          <w:fldChar w:fldCharType="separate"/>
        </w:r>
        <w:r w:rsidR="00CF0CD4">
          <w:rPr>
            <w:webHidden/>
          </w:rPr>
          <w:t>18</w:t>
        </w:r>
        <w:r w:rsidR="00325FBA">
          <w:rPr>
            <w:webHidden/>
          </w:rPr>
          <w:fldChar w:fldCharType="end"/>
        </w:r>
      </w:hyperlink>
    </w:p>
    <w:p w14:paraId="0082C2B3" w14:textId="5376D585" w:rsidR="00325FBA" w:rsidRDefault="005C4B10">
      <w:pPr>
        <w:pStyle w:val="TOC3"/>
        <w:rPr>
          <w:rFonts w:asciiTheme="minorHAnsi" w:eastAsiaTheme="minorEastAsia" w:hAnsiTheme="minorHAnsi" w:cstheme="minorBidi"/>
          <w:szCs w:val="22"/>
        </w:rPr>
      </w:pPr>
      <w:hyperlink w:anchor="_Toc34118614" w:history="1">
        <w:r w:rsidR="00325FBA" w:rsidRPr="004864BD">
          <w:rPr>
            <w:rStyle w:val="Hyperlink"/>
            <w:rFonts w:eastAsiaTheme="majorEastAsia"/>
          </w:rPr>
          <w:t>About Data Columns and Edit Fields.</w:t>
        </w:r>
        <w:r w:rsidR="00325FBA">
          <w:rPr>
            <w:webHidden/>
          </w:rPr>
          <w:tab/>
        </w:r>
        <w:r w:rsidR="00325FBA">
          <w:rPr>
            <w:webHidden/>
          </w:rPr>
          <w:fldChar w:fldCharType="begin"/>
        </w:r>
        <w:r w:rsidR="00325FBA">
          <w:rPr>
            <w:webHidden/>
          </w:rPr>
          <w:instrText xml:space="preserve"> PAGEREF _Toc34118614 \h </w:instrText>
        </w:r>
        <w:r w:rsidR="00325FBA">
          <w:rPr>
            <w:webHidden/>
          </w:rPr>
        </w:r>
        <w:r w:rsidR="00325FBA">
          <w:rPr>
            <w:webHidden/>
          </w:rPr>
          <w:fldChar w:fldCharType="separate"/>
        </w:r>
        <w:r w:rsidR="00CF0CD4">
          <w:rPr>
            <w:webHidden/>
          </w:rPr>
          <w:t>20</w:t>
        </w:r>
        <w:r w:rsidR="00325FBA">
          <w:rPr>
            <w:webHidden/>
          </w:rPr>
          <w:fldChar w:fldCharType="end"/>
        </w:r>
      </w:hyperlink>
    </w:p>
    <w:p w14:paraId="33740EAA" w14:textId="035C0825" w:rsidR="00325FBA" w:rsidRDefault="005C4B10">
      <w:pPr>
        <w:pStyle w:val="TOC1"/>
        <w:rPr>
          <w:rFonts w:asciiTheme="minorHAnsi" w:eastAsiaTheme="minorEastAsia" w:hAnsiTheme="minorHAnsi" w:cstheme="minorBidi"/>
          <w:caps w:val="0"/>
          <w:szCs w:val="22"/>
        </w:rPr>
      </w:pPr>
      <w:hyperlink w:anchor="_Toc34118615" w:history="1">
        <w:r w:rsidR="00325FBA" w:rsidRPr="004864BD">
          <w:rPr>
            <w:rStyle w:val="Hyperlink"/>
            <w:rFonts w:eastAsiaTheme="majorEastAsia"/>
          </w:rPr>
          <w:t>Managing Records</w:t>
        </w:r>
        <w:r w:rsidR="00325FBA">
          <w:rPr>
            <w:webHidden/>
          </w:rPr>
          <w:tab/>
        </w:r>
        <w:r w:rsidR="00325FBA">
          <w:rPr>
            <w:webHidden/>
          </w:rPr>
          <w:fldChar w:fldCharType="begin"/>
        </w:r>
        <w:r w:rsidR="00325FBA">
          <w:rPr>
            <w:webHidden/>
          </w:rPr>
          <w:instrText xml:space="preserve"> PAGEREF _Toc34118615 \h </w:instrText>
        </w:r>
        <w:r w:rsidR="00325FBA">
          <w:rPr>
            <w:webHidden/>
          </w:rPr>
        </w:r>
        <w:r w:rsidR="00325FBA">
          <w:rPr>
            <w:webHidden/>
          </w:rPr>
          <w:fldChar w:fldCharType="separate"/>
        </w:r>
        <w:r w:rsidR="00CF0CD4">
          <w:rPr>
            <w:webHidden/>
          </w:rPr>
          <w:t>22</w:t>
        </w:r>
        <w:r w:rsidR="00325FBA">
          <w:rPr>
            <w:webHidden/>
          </w:rPr>
          <w:fldChar w:fldCharType="end"/>
        </w:r>
      </w:hyperlink>
    </w:p>
    <w:p w14:paraId="06636E19" w14:textId="33FAEDDD" w:rsidR="00325FBA" w:rsidRDefault="005C4B10">
      <w:pPr>
        <w:pStyle w:val="TOC3"/>
        <w:rPr>
          <w:rFonts w:asciiTheme="minorHAnsi" w:eastAsiaTheme="minorEastAsia" w:hAnsiTheme="minorHAnsi" w:cstheme="minorBidi"/>
          <w:szCs w:val="22"/>
        </w:rPr>
      </w:pPr>
      <w:hyperlink w:anchor="_Toc34118616" w:history="1">
        <w:r w:rsidR="00325FBA" w:rsidRPr="004864BD">
          <w:rPr>
            <w:rStyle w:val="Hyperlink"/>
            <w:rFonts w:eastAsiaTheme="majorEastAsia"/>
          </w:rPr>
          <w:t>Managing State Groups.</w:t>
        </w:r>
        <w:r w:rsidR="00325FBA">
          <w:rPr>
            <w:webHidden/>
          </w:rPr>
          <w:tab/>
        </w:r>
        <w:r w:rsidR="00325FBA">
          <w:rPr>
            <w:webHidden/>
          </w:rPr>
          <w:fldChar w:fldCharType="begin"/>
        </w:r>
        <w:r w:rsidR="00325FBA">
          <w:rPr>
            <w:webHidden/>
          </w:rPr>
          <w:instrText xml:space="preserve"> PAGEREF _Toc34118616 \h </w:instrText>
        </w:r>
        <w:r w:rsidR="00325FBA">
          <w:rPr>
            <w:webHidden/>
          </w:rPr>
        </w:r>
        <w:r w:rsidR="00325FBA">
          <w:rPr>
            <w:webHidden/>
          </w:rPr>
          <w:fldChar w:fldCharType="separate"/>
        </w:r>
        <w:r w:rsidR="00CF0CD4">
          <w:rPr>
            <w:webHidden/>
          </w:rPr>
          <w:t>22</w:t>
        </w:r>
        <w:r w:rsidR="00325FBA">
          <w:rPr>
            <w:webHidden/>
          </w:rPr>
          <w:fldChar w:fldCharType="end"/>
        </w:r>
      </w:hyperlink>
    </w:p>
    <w:p w14:paraId="2F8367FF" w14:textId="2DE8B475" w:rsidR="00325FBA" w:rsidRDefault="005C4B10">
      <w:pPr>
        <w:pStyle w:val="TOC4"/>
        <w:rPr>
          <w:rFonts w:asciiTheme="minorHAnsi" w:eastAsiaTheme="minorEastAsia" w:hAnsiTheme="minorHAnsi" w:cstheme="minorBidi"/>
          <w:noProof/>
          <w:szCs w:val="22"/>
        </w:rPr>
      </w:pPr>
      <w:hyperlink w:anchor="_Toc34118617" w:history="1">
        <w:r w:rsidR="00325FBA" w:rsidRPr="004864BD">
          <w:rPr>
            <w:rStyle w:val="Hyperlink"/>
            <w:rFonts w:eastAsiaTheme="majorEastAsia"/>
            <w:noProof/>
          </w:rPr>
          <w:t>Create or modify state groups.</w:t>
        </w:r>
        <w:r w:rsidR="00325FBA">
          <w:rPr>
            <w:noProof/>
            <w:webHidden/>
          </w:rPr>
          <w:tab/>
        </w:r>
        <w:r w:rsidR="00325FBA">
          <w:rPr>
            <w:noProof/>
            <w:webHidden/>
          </w:rPr>
          <w:fldChar w:fldCharType="begin"/>
        </w:r>
        <w:r w:rsidR="00325FBA">
          <w:rPr>
            <w:noProof/>
            <w:webHidden/>
          </w:rPr>
          <w:instrText xml:space="preserve"> PAGEREF _Toc34118617 \h </w:instrText>
        </w:r>
        <w:r w:rsidR="00325FBA">
          <w:rPr>
            <w:noProof/>
            <w:webHidden/>
          </w:rPr>
        </w:r>
        <w:r w:rsidR="00325FBA">
          <w:rPr>
            <w:noProof/>
            <w:webHidden/>
          </w:rPr>
          <w:fldChar w:fldCharType="separate"/>
        </w:r>
        <w:r w:rsidR="00CF0CD4">
          <w:rPr>
            <w:noProof/>
            <w:webHidden/>
          </w:rPr>
          <w:t>22</w:t>
        </w:r>
        <w:r w:rsidR="00325FBA">
          <w:rPr>
            <w:noProof/>
            <w:webHidden/>
          </w:rPr>
          <w:fldChar w:fldCharType="end"/>
        </w:r>
      </w:hyperlink>
    </w:p>
    <w:p w14:paraId="5F397897" w14:textId="1C546F20" w:rsidR="00325FBA" w:rsidRDefault="005C4B10">
      <w:pPr>
        <w:pStyle w:val="TOC4"/>
        <w:rPr>
          <w:rFonts w:asciiTheme="minorHAnsi" w:eastAsiaTheme="minorEastAsia" w:hAnsiTheme="minorHAnsi" w:cstheme="minorBidi"/>
          <w:noProof/>
          <w:szCs w:val="22"/>
        </w:rPr>
      </w:pPr>
      <w:hyperlink w:anchor="_Toc34118618" w:history="1">
        <w:r w:rsidR="00325FBA" w:rsidRPr="004864BD">
          <w:rPr>
            <w:rStyle w:val="Hyperlink"/>
            <w:rFonts w:eastAsiaTheme="majorEastAsia"/>
            <w:noProof/>
          </w:rPr>
          <w:t>Upload state groups.</w:t>
        </w:r>
        <w:r w:rsidR="00325FBA">
          <w:rPr>
            <w:noProof/>
            <w:webHidden/>
          </w:rPr>
          <w:tab/>
        </w:r>
        <w:r w:rsidR="00325FBA">
          <w:rPr>
            <w:noProof/>
            <w:webHidden/>
          </w:rPr>
          <w:fldChar w:fldCharType="begin"/>
        </w:r>
        <w:r w:rsidR="00325FBA">
          <w:rPr>
            <w:noProof/>
            <w:webHidden/>
          </w:rPr>
          <w:instrText xml:space="preserve"> PAGEREF _Toc34118618 \h </w:instrText>
        </w:r>
        <w:r w:rsidR="00325FBA">
          <w:rPr>
            <w:noProof/>
            <w:webHidden/>
          </w:rPr>
        </w:r>
        <w:r w:rsidR="00325FBA">
          <w:rPr>
            <w:noProof/>
            <w:webHidden/>
          </w:rPr>
          <w:fldChar w:fldCharType="separate"/>
        </w:r>
        <w:r w:rsidR="00CF0CD4">
          <w:rPr>
            <w:noProof/>
            <w:webHidden/>
          </w:rPr>
          <w:t>23</w:t>
        </w:r>
        <w:r w:rsidR="00325FBA">
          <w:rPr>
            <w:noProof/>
            <w:webHidden/>
          </w:rPr>
          <w:fldChar w:fldCharType="end"/>
        </w:r>
      </w:hyperlink>
    </w:p>
    <w:p w14:paraId="3AD41DF9" w14:textId="71BA1C21" w:rsidR="00325FBA" w:rsidRDefault="005C4B10">
      <w:pPr>
        <w:pStyle w:val="TOC3"/>
        <w:rPr>
          <w:rFonts w:asciiTheme="minorHAnsi" w:eastAsiaTheme="minorEastAsia" w:hAnsiTheme="minorHAnsi" w:cstheme="minorBidi"/>
          <w:szCs w:val="22"/>
        </w:rPr>
      </w:pPr>
      <w:hyperlink w:anchor="_Toc34118619" w:history="1">
        <w:r w:rsidR="00325FBA" w:rsidRPr="004864BD">
          <w:rPr>
            <w:rStyle w:val="Hyperlink"/>
            <w:rFonts w:eastAsiaTheme="majorEastAsia"/>
          </w:rPr>
          <w:t>Managing Districts.</w:t>
        </w:r>
        <w:r w:rsidR="00325FBA">
          <w:rPr>
            <w:webHidden/>
          </w:rPr>
          <w:tab/>
        </w:r>
        <w:r w:rsidR="00325FBA">
          <w:rPr>
            <w:webHidden/>
          </w:rPr>
          <w:fldChar w:fldCharType="begin"/>
        </w:r>
        <w:r w:rsidR="00325FBA">
          <w:rPr>
            <w:webHidden/>
          </w:rPr>
          <w:instrText xml:space="preserve"> PAGEREF _Toc34118619 \h </w:instrText>
        </w:r>
        <w:r w:rsidR="00325FBA">
          <w:rPr>
            <w:webHidden/>
          </w:rPr>
        </w:r>
        <w:r w:rsidR="00325FBA">
          <w:rPr>
            <w:webHidden/>
          </w:rPr>
          <w:fldChar w:fldCharType="separate"/>
        </w:r>
        <w:r w:rsidR="00CF0CD4">
          <w:rPr>
            <w:webHidden/>
          </w:rPr>
          <w:t>24</w:t>
        </w:r>
        <w:r w:rsidR="00325FBA">
          <w:rPr>
            <w:webHidden/>
          </w:rPr>
          <w:fldChar w:fldCharType="end"/>
        </w:r>
      </w:hyperlink>
    </w:p>
    <w:p w14:paraId="768EA4D5" w14:textId="2C18402D" w:rsidR="00325FBA" w:rsidRDefault="005C4B10">
      <w:pPr>
        <w:pStyle w:val="TOC4"/>
        <w:rPr>
          <w:rFonts w:asciiTheme="minorHAnsi" w:eastAsiaTheme="minorEastAsia" w:hAnsiTheme="minorHAnsi" w:cstheme="minorBidi"/>
          <w:noProof/>
          <w:szCs w:val="22"/>
        </w:rPr>
      </w:pPr>
      <w:hyperlink w:anchor="_Toc34118620" w:history="1">
        <w:r w:rsidR="00325FBA" w:rsidRPr="004864BD">
          <w:rPr>
            <w:rStyle w:val="Hyperlink"/>
            <w:rFonts w:eastAsiaTheme="majorEastAsia"/>
            <w:noProof/>
          </w:rPr>
          <w:t>Create or modify a district.</w:t>
        </w:r>
        <w:r w:rsidR="00325FBA">
          <w:rPr>
            <w:noProof/>
            <w:webHidden/>
          </w:rPr>
          <w:tab/>
        </w:r>
        <w:r w:rsidR="00325FBA">
          <w:rPr>
            <w:noProof/>
            <w:webHidden/>
          </w:rPr>
          <w:fldChar w:fldCharType="begin"/>
        </w:r>
        <w:r w:rsidR="00325FBA">
          <w:rPr>
            <w:noProof/>
            <w:webHidden/>
          </w:rPr>
          <w:instrText xml:space="preserve"> PAGEREF _Toc34118620 \h </w:instrText>
        </w:r>
        <w:r w:rsidR="00325FBA">
          <w:rPr>
            <w:noProof/>
            <w:webHidden/>
          </w:rPr>
        </w:r>
        <w:r w:rsidR="00325FBA">
          <w:rPr>
            <w:noProof/>
            <w:webHidden/>
          </w:rPr>
          <w:fldChar w:fldCharType="separate"/>
        </w:r>
        <w:r w:rsidR="00CF0CD4">
          <w:rPr>
            <w:noProof/>
            <w:webHidden/>
          </w:rPr>
          <w:t>24</w:t>
        </w:r>
        <w:r w:rsidR="00325FBA">
          <w:rPr>
            <w:noProof/>
            <w:webHidden/>
          </w:rPr>
          <w:fldChar w:fldCharType="end"/>
        </w:r>
      </w:hyperlink>
    </w:p>
    <w:p w14:paraId="5956753D" w14:textId="1D85B836" w:rsidR="00325FBA" w:rsidRDefault="005C4B10">
      <w:pPr>
        <w:pStyle w:val="TOC4"/>
        <w:rPr>
          <w:rFonts w:asciiTheme="minorHAnsi" w:eastAsiaTheme="minorEastAsia" w:hAnsiTheme="minorHAnsi" w:cstheme="minorBidi"/>
          <w:noProof/>
          <w:szCs w:val="22"/>
        </w:rPr>
      </w:pPr>
      <w:hyperlink w:anchor="_Toc34118621" w:history="1">
        <w:r w:rsidR="00325FBA" w:rsidRPr="004864BD">
          <w:rPr>
            <w:rStyle w:val="Hyperlink"/>
            <w:rFonts w:eastAsiaTheme="majorEastAsia"/>
            <w:noProof/>
          </w:rPr>
          <w:t>Upload districts.</w:t>
        </w:r>
        <w:r w:rsidR="00325FBA">
          <w:rPr>
            <w:noProof/>
            <w:webHidden/>
          </w:rPr>
          <w:tab/>
        </w:r>
        <w:r w:rsidR="00325FBA">
          <w:rPr>
            <w:noProof/>
            <w:webHidden/>
          </w:rPr>
          <w:fldChar w:fldCharType="begin"/>
        </w:r>
        <w:r w:rsidR="00325FBA">
          <w:rPr>
            <w:noProof/>
            <w:webHidden/>
          </w:rPr>
          <w:instrText xml:space="preserve"> PAGEREF _Toc34118621 \h </w:instrText>
        </w:r>
        <w:r w:rsidR="00325FBA">
          <w:rPr>
            <w:noProof/>
            <w:webHidden/>
          </w:rPr>
        </w:r>
        <w:r w:rsidR="00325FBA">
          <w:rPr>
            <w:noProof/>
            <w:webHidden/>
          </w:rPr>
          <w:fldChar w:fldCharType="separate"/>
        </w:r>
        <w:r w:rsidR="00CF0CD4">
          <w:rPr>
            <w:noProof/>
            <w:webHidden/>
          </w:rPr>
          <w:t>25</w:t>
        </w:r>
        <w:r w:rsidR="00325FBA">
          <w:rPr>
            <w:noProof/>
            <w:webHidden/>
          </w:rPr>
          <w:fldChar w:fldCharType="end"/>
        </w:r>
      </w:hyperlink>
    </w:p>
    <w:p w14:paraId="64DC9AB9" w14:textId="377E76EB" w:rsidR="00325FBA" w:rsidRDefault="005C4B10">
      <w:pPr>
        <w:pStyle w:val="TOC3"/>
        <w:rPr>
          <w:rFonts w:asciiTheme="minorHAnsi" w:eastAsiaTheme="minorEastAsia" w:hAnsiTheme="minorHAnsi" w:cstheme="minorBidi"/>
          <w:szCs w:val="22"/>
        </w:rPr>
      </w:pPr>
      <w:hyperlink w:anchor="_Toc34118622" w:history="1">
        <w:r w:rsidR="00325FBA" w:rsidRPr="004864BD">
          <w:rPr>
            <w:rStyle w:val="Hyperlink"/>
            <w:rFonts w:eastAsiaTheme="majorEastAsia"/>
          </w:rPr>
          <w:t>Managing Institution Groups.</w:t>
        </w:r>
        <w:r w:rsidR="00325FBA">
          <w:rPr>
            <w:webHidden/>
          </w:rPr>
          <w:tab/>
        </w:r>
        <w:r w:rsidR="00325FBA">
          <w:rPr>
            <w:webHidden/>
          </w:rPr>
          <w:fldChar w:fldCharType="begin"/>
        </w:r>
        <w:r w:rsidR="00325FBA">
          <w:rPr>
            <w:webHidden/>
          </w:rPr>
          <w:instrText xml:space="preserve"> PAGEREF _Toc34118622 \h </w:instrText>
        </w:r>
        <w:r w:rsidR="00325FBA">
          <w:rPr>
            <w:webHidden/>
          </w:rPr>
        </w:r>
        <w:r w:rsidR="00325FBA">
          <w:rPr>
            <w:webHidden/>
          </w:rPr>
          <w:fldChar w:fldCharType="separate"/>
        </w:r>
        <w:r w:rsidR="00CF0CD4">
          <w:rPr>
            <w:webHidden/>
          </w:rPr>
          <w:t>27</w:t>
        </w:r>
        <w:r w:rsidR="00325FBA">
          <w:rPr>
            <w:webHidden/>
          </w:rPr>
          <w:fldChar w:fldCharType="end"/>
        </w:r>
      </w:hyperlink>
    </w:p>
    <w:p w14:paraId="7E2884D1" w14:textId="13608B7F" w:rsidR="00325FBA" w:rsidRDefault="005C4B10">
      <w:pPr>
        <w:pStyle w:val="TOC4"/>
        <w:rPr>
          <w:rFonts w:asciiTheme="minorHAnsi" w:eastAsiaTheme="minorEastAsia" w:hAnsiTheme="minorHAnsi" w:cstheme="minorBidi"/>
          <w:noProof/>
          <w:szCs w:val="22"/>
        </w:rPr>
      </w:pPr>
      <w:hyperlink w:anchor="_Toc34118623" w:history="1">
        <w:r w:rsidR="00325FBA" w:rsidRPr="004864BD">
          <w:rPr>
            <w:rStyle w:val="Hyperlink"/>
            <w:rFonts w:eastAsiaTheme="majorEastAsia"/>
            <w:noProof/>
          </w:rPr>
          <w:t>Create or modify institution groups.</w:t>
        </w:r>
        <w:r w:rsidR="00325FBA">
          <w:rPr>
            <w:noProof/>
            <w:webHidden/>
          </w:rPr>
          <w:tab/>
        </w:r>
        <w:r w:rsidR="00325FBA">
          <w:rPr>
            <w:noProof/>
            <w:webHidden/>
          </w:rPr>
          <w:fldChar w:fldCharType="begin"/>
        </w:r>
        <w:r w:rsidR="00325FBA">
          <w:rPr>
            <w:noProof/>
            <w:webHidden/>
          </w:rPr>
          <w:instrText xml:space="preserve"> PAGEREF _Toc34118623 \h </w:instrText>
        </w:r>
        <w:r w:rsidR="00325FBA">
          <w:rPr>
            <w:noProof/>
            <w:webHidden/>
          </w:rPr>
        </w:r>
        <w:r w:rsidR="00325FBA">
          <w:rPr>
            <w:noProof/>
            <w:webHidden/>
          </w:rPr>
          <w:fldChar w:fldCharType="separate"/>
        </w:r>
        <w:r w:rsidR="00CF0CD4">
          <w:rPr>
            <w:noProof/>
            <w:webHidden/>
          </w:rPr>
          <w:t>27</w:t>
        </w:r>
        <w:r w:rsidR="00325FBA">
          <w:rPr>
            <w:noProof/>
            <w:webHidden/>
          </w:rPr>
          <w:fldChar w:fldCharType="end"/>
        </w:r>
      </w:hyperlink>
    </w:p>
    <w:p w14:paraId="737C4F6B" w14:textId="5EFBBDA5" w:rsidR="00325FBA" w:rsidRDefault="005C4B10">
      <w:pPr>
        <w:pStyle w:val="TOC4"/>
        <w:rPr>
          <w:rFonts w:asciiTheme="minorHAnsi" w:eastAsiaTheme="minorEastAsia" w:hAnsiTheme="minorHAnsi" w:cstheme="minorBidi"/>
          <w:noProof/>
          <w:szCs w:val="22"/>
        </w:rPr>
      </w:pPr>
      <w:hyperlink w:anchor="_Toc34118624" w:history="1">
        <w:r w:rsidR="00325FBA" w:rsidRPr="004864BD">
          <w:rPr>
            <w:rStyle w:val="Hyperlink"/>
            <w:rFonts w:eastAsiaTheme="majorEastAsia"/>
            <w:noProof/>
          </w:rPr>
          <w:t>Upload institution groups.</w:t>
        </w:r>
        <w:r w:rsidR="00325FBA">
          <w:rPr>
            <w:noProof/>
            <w:webHidden/>
          </w:rPr>
          <w:tab/>
        </w:r>
        <w:r w:rsidR="00325FBA">
          <w:rPr>
            <w:noProof/>
            <w:webHidden/>
          </w:rPr>
          <w:fldChar w:fldCharType="begin"/>
        </w:r>
        <w:r w:rsidR="00325FBA">
          <w:rPr>
            <w:noProof/>
            <w:webHidden/>
          </w:rPr>
          <w:instrText xml:space="preserve"> PAGEREF _Toc34118624 \h </w:instrText>
        </w:r>
        <w:r w:rsidR="00325FBA">
          <w:rPr>
            <w:noProof/>
            <w:webHidden/>
          </w:rPr>
        </w:r>
        <w:r w:rsidR="00325FBA">
          <w:rPr>
            <w:noProof/>
            <w:webHidden/>
          </w:rPr>
          <w:fldChar w:fldCharType="separate"/>
        </w:r>
        <w:r w:rsidR="00CF0CD4">
          <w:rPr>
            <w:noProof/>
            <w:webHidden/>
          </w:rPr>
          <w:t>28</w:t>
        </w:r>
        <w:r w:rsidR="00325FBA">
          <w:rPr>
            <w:noProof/>
            <w:webHidden/>
          </w:rPr>
          <w:fldChar w:fldCharType="end"/>
        </w:r>
      </w:hyperlink>
    </w:p>
    <w:p w14:paraId="02FFA1B4" w14:textId="7DA28D03" w:rsidR="00325FBA" w:rsidRDefault="005C4B10">
      <w:pPr>
        <w:pStyle w:val="TOC3"/>
        <w:rPr>
          <w:rFonts w:asciiTheme="minorHAnsi" w:eastAsiaTheme="minorEastAsia" w:hAnsiTheme="minorHAnsi" w:cstheme="minorBidi"/>
          <w:szCs w:val="22"/>
        </w:rPr>
      </w:pPr>
      <w:hyperlink w:anchor="_Toc34118625" w:history="1">
        <w:r w:rsidR="00325FBA" w:rsidRPr="004864BD">
          <w:rPr>
            <w:rStyle w:val="Hyperlink"/>
            <w:rFonts w:eastAsiaTheme="majorEastAsia"/>
          </w:rPr>
          <w:t>Managing Institutions.</w:t>
        </w:r>
        <w:r w:rsidR="00325FBA">
          <w:rPr>
            <w:webHidden/>
          </w:rPr>
          <w:tab/>
        </w:r>
        <w:r w:rsidR="00325FBA">
          <w:rPr>
            <w:webHidden/>
          </w:rPr>
          <w:fldChar w:fldCharType="begin"/>
        </w:r>
        <w:r w:rsidR="00325FBA">
          <w:rPr>
            <w:webHidden/>
          </w:rPr>
          <w:instrText xml:space="preserve"> PAGEREF _Toc34118625 \h </w:instrText>
        </w:r>
        <w:r w:rsidR="00325FBA">
          <w:rPr>
            <w:webHidden/>
          </w:rPr>
        </w:r>
        <w:r w:rsidR="00325FBA">
          <w:rPr>
            <w:webHidden/>
          </w:rPr>
          <w:fldChar w:fldCharType="separate"/>
        </w:r>
        <w:r w:rsidR="00CF0CD4">
          <w:rPr>
            <w:webHidden/>
          </w:rPr>
          <w:t>30</w:t>
        </w:r>
        <w:r w:rsidR="00325FBA">
          <w:rPr>
            <w:webHidden/>
          </w:rPr>
          <w:fldChar w:fldCharType="end"/>
        </w:r>
      </w:hyperlink>
    </w:p>
    <w:p w14:paraId="23EB242D" w14:textId="4941F9EC" w:rsidR="00325FBA" w:rsidRDefault="005C4B10">
      <w:pPr>
        <w:pStyle w:val="TOC4"/>
        <w:rPr>
          <w:rFonts w:asciiTheme="minorHAnsi" w:eastAsiaTheme="minorEastAsia" w:hAnsiTheme="minorHAnsi" w:cstheme="minorBidi"/>
          <w:noProof/>
          <w:szCs w:val="22"/>
        </w:rPr>
      </w:pPr>
      <w:hyperlink w:anchor="_Toc34118626" w:history="1">
        <w:r w:rsidR="00325FBA" w:rsidRPr="004864BD">
          <w:rPr>
            <w:rStyle w:val="Hyperlink"/>
            <w:rFonts w:eastAsiaTheme="majorEastAsia"/>
            <w:noProof/>
          </w:rPr>
          <w:t>Create or modify an institution.</w:t>
        </w:r>
        <w:r w:rsidR="00325FBA">
          <w:rPr>
            <w:noProof/>
            <w:webHidden/>
          </w:rPr>
          <w:tab/>
        </w:r>
        <w:r w:rsidR="00325FBA">
          <w:rPr>
            <w:noProof/>
            <w:webHidden/>
          </w:rPr>
          <w:fldChar w:fldCharType="begin"/>
        </w:r>
        <w:r w:rsidR="00325FBA">
          <w:rPr>
            <w:noProof/>
            <w:webHidden/>
          </w:rPr>
          <w:instrText xml:space="preserve"> PAGEREF _Toc34118626 \h </w:instrText>
        </w:r>
        <w:r w:rsidR="00325FBA">
          <w:rPr>
            <w:noProof/>
            <w:webHidden/>
          </w:rPr>
        </w:r>
        <w:r w:rsidR="00325FBA">
          <w:rPr>
            <w:noProof/>
            <w:webHidden/>
          </w:rPr>
          <w:fldChar w:fldCharType="separate"/>
        </w:r>
        <w:r w:rsidR="00CF0CD4">
          <w:rPr>
            <w:noProof/>
            <w:webHidden/>
          </w:rPr>
          <w:t>30</w:t>
        </w:r>
        <w:r w:rsidR="00325FBA">
          <w:rPr>
            <w:noProof/>
            <w:webHidden/>
          </w:rPr>
          <w:fldChar w:fldCharType="end"/>
        </w:r>
      </w:hyperlink>
    </w:p>
    <w:p w14:paraId="0ED78528" w14:textId="2463F5B9" w:rsidR="00325FBA" w:rsidRDefault="005C4B10">
      <w:pPr>
        <w:pStyle w:val="TOC4"/>
        <w:rPr>
          <w:rFonts w:asciiTheme="minorHAnsi" w:eastAsiaTheme="minorEastAsia" w:hAnsiTheme="minorHAnsi" w:cstheme="minorBidi"/>
          <w:noProof/>
          <w:szCs w:val="22"/>
        </w:rPr>
      </w:pPr>
      <w:hyperlink w:anchor="_Toc34118627" w:history="1">
        <w:r w:rsidR="00325FBA" w:rsidRPr="004864BD">
          <w:rPr>
            <w:rStyle w:val="Hyperlink"/>
            <w:rFonts w:eastAsiaTheme="majorEastAsia"/>
            <w:noProof/>
          </w:rPr>
          <w:t>Upload Institutions.</w:t>
        </w:r>
        <w:r w:rsidR="00325FBA">
          <w:rPr>
            <w:noProof/>
            <w:webHidden/>
          </w:rPr>
          <w:tab/>
        </w:r>
        <w:r w:rsidR="00325FBA">
          <w:rPr>
            <w:noProof/>
            <w:webHidden/>
          </w:rPr>
          <w:fldChar w:fldCharType="begin"/>
        </w:r>
        <w:r w:rsidR="00325FBA">
          <w:rPr>
            <w:noProof/>
            <w:webHidden/>
          </w:rPr>
          <w:instrText xml:space="preserve"> PAGEREF _Toc34118627 \h </w:instrText>
        </w:r>
        <w:r w:rsidR="00325FBA">
          <w:rPr>
            <w:noProof/>
            <w:webHidden/>
          </w:rPr>
        </w:r>
        <w:r w:rsidR="00325FBA">
          <w:rPr>
            <w:noProof/>
            <w:webHidden/>
          </w:rPr>
          <w:fldChar w:fldCharType="separate"/>
        </w:r>
        <w:r w:rsidR="00CF0CD4">
          <w:rPr>
            <w:noProof/>
            <w:webHidden/>
          </w:rPr>
          <w:t>31</w:t>
        </w:r>
        <w:r w:rsidR="00325FBA">
          <w:rPr>
            <w:noProof/>
            <w:webHidden/>
          </w:rPr>
          <w:fldChar w:fldCharType="end"/>
        </w:r>
      </w:hyperlink>
    </w:p>
    <w:p w14:paraId="7D1BF97D" w14:textId="253FF876" w:rsidR="00325FBA" w:rsidRDefault="005C4B10">
      <w:pPr>
        <w:pStyle w:val="TOC3"/>
        <w:rPr>
          <w:rFonts w:asciiTheme="minorHAnsi" w:eastAsiaTheme="minorEastAsia" w:hAnsiTheme="minorHAnsi" w:cstheme="minorBidi"/>
          <w:szCs w:val="22"/>
        </w:rPr>
      </w:pPr>
      <w:hyperlink w:anchor="_Toc34118628" w:history="1">
        <w:r w:rsidR="00325FBA" w:rsidRPr="004864BD">
          <w:rPr>
            <w:rStyle w:val="Hyperlink"/>
            <w:rFonts w:eastAsiaTheme="majorEastAsia"/>
          </w:rPr>
          <w:t>Managing Users.</w:t>
        </w:r>
        <w:r w:rsidR="00325FBA">
          <w:rPr>
            <w:webHidden/>
          </w:rPr>
          <w:tab/>
        </w:r>
        <w:r w:rsidR="00325FBA">
          <w:rPr>
            <w:webHidden/>
          </w:rPr>
          <w:fldChar w:fldCharType="begin"/>
        </w:r>
        <w:r w:rsidR="00325FBA">
          <w:rPr>
            <w:webHidden/>
          </w:rPr>
          <w:instrText xml:space="preserve"> PAGEREF _Toc34118628 \h </w:instrText>
        </w:r>
        <w:r w:rsidR="00325FBA">
          <w:rPr>
            <w:webHidden/>
          </w:rPr>
        </w:r>
        <w:r w:rsidR="00325FBA">
          <w:rPr>
            <w:webHidden/>
          </w:rPr>
          <w:fldChar w:fldCharType="separate"/>
        </w:r>
        <w:r w:rsidR="00CF0CD4">
          <w:rPr>
            <w:webHidden/>
          </w:rPr>
          <w:t>33</w:t>
        </w:r>
        <w:r w:rsidR="00325FBA">
          <w:rPr>
            <w:webHidden/>
          </w:rPr>
          <w:fldChar w:fldCharType="end"/>
        </w:r>
      </w:hyperlink>
    </w:p>
    <w:p w14:paraId="353F25D3" w14:textId="7DEC5AFE" w:rsidR="00325FBA" w:rsidRDefault="005C4B10">
      <w:pPr>
        <w:pStyle w:val="TOC4"/>
        <w:rPr>
          <w:rFonts w:asciiTheme="minorHAnsi" w:eastAsiaTheme="minorEastAsia" w:hAnsiTheme="minorHAnsi" w:cstheme="minorBidi"/>
          <w:noProof/>
          <w:szCs w:val="22"/>
        </w:rPr>
      </w:pPr>
      <w:hyperlink w:anchor="_Toc34118629" w:history="1">
        <w:r w:rsidR="00325FBA" w:rsidRPr="004864BD">
          <w:rPr>
            <w:rStyle w:val="Hyperlink"/>
            <w:rFonts w:eastAsiaTheme="majorEastAsia"/>
            <w:noProof/>
          </w:rPr>
          <w:t>Create or modify a user record.</w:t>
        </w:r>
        <w:r w:rsidR="00325FBA">
          <w:rPr>
            <w:noProof/>
            <w:webHidden/>
          </w:rPr>
          <w:tab/>
        </w:r>
        <w:r w:rsidR="00325FBA">
          <w:rPr>
            <w:noProof/>
            <w:webHidden/>
          </w:rPr>
          <w:fldChar w:fldCharType="begin"/>
        </w:r>
        <w:r w:rsidR="00325FBA">
          <w:rPr>
            <w:noProof/>
            <w:webHidden/>
          </w:rPr>
          <w:instrText xml:space="preserve"> PAGEREF _Toc34118629 \h </w:instrText>
        </w:r>
        <w:r w:rsidR="00325FBA">
          <w:rPr>
            <w:noProof/>
            <w:webHidden/>
          </w:rPr>
        </w:r>
        <w:r w:rsidR="00325FBA">
          <w:rPr>
            <w:noProof/>
            <w:webHidden/>
          </w:rPr>
          <w:fldChar w:fldCharType="separate"/>
        </w:r>
        <w:r w:rsidR="00CF0CD4">
          <w:rPr>
            <w:noProof/>
            <w:webHidden/>
          </w:rPr>
          <w:t>33</w:t>
        </w:r>
        <w:r w:rsidR="00325FBA">
          <w:rPr>
            <w:noProof/>
            <w:webHidden/>
          </w:rPr>
          <w:fldChar w:fldCharType="end"/>
        </w:r>
      </w:hyperlink>
    </w:p>
    <w:p w14:paraId="618D6964" w14:textId="42A4D457" w:rsidR="000262C8" w:rsidRPr="009E4EB8" w:rsidRDefault="00235A30" w:rsidP="00AD4158">
      <w:pPr>
        <w:pStyle w:val="TOC4"/>
        <w:rPr>
          <w:rFonts w:asciiTheme="minorHAnsi" w:eastAsiaTheme="minorEastAsia" w:hAnsiTheme="minorHAnsi" w:cstheme="minorBidi"/>
          <w:noProof/>
          <w:sz w:val="24"/>
        </w:rPr>
      </w:pPr>
      <w:r w:rsidRPr="00E070CC">
        <w:fldChar w:fldCharType="end"/>
      </w:r>
    </w:p>
    <w:p w14:paraId="13662C40" w14:textId="77777777" w:rsidR="009E4EB8" w:rsidRPr="00084712" w:rsidRDefault="009E4EB8" w:rsidP="009E4EB8">
      <w:pPr>
        <w:pStyle w:val="TOAHeading"/>
      </w:pPr>
      <w:bookmarkStart w:id="0" w:name="_Toc344307361"/>
      <w:bookmarkStart w:id="1" w:name="_Toc387308386"/>
      <w:r>
        <w:lastRenderedPageBreak/>
        <w:t>List of Figures</w:t>
      </w:r>
    </w:p>
    <w:bookmarkStart w:id="2" w:name="_GoBack"/>
    <w:bookmarkEnd w:id="2"/>
    <w:p w14:paraId="1F6320CD" w14:textId="529915A3" w:rsidR="00CF0CD4" w:rsidRDefault="009E4EB8">
      <w:pPr>
        <w:pStyle w:val="TableofFigures"/>
        <w:rPr>
          <w:rFonts w:asciiTheme="minorHAnsi" w:eastAsiaTheme="minorEastAsia" w:hAnsiTheme="minorHAnsi" w:cstheme="minorBidi"/>
          <w:szCs w:val="22"/>
        </w:rPr>
      </w:pPr>
      <w:r w:rsidRPr="00E070CC">
        <w:rPr>
          <w:sz w:val="24"/>
        </w:rPr>
        <w:fldChar w:fldCharType="begin"/>
      </w:r>
      <w:r w:rsidRPr="00E070CC">
        <w:instrText xml:space="preserve"> TOC \h \z \c "Figure" </w:instrText>
      </w:r>
      <w:r w:rsidRPr="00E070CC">
        <w:rPr>
          <w:sz w:val="24"/>
        </w:rPr>
        <w:fldChar w:fldCharType="separate"/>
      </w:r>
      <w:hyperlink w:anchor="_Toc38611306" w:history="1">
        <w:r w:rsidR="00CF0CD4" w:rsidRPr="00DB3915">
          <w:rPr>
            <w:rStyle w:val="Hyperlink"/>
          </w:rPr>
          <w:t>Figure 1. Simple Smarter Balanced Hierarchy</w:t>
        </w:r>
        <w:r w:rsidR="00CF0CD4">
          <w:rPr>
            <w:webHidden/>
          </w:rPr>
          <w:tab/>
        </w:r>
        <w:r w:rsidR="00CF0CD4">
          <w:rPr>
            <w:webHidden/>
          </w:rPr>
          <w:fldChar w:fldCharType="begin"/>
        </w:r>
        <w:r w:rsidR="00CF0CD4">
          <w:rPr>
            <w:webHidden/>
          </w:rPr>
          <w:instrText xml:space="preserve"> PAGEREF _Toc38611306 \h </w:instrText>
        </w:r>
        <w:r w:rsidR="00CF0CD4">
          <w:rPr>
            <w:webHidden/>
          </w:rPr>
        </w:r>
        <w:r w:rsidR="00CF0CD4">
          <w:rPr>
            <w:webHidden/>
          </w:rPr>
          <w:fldChar w:fldCharType="separate"/>
        </w:r>
        <w:r w:rsidR="00CF0CD4">
          <w:rPr>
            <w:webHidden/>
          </w:rPr>
          <w:t>5</w:t>
        </w:r>
        <w:r w:rsidR="00CF0CD4">
          <w:rPr>
            <w:webHidden/>
          </w:rPr>
          <w:fldChar w:fldCharType="end"/>
        </w:r>
      </w:hyperlink>
    </w:p>
    <w:p w14:paraId="38EE0A60" w14:textId="6D86CDD1" w:rsidR="00CF0CD4" w:rsidRDefault="00CF0CD4">
      <w:pPr>
        <w:pStyle w:val="TableofFigures"/>
        <w:rPr>
          <w:rFonts w:asciiTheme="minorHAnsi" w:eastAsiaTheme="minorEastAsia" w:hAnsiTheme="minorHAnsi" w:cstheme="minorBidi"/>
          <w:szCs w:val="22"/>
        </w:rPr>
      </w:pPr>
      <w:hyperlink w:anchor="_Toc38611307" w:history="1">
        <w:r w:rsidRPr="00DB3915">
          <w:rPr>
            <w:rStyle w:val="Hyperlink"/>
          </w:rPr>
          <w:t>Figure 2. Login Screen</w:t>
        </w:r>
        <w:r>
          <w:rPr>
            <w:webHidden/>
          </w:rPr>
          <w:tab/>
        </w:r>
        <w:r>
          <w:rPr>
            <w:webHidden/>
          </w:rPr>
          <w:fldChar w:fldCharType="begin"/>
        </w:r>
        <w:r>
          <w:rPr>
            <w:webHidden/>
          </w:rPr>
          <w:instrText xml:space="preserve"> PAGEREF _Toc38611307 \h </w:instrText>
        </w:r>
        <w:r>
          <w:rPr>
            <w:webHidden/>
          </w:rPr>
        </w:r>
        <w:r>
          <w:rPr>
            <w:webHidden/>
          </w:rPr>
          <w:fldChar w:fldCharType="separate"/>
        </w:r>
        <w:r>
          <w:rPr>
            <w:webHidden/>
          </w:rPr>
          <w:t>7</w:t>
        </w:r>
        <w:r>
          <w:rPr>
            <w:webHidden/>
          </w:rPr>
          <w:fldChar w:fldCharType="end"/>
        </w:r>
      </w:hyperlink>
    </w:p>
    <w:p w14:paraId="1F10DDAB" w14:textId="1FD82357" w:rsidR="00CF0CD4" w:rsidRDefault="00CF0CD4">
      <w:pPr>
        <w:pStyle w:val="TableofFigures"/>
        <w:rPr>
          <w:rFonts w:asciiTheme="minorHAnsi" w:eastAsiaTheme="minorEastAsia" w:hAnsiTheme="minorHAnsi" w:cstheme="minorBidi"/>
          <w:szCs w:val="22"/>
        </w:rPr>
      </w:pPr>
      <w:hyperlink w:anchor="_Toc38611308" w:history="1">
        <w:r w:rsidRPr="00DB3915">
          <w:rPr>
            <w:rStyle w:val="Hyperlink"/>
          </w:rPr>
          <w:t>Figure 3. ART Home Screen for the Client Role</w:t>
        </w:r>
        <w:r>
          <w:rPr>
            <w:webHidden/>
          </w:rPr>
          <w:tab/>
        </w:r>
        <w:r>
          <w:rPr>
            <w:webHidden/>
          </w:rPr>
          <w:fldChar w:fldCharType="begin"/>
        </w:r>
        <w:r>
          <w:rPr>
            <w:webHidden/>
          </w:rPr>
          <w:instrText xml:space="preserve"> PAGEREF _Toc38611308 \h </w:instrText>
        </w:r>
        <w:r>
          <w:rPr>
            <w:webHidden/>
          </w:rPr>
        </w:r>
        <w:r>
          <w:rPr>
            <w:webHidden/>
          </w:rPr>
          <w:fldChar w:fldCharType="separate"/>
        </w:r>
        <w:r>
          <w:rPr>
            <w:webHidden/>
          </w:rPr>
          <w:t>8</w:t>
        </w:r>
        <w:r>
          <w:rPr>
            <w:webHidden/>
          </w:rPr>
          <w:fldChar w:fldCharType="end"/>
        </w:r>
      </w:hyperlink>
    </w:p>
    <w:p w14:paraId="6514A5F6" w14:textId="3D05F0B8" w:rsidR="00CF0CD4" w:rsidRDefault="00CF0CD4">
      <w:pPr>
        <w:pStyle w:val="TableofFigures"/>
        <w:rPr>
          <w:rFonts w:asciiTheme="minorHAnsi" w:eastAsiaTheme="minorEastAsia" w:hAnsiTheme="minorHAnsi" w:cstheme="minorBidi"/>
          <w:szCs w:val="22"/>
        </w:rPr>
      </w:pPr>
      <w:hyperlink w:anchor="_Toc38611309" w:history="1">
        <w:r w:rsidRPr="00DB3915">
          <w:rPr>
            <w:rStyle w:val="Hyperlink"/>
          </w:rPr>
          <w:t>Figure 4. Task Bar</w:t>
        </w:r>
        <w:r>
          <w:rPr>
            <w:webHidden/>
          </w:rPr>
          <w:tab/>
        </w:r>
        <w:r>
          <w:rPr>
            <w:webHidden/>
          </w:rPr>
          <w:fldChar w:fldCharType="begin"/>
        </w:r>
        <w:r>
          <w:rPr>
            <w:webHidden/>
          </w:rPr>
          <w:instrText xml:space="preserve"> PAGEREF _Toc38611309 \h </w:instrText>
        </w:r>
        <w:r>
          <w:rPr>
            <w:webHidden/>
          </w:rPr>
        </w:r>
        <w:r>
          <w:rPr>
            <w:webHidden/>
          </w:rPr>
          <w:fldChar w:fldCharType="separate"/>
        </w:r>
        <w:r>
          <w:rPr>
            <w:webHidden/>
          </w:rPr>
          <w:t>9</w:t>
        </w:r>
        <w:r>
          <w:rPr>
            <w:webHidden/>
          </w:rPr>
          <w:fldChar w:fldCharType="end"/>
        </w:r>
      </w:hyperlink>
    </w:p>
    <w:p w14:paraId="642FBB16" w14:textId="0BA2EB5D" w:rsidR="00CF0CD4" w:rsidRDefault="00CF0CD4">
      <w:pPr>
        <w:pStyle w:val="TableofFigures"/>
        <w:rPr>
          <w:rFonts w:asciiTheme="minorHAnsi" w:eastAsiaTheme="minorEastAsia" w:hAnsiTheme="minorHAnsi" w:cstheme="minorBidi"/>
          <w:szCs w:val="22"/>
        </w:rPr>
      </w:pPr>
      <w:hyperlink w:anchor="_Toc38611310" w:history="1">
        <w:r w:rsidRPr="00DB3915">
          <w:rPr>
            <w:rStyle w:val="Hyperlink"/>
          </w:rPr>
          <w:t>Figure 5. Edit Profile Screen</w:t>
        </w:r>
        <w:r>
          <w:rPr>
            <w:webHidden/>
          </w:rPr>
          <w:tab/>
        </w:r>
        <w:r>
          <w:rPr>
            <w:webHidden/>
          </w:rPr>
          <w:fldChar w:fldCharType="begin"/>
        </w:r>
        <w:r>
          <w:rPr>
            <w:webHidden/>
          </w:rPr>
          <w:instrText xml:space="preserve"> PAGEREF _Toc38611310 \h </w:instrText>
        </w:r>
        <w:r>
          <w:rPr>
            <w:webHidden/>
          </w:rPr>
        </w:r>
        <w:r>
          <w:rPr>
            <w:webHidden/>
          </w:rPr>
          <w:fldChar w:fldCharType="separate"/>
        </w:r>
        <w:r>
          <w:rPr>
            <w:webHidden/>
          </w:rPr>
          <w:t>10</w:t>
        </w:r>
        <w:r>
          <w:rPr>
            <w:webHidden/>
          </w:rPr>
          <w:fldChar w:fldCharType="end"/>
        </w:r>
      </w:hyperlink>
    </w:p>
    <w:p w14:paraId="16292A57" w14:textId="2621DB57" w:rsidR="00CF0CD4" w:rsidRDefault="00CF0CD4">
      <w:pPr>
        <w:pStyle w:val="TableofFigures"/>
        <w:rPr>
          <w:rFonts w:asciiTheme="minorHAnsi" w:eastAsiaTheme="minorEastAsia" w:hAnsiTheme="minorHAnsi" w:cstheme="minorBidi"/>
          <w:szCs w:val="22"/>
        </w:rPr>
      </w:pPr>
      <w:hyperlink w:anchor="_Toc38611311" w:history="1">
        <w:r w:rsidRPr="00DB3915">
          <w:rPr>
            <w:rStyle w:val="Hyperlink"/>
          </w:rPr>
          <w:t>Figure 6. Download Templates Screen</w:t>
        </w:r>
        <w:r>
          <w:rPr>
            <w:webHidden/>
          </w:rPr>
          <w:tab/>
        </w:r>
        <w:r>
          <w:rPr>
            <w:webHidden/>
          </w:rPr>
          <w:fldChar w:fldCharType="begin"/>
        </w:r>
        <w:r>
          <w:rPr>
            <w:webHidden/>
          </w:rPr>
          <w:instrText xml:space="preserve"> PAGEREF _Toc38611311 \h </w:instrText>
        </w:r>
        <w:r>
          <w:rPr>
            <w:webHidden/>
          </w:rPr>
        </w:r>
        <w:r>
          <w:rPr>
            <w:webHidden/>
          </w:rPr>
          <w:fldChar w:fldCharType="separate"/>
        </w:r>
        <w:r>
          <w:rPr>
            <w:webHidden/>
          </w:rPr>
          <w:t>12</w:t>
        </w:r>
        <w:r>
          <w:rPr>
            <w:webHidden/>
          </w:rPr>
          <w:fldChar w:fldCharType="end"/>
        </w:r>
      </w:hyperlink>
    </w:p>
    <w:p w14:paraId="4449FBEF" w14:textId="612F41F1" w:rsidR="00CF0CD4" w:rsidRDefault="00CF0CD4">
      <w:pPr>
        <w:pStyle w:val="TableofFigures"/>
        <w:rPr>
          <w:rFonts w:asciiTheme="minorHAnsi" w:eastAsiaTheme="minorEastAsia" w:hAnsiTheme="minorHAnsi" w:cstheme="minorBidi"/>
          <w:szCs w:val="22"/>
        </w:rPr>
      </w:pPr>
      <w:hyperlink w:anchor="_Toc38611312" w:history="1">
        <w:r w:rsidRPr="00DB3915">
          <w:rPr>
            <w:rStyle w:val="Hyperlink"/>
          </w:rPr>
          <w:t>Figure 7. Sample Template for District Records</w:t>
        </w:r>
        <w:r>
          <w:rPr>
            <w:webHidden/>
          </w:rPr>
          <w:tab/>
        </w:r>
        <w:r>
          <w:rPr>
            <w:webHidden/>
          </w:rPr>
          <w:fldChar w:fldCharType="begin"/>
        </w:r>
        <w:r>
          <w:rPr>
            <w:webHidden/>
          </w:rPr>
          <w:instrText xml:space="preserve"> PAGEREF _Toc38611312 \h </w:instrText>
        </w:r>
        <w:r>
          <w:rPr>
            <w:webHidden/>
          </w:rPr>
        </w:r>
        <w:r>
          <w:rPr>
            <w:webHidden/>
          </w:rPr>
          <w:fldChar w:fldCharType="separate"/>
        </w:r>
        <w:r>
          <w:rPr>
            <w:webHidden/>
          </w:rPr>
          <w:t>13</w:t>
        </w:r>
        <w:r>
          <w:rPr>
            <w:webHidden/>
          </w:rPr>
          <w:fldChar w:fldCharType="end"/>
        </w:r>
      </w:hyperlink>
    </w:p>
    <w:p w14:paraId="6552DFBB" w14:textId="5A2F3BA7" w:rsidR="00CF0CD4" w:rsidRDefault="00CF0CD4">
      <w:pPr>
        <w:pStyle w:val="TableofFigures"/>
        <w:rPr>
          <w:rFonts w:asciiTheme="minorHAnsi" w:eastAsiaTheme="minorEastAsia" w:hAnsiTheme="minorHAnsi" w:cstheme="minorBidi"/>
          <w:szCs w:val="22"/>
        </w:rPr>
      </w:pPr>
      <w:hyperlink w:anchor="_Toc38611313" w:history="1">
        <w:r w:rsidRPr="00DB3915">
          <w:rPr>
            <w:rStyle w:val="Hyperlink"/>
          </w:rPr>
          <w:t>Figure 8. Step 1: Upload File</w:t>
        </w:r>
        <w:r>
          <w:rPr>
            <w:webHidden/>
          </w:rPr>
          <w:tab/>
        </w:r>
        <w:r>
          <w:rPr>
            <w:webHidden/>
          </w:rPr>
          <w:fldChar w:fldCharType="begin"/>
        </w:r>
        <w:r>
          <w:rPr>
            <w:webHidden/>
          </w:rPr>
          <w:instrText xml:space="preserve"> PAGEREF _Toc38611313 \h </w:instrText>
        </w:r>
        <w:r>
          <w:rPr>
            <w:webHidden/>
          </w:rPr>
        </w:r>
        <w:r>
          <w:rPr>
            <w:webHidden/>
          </w:rPr>
          <w:fldChar w:fldCharType="separate"/>
        </w:r>
        <w:r>
          <w:rPr>
            <w:webHidden/>
          </w:rPr>
          <w:t>14</w:t>
        </w:r>
        <w:r>
          <w:rPr>
            <w:webHidden/>
          </w:rPr>
          <w:fldChar w:fldCharType="end"/>
        </w:r>
      </w:hyperlink>
    </w:p>
    <w:p w14:paraId="375DF5F5" w14:textId="4B51B273" w:rsidR="00CF0CD4" w:rsidRDefault="00CF0CD4">
      <w:pPr>
        <w:pStyle w:val="TableofFigures"/>
        <w:rPr>
          <w:rFonts w:asciiTheme="minorHAnsi" w:eastAsiaTheme="minorEastAsia" w:hAnsiTheme="minorHAnsi" w:cstheme="minorBidi"/>
          <w:szCs w:val="22"/>
        </w:rPr>
      </w:pPr>
      <w:hyperlink w:anchor="_Toc38611314" w:history="1">
        <w:r w:rsidRPr="00DB3915">
          <w:rPr>
            <w:rStyle w:val="Hyperlink"/>
          </w:rPr>
          <w:t>Figure 9. Step 2: Preview Records</w:t>
        </w:r>
        <w:r>
          <w:rPr>
            <w:webHidden/>
          </w:rPr>
          <w:tab/>
        </w:r>
        <w:r>
          <w:rPr>
            <w:webHidden/>
          </w:rPr>
          <w:fldChar w:fldCharType="begin"/>
        </w:r>
        <w:r>
          <w:rPr>
            <w:webHidden/>
          </w:rPr>
          <w:instrText xml:space="preserve"> PAGEREF _Toc38611314 \h </w:instrText>
        </w:r>
        <w:r>
          <w:rPr>
            <w:webHidden/>
          </w:rPr>
        </w:r>
        <w:r>
          <w:rPr>
            <w:webHidden/>
          </w:rPr>
          <w:fldChar w:fldCharType="separate"/>
        </w:r>
        <w:r>
          <w:rPr>
            <w:webHidden/>
          </w:rPr>
          <w:t>15</w:t>
        </w:r>
        <w:r>
          <w:rPr>
            <w:webHidden/>
          </w:rPr>
          <w:fldChar w:fldCharType="end"/>
        </w:r>
      </w:hyperlink>
    </w:p>
    <w:p w14:paraId="2AB1767F" w14:textId="73345DA4" w:rsidR="00CF0CD4" w:rsidRDefault="00CF0CD4">
      <w:pPr>
        <w:pStyle w:val="TableofFigures"/>
        <w:rPr>
          <w:rFonts w:asciiTheme="minorHAnsi" w:eastAsiaTheme="minorEastAsia" w:hAnsiTheme="minorHAnsi" w:cstheme="minorBidi"/>
          <w:szCs w:val="22"/>
        </w:rPr>
      </w:pPr>
      <w:hyperlink w:anchor="_Toc38611315" w:history="1">
        <w:r w:rsidRPr="00DB3915">
          <w:rPr>
            <w:rStyle w:val="Hyperlink"/>
          </w:rPr>
          <w:t>Figure 10. Step 3: Successful Validation</w:t>
        </w:r>
        <w:r>
          <w:rPr>
            <w:webHidden/>
          </w:rPr>
          <w:tab/>
        </w:r>
        <w:r>
          <w:rPr>
            <w:webHidden/>
          </w:rPr>
          <w:fldChar w:fldCharType="begin"/>
        </w:r>
        <w:r>
          <w:rPr>
            <w:webHidden/>
          </w:rPr>
          <w:instrText xml:space="preserve"> PAGEREF _Toc38611315 \h </w:instrText>
        </w:r>
        <w:r>
          <w:rPr>
            <w:webHidden/>
          </w:rPr>
        </w:r>
        <w:r>
          <w:rPr>
            <w:webHidden/>
          </w:rPr>
          <w:fldChar w:fldCharType="separate"/>
        </w:r>
        <w:r>
          <w:rPr>
            <w:webHidden/>
          </w:rPr>
          <w:t>16</w:t>
        </w:r>
        <w:r>
          <w:rPr>
            <w:webHidden/>
          </w:rPr>
          <w:fldChar w:fldCharType="end"/>
        </w:r>
      </w:hyperlink>
    </w:p>
    <w:p w14:paraId="751BAC57" w14:textId="0F1FC5BC" w:rsidR="00CF0CD4" w:rsidRDefault="00CF0CD4">
      <w:pPr>
        <w:pStyle w:val="TableofFigures"/>
        <w:rPr>
          <w:rFonts w:asciiTheme="minorHAnsi" w:eastAsiaTheme="minorEastAsia" w:hAnsiTheme="minorHAnsi" w:cstheme="minorBidi"/>
          <w:szCs w:val="22"/>
        </w:rPr>
      </w:pPr>
      <w:hyperlink w:anchor="_Toc38611316" w:history="1">
        <w:r w:rsidRPr="00DB3915">
          <w:rPr>
            <w:rStyle w:val="Hyperlink"/>
          </w:rPr>
          <w:t>Figure 11. Failed Validation</w:t>
        </w:r>
        <w:r>
          <w:rPr>
            <w:webHidden/>
          </w:rPr>
          <w:tab/>
        </w:r>
        <w:r>
          <w:rPr>
            <w:webHidden/>
          </w:rPr>
          <w:fldChar w:fldCharType="begin"/>
        </w:r>
        <w:r>
          <w:rPr>
            <w:webHidden/>
          </w:rPr>
          <w:instrText xml:space="preserve"> PAGEREF _Toc38611316 \h </w:instrText>
        </w:r>
        <w:r>
          <w:rPr>
            <w:webHidden/>
          </w:rPr>
        </w:r>
        <w:r>
          <w:rPr>
            <w:webHidden/>
          </w:rPr>
          <w:fldChar w:fldCharType="separate"/>
        </w:r>
        <w:r>
          <w:rPr>
            <w:webHidden/>
          </w:rPr>
          <w:t>16</w:t>
        </w:r>
        <w:r>
          <w:rPr>
            <w:webHidden/>
          </w:rPr>
          <w:fldChar w:fldCharType="end"/>
        </w:r>
      </w:hyperlink>
    </w:p>
    <w:p w14:paraId="41AF8D60" w14:textId="48400719" w:rsidR="00CF0CD4" w:rsidRDefault="00CF0CD4">
      <w:pPr>
        <w:pStyle w:val="TableofFigures"/>
        <w:rPr>
          <w:rFonts w:asciiTheme="minorHAnsi" w:eastAsiaTheme="minorEastAsia" w:hAnsiTheme="minorHAnsi" w:cstheme="minorBidi"/>
          <w:szCs w:val="22"/>
        </w:rPr>
      </w:pPr>
      <w:hyperlink w:anchor="_Toc38611317" w:history="1">
        <w:r w:rsidRPr="00DB3915">
          <w:rPr>
            <w:rStyle w:val="Hyperlink"/>
          </w:rPr>
          <w:t>Figure 12. Sample Error Message</w:t>
        </w:r>
        <w:r>
          <w:rPr>
            <w:webHidden/>
          </w:rPr>
          <w:tab/>
        </w:r>
        <w:r>
          <w:rPr>
            <w:webHidden/>
          </w:rPr>
          <w:fldChar w:fldCharType="begin"/>
        </w:r>
        <w:r>
          <w:rPr>
            <w:webHidden/>
          </w:rPr>
          <w:instrText xml:space="preserve"> PAGEREF _Toc38611317 \h </w:instrText>
        </w:r>
        <w:r>
          <w:rPr>
            <w:webHidden/>
          </w:rPr>
        </w:r>
        <w:r>
          <w:rPr>
            <w:webHidden/>
          </w:rPr>
          <w:fldChar w:fldCharType="separate"/>
        </w:r>
        <w:r>
          <w:rPr>
            <w:webHidden/>
          </w:rPr>
          <w:t>17</w:t>
        </w:r>
        <w:r>
          <w:rPr>
            <w:webHidden/>
          </w:rPr>
          <w:fldChar w:fldCharType="end"/>
        </w:r>
      </w:hyperlink>
    </w:p>
    <w:p w14:paraId="06CF7AD0" w14:textId="3B30EF9C" w:rsidR="00CF0CD4" w:rsidRDefault="00CF0CD4">
      <w:pPr>
        <w:pStyle w:val="TableofFigures"/>
        <w:rPr>
          <w:rFonts w:asciiTheme="minorHAnsi" w:eastAsiaTheme="minorEastAsia" w:hAnsiTheme="minorHAnsi" w:cstheme="minorBidi"/>
          <w:szCs w:val="22"/>
        </w:rPr>
      </w:pPr>
      <w:hyperlink w:anchor="_Toc38611318" w:history="1">
        <w:r w:rsidRPr="00DB3915">
          <w:rPr>
            <w:rStyle w:val="Hyperlink"/>
          </w:rPr>
          <w:t>Figure 13. Failed Validation</w:t>
        </w:r>
        <w:r>
          <w:rPr>
            <w:webHidden/>
          </w:rPr>
          <w:tab/>
        </w:r>
        <w:r>
          <w:rPr>
            <w:webHidden/>
          </w:rPr>
          <w:fldChar w:fldCharType="begin"/>
        </w:r>
        <w:r>
          <w:rPr>
            <w:webHidden/>
          </w:rPr>
          <w:instrText xml:space="preserve"> PAGEREF _Toc38611318 \h </w:instrText>
        </w:r>
        <w:r>
          <w:rPr>
            <w:webHidden/>
          </w:rPr>
        </w:r>
        <w:r>
          <w:rPr>
            <w:webHidden/>
          </w:rPr>
          <w:fldChar w:fldCharType="separate"/>
        </w:r>
        <w:r>
          <w:rPr>
            <w:webHidden/>
          </w:rPr>
          <w:t>17</w:t>
        </w:r>
        <w:r>
          <w:rPr>
            <w:webHidden/>
          </w:rPr>
          <w:fldChar w:fldCharType="end"/>
        </w:r>
      </w:hyperlink>
    </w:p>
    <w:p w14:paraId="60A7365B" w14:textId="05B90BE6" w:rsidR="00CF0CD4" w:rsidRDefault="00CF0CD4">
      <w:pPr>
        <w:pStyle w:val="TableofFigures"/>
        <w:rPr>
          <w:rFonts w:asciiTheme="minorHAnsi" w:eastAsiaTheme="minorEastAsia" w:hAnsiTheme="minorHAnsi" w:cstheme="minorBidi"/>
          <w:szCs w:val="22"/>
        </w:rPr>
      </w:pPr>
      <w:hyperlink w:anchor="_Toc38611319" w:history="1">
        <w:r w:rsidRPr="00DB3915">
          <w:rPr>
            <w:rStyle w:val="Hyperlink"/>
          </w:rPr>
          <w:t>Figure 14. Upload File, Step 4: Confirmation</w:t>
        </w:r>
        <w:r>
          <w:rPr>
            <w:webHidden/>
          </w:rPr>
          <w:tab/>
        </w:r>
        <w:r>
          <w:rPr>
            <w:webHidden/>
          </w:rPr>
          <w:fldChar w:fldCharType="begin"/>
        </w:r>
        <w:r>
          <w:rPr>
            <w:webHidden/>
          </w:rPr>
          <w:instrText xml:space="preserve"> PAGEREF _Toc38611319 \h </w:instrText>
        </w:r>
        <w:r>
          <w:rPr>
            <w:webHidden/>
          </w:rPr>
        </w:r>
        <w:r>
          <w:rPr>
            <w:webHidden/>
          </w:rPr>
          <w:fldChar w:fldCharType="separate"/>
        </w:r>
        <w:r>
          <w:rPr>
            <w:webHidden/>
          </w:rPr>
          <w:t>18</w:t>
        </w:r>
        <w:r>
          <w:rPr>
            <w:webHidden/>
          </w:rPr>
          <w:fldChar w:fldCharType="end"/>
        </w:r>
      </w:hyperlink>
    </w:p>
    <w:p w14:paraId="09DD3520" w14:textId="77740797" w:rsidR="00CF0CD4" w:rsidRDefault="00CF0CD4">
      <w:pPr>
        <w:pStyle w:val="TableofFigures"/>
        <w:rPr>
          <w:rFonts w:asciiTheme="minorHAnsi" w:eastAsiaTheme="minorEastAsia" w:hAnsiTheme="minorHAnsi" w:cstheme="minorBidi"/>
          <w:szCs w:val="22"/>
        </w:rPr>
      </w:pPr>
      <w:hyperlink w:anchor="_Toc38611320" w:history="1">
        <w:r w:rsidRPr="00DB3915">
          <w:rPr>
            <w:rStyle w:val="Hyperlink"/>
          </w:rPr>
          <w:t>Figure 15. Sample Create/Modify [Record Type] Screen</w:t>
        </w:r>
        <w:r>
          <w:rPr>
            <w:webHidden/>
          </w:rPr>
          <w:tab/>
        </w:r>
        <w:r>
          <w:rPr>
            <w:webHidden/>
          </w:rPr>
          <w:fldChar w:fldCharType="begin"/>
        </w:r>
        <w:r>
          <w:rPr>
            <w:webHidden/>
          </w:rPr>
          <w:instrText xml:space="preserve"> PAGEREF _Toc38611320 \h </w:instrText>
        </w:r>
        <w:r>
          <w:rPr>
            <w:webHidden/>
          </w:rPr>
        </w:r>
        <w:r>
          <w:rPr>
            <w:webHidden/>
          </w:rPr>
          <w:fldChar w:fldCharType="separate"/>
        </w:r>
        <w:r>
          <w:rPr>
            <w:webHidden/>
          </w:rPr>
          <w:t>18</w:t>
        </w:r>
        <w:r>
          <w:rPr>
            <w:webHidden/>
          </w:rPr>
          <w:fldChar w:fldCharType="end"/>
        </w:r>
      </w:hyperlink>
    </w:p>
    <w:p w14:paraId="064BCDF7" w14:textId="19CE2218" w:rsidR="00CF0CD4" w:rsidRDefault="00CF0CD4">
      <w:pPr>
        <w:pStyle w:val="TableofFigures"/>
        <w:rPr>
          <w:rFonts w:asciiTheme="minorHAnsi" w:eastAsiaTheme="minorEastAsia" w:hAnsiTheme="minorHAnsi" w:cstheme="minorBidi"/>
          <w:szCs w:val="22"/>
        </w:rPr>
      </w:pPr>
      <w:hyperlink w:anchor="_Toc38611321" w:history="1">
        <w:r w:rsidRPr="00DB3915">
          <w:rPr>
            <w:rStyle w:val="Hyperlink"/>
          </w:rPr>
          <w:t>Figure 16. Comparison Between Labels for Edit Fields and Data Columns</w:t>
        </w:r>
        <w:r>
          <w:rPr>
            <w:webHidden/>
          </w:rPr>
          <w:tab/>
        </w:r>
        <w:r>
          <w:rPr>
            <w:webHidden/>
          </w:rPr>
          <w:fldChar w:fldCharType="begin"/>
        </w:r>
        <w:r>
          <w:rPr>
            <w:webHidden/>
          </w:rPr>
          <w:instrText xml:space="preserve"> PAGEREF _Toc38611321 \h </w:instrText>
        </w:r>
        <w:r>
          <w:rPr>
            <w:webHidden/>
          </w:rPr>
        </w:r>
        <w:r>
          <w:rPr>
            <w:webHidden/>
          </w:rPr>
          <w:fldChar w:fldCharType="separate"/>
        </w:r>
        <w:r>
          <w:rPr>
            <w:webHidden/>
          </w:rPr>
          <w:t>21</w:t>
        </w:r>
        <w:r>
          <w:rPr>
            <w:webHidden/>
          </w:rPr>
          <w:fldChar w:fldCharType="end"/>
        </w:r>
      </w:hyperlink>
    </w:p>
    <w:p w14:paraId="25293F32" w14:textId="1AFD1FC2" w:rsidR="00CF0CD4" w:rsidRDefault="00CF0CD4">
      <w:pPr>
        <w:pStyle w:val="TableofFigures"/>
        <w:rPr>
          <w:rFonts w:asciiTheme="minorHAnsi" w:eastAsiaTheme="minorEastAsia" w:hAnsiTheme="minorHAnsi" w:cstheme="minorBidi"/>
          <w:szCs w:val="22"/>
        </w:rPr>
      </w:pPr>
      <w:hyperlink w:anchor="_Toc38611322" w:history="1">
        <w:r w:rsidRPr="00DB3915">
          <w:rPr>
            <w:rStyle w:val="Hyperlink"/>
          </w:rPr>
          <w:t>Figure 17. Group of States Search Screen</w:t>
        </w:r>
        <w:r>
          <w:rPr>
            <w:webHidden/>
          </w:rPr>
          <w:tab/>
        </w:r>
        <w:r>
          <w:rPr>
            <w:webHidden/>
          </w:rPr>
          <w:fldChar w:fldCharType="begin"/>
        </w:r>
        <w:r>
          <w:rPr>
            <w:webHidden/>
          </w:rPr>
          <w:instrText xml:space="preserve"> PAGEREF _Toc38611322 \h </w:instrText>
        </w:r>
        <w:r>
          <w:rPr>
            <w:webHidden/>
          </w:rPr>
        </w:r>
        <w:r>
          <w:rPr>
            <w:webHidden/>
          </w:rPr>
          <w:fldChar w:fldCharType="separate"/>
        </w:r>
        <w:r>
          <w:rPr>
            <w:webHidden/>
          </w:rPr>
          <w:t>22</w:t>
        </w:r>
        <w:r>
          <w:rPr>
            <w:webHidden/>
          </w:rPr>
          <w:fldChar w:fldCharType="end"/>
        </w:r>
      </w:hyperlink>
    </w:p>
    <w:p w14:paraId="3A6A1910" w14:textId="27D6B9E7" w:rsidR="00CF0CD4" w:rsidRDefault="00CF0CD4">
      <w:pPr>
        <w:pStyle w:val="TableofFigures"/>
        <w:rPr>
          <w:rFonts w:asciiTheme="minorHAnsi" w:eastAsiaTheme="minorEastAsia" w:hAnsiTheme="minorHAnsi" w:cstheme="minorBidi"/>
          <w:szCs w:val="22"/>
        </w:rPr>
      </w:pPr>
      <w:hyperlink w:anchor="_Toc38611323" w:history="1">
        <w:r w:rsidRPr="00DB3915">
          <w:rPr>
            <w:rStyle w:val="Hyperlink"/>
          </w:rPr>
          <w:t>Figure 18. District Search Screen</w:t>
        </w:r>
        <w:r>
          <w:rPr>
            <w:webHidden/>
          </w:rPr>
          <w:tab/>
        </w:r>
        <w:r>
          <w:rPr>
            <w:webHidden/>
          </w:rPr>
          <w:fldChar w:fldCharType="begin"/>
        </w:r>
        <w:r>
          <w:rPr>
            <w:webHidden/>
          </w:rPr>
          <w:instrText xml:space="preserve"> PAGEREF _Toc38611323 \h </w:instrText>
        </w:r>
        <w:r>
          <w:rPr>
            <w:webHidden/>
          </w:rPr>
        </w:r>
        <w:r>
          <w:rPr>
            <w:webHidden/>
          </w:rPr>
          <w:fldChar w:fldCharType="separate"/>
        </w:r>
        <w:r>
          <w:rPr>
            <w:webHidden/>
          </w:rPr>
          <w:t>24</w:t>
        </w:r>
        <w:r>
          <w:rPr>
            <w:webHidden/>
          </w:rPr>
          <w:fldChar w:fldCharType="end"/>
        </w:r>
      </w:hyperlink>
    </w:p>
    <w:p w14:paraId="1350419F" w14:textId="6EB1100E" w:rsidR="00CF0CD4" w:rsidRDefault="00CF0CD4">
      <w:pPr>
        <w:pStyle w:val="TableofFigures"/>
        <w:rPr>
          <w:rFonts w:asciiTheme="minorHAnsi" w:eastAsiaTheme="minorEastAsia" w:hAnsiTheme="minorHAnsi" w:cstheme="minorBidi"/>
          <w:szCs w:val="22"/>
        </w:rPr>
      </w:pPr>
      <w:hyperlink w:anchor="_Toc38611324" w:history="1">
        <w:r w:rsidRPr="00DB3915">
          <w:rPr>
            <w:rStyle w:val="Hyperlink"/>
          </w:rPr>
          <w:t>Figure 19. Institution Group Search Screen</w:t>
        </w:r>
        <w:r>
          <w:rPr>
            <w:webHidden/>
          </w:rPr>
          <w:tab/>
        </w:r>
        <w:r>
          <w:rPr>
            <w:webHidden/>
          </w:rPr>
          <w:fldChar w:fldCharType="begin"/>
        </w:r>
        <w:r>
          <w:rPr>
            <w:webHidden/>
          </w:rPr>
          <w:instrText xml:space="preserve"> PAGEREF _Toc38611324 \h </w:instrText>
        </w:r>
        <w:r>
          <w:rPr>
            <w:webHidden/>
          </w:rPr>
        </w:r>
        <w:r>
          <w:rPr>
            <w:webHidden/>
          </w:rPr>
          <w:fldChar w:fldCharType="separate"/>
        </w:r>
        <w:r>
          <w:rPr>
            <w:webHidden/>
          </w:rPr>
          <w:t>27</w:t>
        </w:r>
        <w:r>
          <w:rPr>
            <w:webHidden/>
          </w:rPr>
          <w:fldChar w:fldCharType="end"/>
        </w:r>
      </w:hyperlink>
    </w:p>
    <w:p w14:paraId="08F23D31" w14:textId="7FDF5C6E" w:rsidR="00CF0CD4" w:rsidRDefault="00CF0CD4">
      <w:pPr>
        <w:pStyle w:val="TableofFigures"/>
        <w:rPr>
          <w:rFonts w:asciiTheme="minorHAnsi" w:eastAsiaTheme="minorEastAsia" w:hAnsiTheme="minorHAnsi" w:cstheme="minorBidi"/>
          <w:szCs w:val="22"/>
        </w:rPr>
      </w:pPr>
      <w:hyperlink w:anchor="_Toc38611325" w:history="1">
        <w:r w:rsidRPr="00DB3915">
          <w:rPr>
            <w:rStyle w:val="Hyperlink"/>
          </w:rPr>
          <w:t>Figure 20. Institution Search Screen</w:t>
        </w:r>
        <w:r>
          <w:rPr>
            <w:webHidden/>
          </w:rPr>
          <w:tab/>
        </w:r>
        <w:r>
          <w:rPr>
            <w:webHidden/>
          </w:rPr>
          <w:fldChar w:fldCharType="begin"/>
        </w:r>
        <w:r>
          <w:rPr>
            <w:webHidden/>
          </w:rPr>
          <w:instrText xml:space="preserve"> PAGEREF _Toc38611325 \h </w:instrText>
        </w:r>
        <w:r>
          <w:rPr>
            <w:webHidden/>
          </w:rPr>
        </w:r>
        <w:r>
          <w:rPr>
            <w:webHidden/>
          </w:rPr>
          <w:fldChar w:fldCharType="separate"/>
        </w:r>
        <w:r>
          <w:rPr>
            <w:webHidden/>
          </w:rPr>
          <w:t>30</w:t>
        </w:r>
        <w:r>
          <w:rPr>
            <w:webHidden/>
          </w:rPr>
          <w:fldChar w:fldCharType="end"/>
        </w:r>
      </w:hyperlink>
    </w:p>
    <w:p w14:paraId="50223EC4" w14:textId="0C8BF646" w:rsidR="00CF0CD4" w:rsidRDefault="00CF0CD4">
      <w:pPr>
        <w:pStyle w:val="TableofFigures"/>
        <w:rPr>
          <w:rFonts w:asciiTheme="minorHAnsi" w:eastAsiaTheme="minorEastAsia" w:hAnsiTheme="minorHAnsi" w:cstheme="minorBidi"/>
          <w:szCs w:val="22"/>
        </w:rPr>
      </w:pPr>
      <w:hyperlink w:anchor="_Toc38611326" w:history="1">
        <w:r w:rsidRPr="00DB3915">
          <w:rPr>
            <w:rStyle w:val="Hyperlink"/>
          </w:rPr>
          <w:t>Figure 21. User Search Screen</w:t>
        </w:r>
        <w:r>
          <w:rPr>
            <w:webHidden/>
          </w:rPr>
          <w:tab/>
        </w:r>
        <w:r>
          <w:rPr>
            <w:webHidden/>
          </w:rPr>
          <w:fldChar w:fldCharType="begin"/>
        </w:r>
        <w:r>
          <w:rPr>
            <w:webHidden/>
          </w:rPr>
          <w:instrText xml:space="preserve"> PAGEREF _Toc38611326 \h </w:instrText>
        </w:r>
        <w:r>
          <w:rPr>
            <w:webHidden/>
          </w:rPr>
        </w:r>
        <w:r>
          <w:rPr>
            <w:webHidden/>
          </w:rPr>
          <w:fldChar w:fldCharType="separate"/>
        </w:r>
        <w:r>
          <w:rPr>
            <w:webHidden/>
          </w:rPr>
          <w:t>33</w:t>
        </w:r>
        <w:r>
          <w:rPr>
            <w:webHidden/>
          </w:rPr>
          <w:fldChar w:fldCharType="end"/>
        </w:r>
      </w:hyperlink>
    </w:p>
    <w:p w14:paraId="68F96535" w14:textId="04933BA0" w:rsidR="002A1AA5" w:rsidRDefault="009E4EB8" w:rsidP="009E4EB8">
      <w:pPr>
        <w:sectPr w:rsidR="002A1AA5" w:rsidSect="009E4EB8">
          <w:headerReference w:type="even" r:id="rId13"/>
          <w:headerReference w:type="default" r:id="rId14"/>
          <w:footerReference w:type="default" r:id="rId15"/>
          <w:headerReference w:type="first" r:id="rId16"/>
          <w:pgSz w:w="12240" w:h="15840" w:code="1"/>
          <w:pgMar w:top="1872" w:right="1440" w:bottom="1440" w:left="1440" w:header="720" w:footer="720" w:gutter="0"/>
          <w:pgNumType w:start="1"/>
          <w:cols w:space="720"/>
          <w:docGrid w:linePitch="360"/>
        </w:sectPr>
      </w:pPr>
      <w:r w:rsidRPr="00E070CC">
        <w:fldChar w:fldCharType="end"/>
      </w:r>
    </w:p>
    <w:p w14:paraId="23AFC51B" w14:textId="14BB1AA2" w:rsidR="00820F16" w:rsidRDefault="00820F16" w:rsidP="009E4EB8"/>
    <w:p w14:paraId="29295A2E" w14:textId="77777777" w:rsidR="00D3351E" w:rsidRDefault="00D3351E" w:rsidP="00FD5680">
      <w:pPr>
        <w:pStyle w:val="Heading1"/>
      </w:pPr>
      <w:bookmarkStart w:id="3" w:name="_Ref387921167"/>
      <w:bookmarkStart w:id="4" w:name="_Toc391560278"/>
      <w:bookmarkStart w:id="5" w:name="_Toc34118596"/>
      <w:bookmarkEnd w:id="0"/>
      <w:bookmarkEnd w:id="1"/>
      <w:r>
        <w:lastRenderedPageBreak/>
        <w:t xml:space="preserve">Overview of the </w:t>
      </w:r>
      <w:r w:rsidR="00DD7873">
        <w:t>Administration and Registration Tools</w:t>
      </w:r>
      <w:r>
        <w:t xml:space="preserve"> System</w:t>
      </w:r>
      <w:bookmarkEnd w:id="3"/>
      <w:bookmarkEnd w:id="4"/>
      <w:bookmarkEnd w:id="5"/>
    </w:p>
    <w:p w14:paraId="32755820" w14:textId="05C1D2AD" w:rsidR="006A23C4" w:rsidRPr="006A23C4" w:rsidRDefault="006A23C4" w:rsidP="006A23C4">
      <w:r>
        <w:t xml:space="preserve">The </w:t>
      </w:r>
      <w:r w:rsidR="00DD7873">
        <w:t>Administration and Registration Tools (ART) system</w:t>
      </w:r>
      <w:r w:rsidRPr="00D32325">
        <w:t xml:space="preserve"> </w:t>
      </w:r>
      <w:r w:rsidR="00354469">
        <w:t>allows authorized users to create and manage records</w:t>
      </w:r>
      <w:r w:rsidR="000E51D5">
        <w:t>,</w:t>
      </w:r>
      <w:r w:rsidR="00354469">
        <w:t xml:space="preserve"> </w:t>
      </w:r>
      <w:r w:rsidR="004B549F">
        <w:t>users</w:t>
      </w:r>
      <w:r w:rsidR="00354469">
        <w:t xml:space="preserve">, and </w:t>
      </w:r>
      <w:r w:rsidR="0092692A">
        <w:t>entities</w:t>
      </w:r>
      <w:r w:rsidR="00354469">
        <w:t xml:space="preserve"> such as states, districts, and </w:t>
      </w:r>
      <w:r w:rsidR="0092692A">
        <w:t>institutions</w:t>
      </w:r>
      <w:r w:rsidR="00354469">
        <w:t>.</w:t>
      </w:r>
      <w:r w:rsidR="00C232CB">
        <w:t xml:space="preserve"> </w:t>
      </w:r>
      <w:r w:rsidR="009D066E">
        <w:t>You can upload r</w:t>
      </w:r>
      <w:r w:rsidR="00C232CB">
        <w:t xml:space="preserve">ecords </w:t>
      </w:r>
      <w:r w:rsidR="009D066E">
        <w:t>in groups or manage them</w:t>
      </w:r>
      <w:r w:rsidR="00C232CB">
        <w:t xml:space="preserve"> individually in </w:t>
      </w:r>
      <w:r w:rsidR="00DD7873">
        <w:t>ART</w:t>
      </w:r>
      <w:r w:rsidR="00C232CB">
        <w:t xml:space="preserve">. </w:t>
      </w:r>
    </w:p>
    <w:p w14:paraId="5AC28D0E" w14:textId="77777777" w:rsidR="002E47F4" w:rsidRDefault="002E47F4" w:rsidP="002E47F4">
      <w:pPr>
        <w:pStyle w:val="Heading2"/>
      </w:pPr>
      <w:bookmarkStart w:id="6" w:name="_Toc387308388"/>
      <w:bookmarkStart w:id="7" w:name="_Toc391560279"/>
      <w:bookmarkStart w:id="8" w:name="_Toc34118597"/>
      <w:r>
        <w:t xml:space="preserve">Inter-relation between the </w:t>
      </w:r>
      <w:r w:rsidR="00DD7873">
        <w:t xml:space="preserve">Administration and </w:t>
      </w:r>
      <w:r>
        <w:t xml:space="preserve">Registration </w:t>
      </w:r>
      <w:r w:rsidR="00DD7873">
        <w:t xml:space="preserve">Tools </w:t>
      </w:r>
      <w:r>
        <w:t>System and other Smarter Balanced Systems</w:t>
      </w:r>
      <w:bookmarkEnd w:id="6"/>
      <w:bookmarkEnd w:id="7"/>
      <w:bookmarkEnd w:id="8"/>
    </w:p>
    <w:p w14:paraId="74AA2C39" w14:textId="77777777" w:rsidR="006A23C4" w:rsidRPr="006A23C4" w:rsidRDefault="00DD7873" w:rsidP="006A23C4">
      <w:r>
        <w:t xml:space="preserve">ART </w:t>
      </w:r>
      <w:r w:rsidR="00337AB9">
        <w:t>has connections to the following Smarter Balanced systems.</w:t>
      </w:r>
    </w:p>
    <w:p w14:paraId="3F6F7441" w14:textId="03CC36DA" w:rsidR="00FC6D8C" w:rsidRDefault="00FC6D8C" w:rsidP="00FC6D8C">
      <w:pPr>
        <w:pStyle w:val="ListBullet"/>
      </w:pPr>
      <w:r w:rsidRPr="00FC6D8C">
        <w:rPr>
          <w:rStyle w:val="Strong"/>
        </w:rPr>
        <w:t xml:space="preserve">Single </w:t>
      </w:r>
      <w:r w:rsidR="002A1AA5" w:rsidRPr="00FC6D8C">
        <w:rPr>
          <w:rStyle w:val="Strong"/>
        </w:rPr>
        <w:t>Sign</w:t>
      </w:r>
      <w:r w:rsidR="002A1AA5">
        <w:rPr>
          <w:rStyle w:val="Strong"/>
        </w:rPr>
        <w:t>-</w:t>
      </w:r>
      <w:r w:rsidRPr="00FC6D8C">
        <w:rPr>
          <w:rStyle w:val="Strong"/>
        </w:rPr>
        <w:t>On (SSO)</w:t>
      </w:r>
      <w:r>
        <w:t>: This system</w:t>
      </w:r>
      <w:r w:rsidRPr="00F52A05">
        <w:t xml:space="preserve"> </w:t>
      </w:r>
      <w:r>
        <w:t xml:space="preserve">is responsible for user authentication and authorization, and </w:t>
      </w:r>
      <w:r w:rsidRPr="00F52A05">
        <w:t xml:space="preserve">allows you to log in to the </w:t>
      </w:r>
      <w:r>
        <w:t xml:space="preserve">Smarter Balanced </w:t>
      </w:r>
      <w:r w:rsidRPr="00F52A05">
        <w:t>systems. After logging in, you can switch between systems without log</w:t>
      </w:r>
      <w:r w:rsidR="00030CC6">
        <w:t>ging</w:t>
      </w:r>
      <w:r w:rsidRPr="00F52A05">
        <w:t xml:space="preserve"> in and out of each</w:t>
      </w:r>
      <w:r w:rsidR="00030CC6">
        <w:t xml:space="preserve"> </w:t>
      </w:r>
      <w:r w:rsidRPr="00F52A05">
        <w:t>system.</w:t>
      </w:r>
      <w:r w:rsidR="00337AB9">
        <w:t xml:space="preserve"> Users added through </w:t>
      </w:r>
      <w:r w:rsidR="00DD7873">
        <w:t>ART</w:t>
      </w:r>
      <w:r w:rsidR="00337AB9">
        <w:t xml:space="preserve"> are automatically added to SSO, and </w:t>
      </w:r>
      <w:r w:rsidR="002B24C3">
        <w:t xml:space="preserve">permissioned </w:t>
      </w:r>
      <w:r w:rsidR="00337AB9">
        <w:t xml:space="preserve">users added to SSO can log in to </w:t>
      </w:r>
      <w:r w:rsidR="00DD7873">
        <w:t>ART</w:t>
      </w:r>
      <w:r w:rsidR="00337AB9">
        <w:t>.</w:t>
      </w:r>
    </w:p>
    <w:p w14:paraId="497DC7A9" w14:textId="77777777" w:rsidR="00C11EF7" w:rsidRDefault="00C11EF7" w:rsidP="00C11EF7">
      <w:pPr>
        <w:pStyle w:val="ListBullet"/>
      </w:pPr>
      <w:r>
        <w:rPr>
          <w:rStyle w:val="Strong"/>
        </w:rPr>
        <w:t>Reporting</w:t>
      </w:r>
      <w:r w:rsidR="00E81FCC" w:rsidRPr="00E81FCC">
        <w:rPr>
          <w:rStyle w:val="Strong"/>
        </w:rPr>
        <w:t xml:space="preserve"> Data Warehouse</w:t>
      </w:r>
      <w:r w:rsidR="00E81FCC">
        <w:t xml:space="preserve">: This </w:t>
      </w:r>
      <w:r w:rsidR="006D1876">
        <w:t xml:space="preserve">system stores </w:t>
      </w:r>
      <w:r>
        <w:t>student groups</w:t>
      </w:r>
      <w:r w:rsidR="006D1876">
        <w:t xml:space="preserve"> </w:t>
      </w:r>
      <w:r w:rsidR="00392412">
        <w:t xml:space="preserve">and results </w:t>
      </w:r>
      <w:r w:rsidR="006D1876">
        <w:t>for assessments</w:t>
      </w:r>
      <w:bookmarkStart w:id="9" w:name="_Toc387308389"/>
      <w:bookmarkStart w:id="10" w:name="_Ref389463453"/>
      <w:bookmarkStart w:id="11" w:name="_Toc391560280"/>
      <w:r>
        <w:t>.</w:t>
      </w:r>
    </w:p>
    <w:p w14:paraId="23B52E12" w14:textId="201B1192" w:rsidR="002E47F4" w:rsidRDefault="002E47F4" w:rsidP="00C11EF7">
      <w:pPr>
        <w:pStyle w:val="Heading2"/>
      </w:pPr>
      <w:bookmarkStart w:id="12" w:name="_Toc34118598"/>
      <w:r>
        <w:t xml:space="preserve">User Roles and </w:t>
      </w:r>
      <w:r w:rsidR="00B40F21">
        <w:t>Permissions</w:t>
      </w:r>
      <w:bookmarkEnd w:id="9"/>
      <w:bookmarkEnd w:id="10"/>
      <w:bookmarkEnd w:id="11"/>
      <w:bookmarkEnd w:id="12"/>
    </w:p>
    <w:p w14:paraId="78B532B7" w14:textId="002D50BD" w:rsidR="002E47F4" w:rsidRDefault="00DD7873" w:rsidP="00303F59">
      <w:pPr>
        <w:keepNext/>
      </w:pPr>
      <w:r>
        <w:t>ART</w:t>
      </w:r>
      <w:r w:rsidR="00316F18">
        <w:t xml:space="preserve"> restrict</w:t>
      </w:r>
      <w:r w:rsidR="009D066E">
        <w:t>s</w:t>
      </w:r>
      <w:r w:rsidR="00316F18">
        <w:t xml:space="preserve"> access to certain tasks based on </w:t>
      </w:r>
      <w:r w:rsidR="009D066E">
        <w:t>your</w:t>
      </w:r>
      <w:r w:rsidR="00316F18">
        <w:t xml:space="preserve"> designated role. </w:t>
      </w:r>
      <w:r w:rsidR="009D066E">
        <w:t>You</w:t>
      </w:r>
      <w:r w:rsidR="002E47F4" w:rsidRPr="001E3D7D">
        <w:t xml:space="preserve"> </w:t>
      </w:r>
      <w:r w:rsidR="002E47F4">
        <w:t xml:space="preserve">can access the data stored in </w:t>
      </w:r>
      <w:r>
        <w:t>ART</w:t>
      </w:r>
      <w:r w:rsidR="00724A9C">
        <w:t xml:space="preserve"> </w:t>
      </w:r>
      <w:r w:rsidR="002E47F4">
        <w:t>and perform tasks</w:t>
      </w:r>
      <w:r w:rsidR="002E47F4" w:rsidRPr="001E3D7D">
        <w:t xml:space="preserve"> based on </w:t>
      </w:r>
      <w:r w:rsidR="009D066E">
        <w:t>your</w:t>
      </w:r>
      <w:r w:rsidR="00724A9C">
        <w:t xml:space="preserve"> </w:t>
      </w:r>
      <w:r w:rsidR="002676A5">
        <w:t>permissions</w:t>
      </w:r>
      <w:r w:rsidR="002E47F4" w:rsidRPr="001E3D7D">
        <w:t>.</w:t>
      </w:r>
      <w:r w:rsidR="002864D5">
        <w:t xml:space="preserve"> </w:t>
      </w:r>
      <w:r w:rsidR="002864D5" w:rsidRPr="002864D5">
        <w:rPr>
          <w:rStyle w:val="CrossReference"/>
        </w:rPr>
        <w:fldChar w:fldCharType="begin"/>
      </w:r>
      <w:r w:rsidR="002864D5" w:rsidRPr="002864D5">
        <w:rPr>
          <w:rStyle w:val="CrossReference"/>
        </w:rPr>
        <w:instrText xml:space="preserve"> REF _Ref37752894 \h </w:instrText>
      </w:r>
      <w:r w:rsidR="002864D5">
        <w:rPr>
          <w:rStyle w:val="CrossReference"/>
        </w:rPr>
        <w:instrText xml:space="preserve"> \* MERGEFORMAT </w:instrText>
      </w:r>
      <w:r w:rsidR="002864D5" w:rsidRPr="002864D5">
        <w:rPr>
          <w:rStyle w:val="CrossReference"/>
        </w:rPr>
      </w:r>
      <w:r w:rsidR="002864D5" w:rsidRPr="002864D5">
        <w:rPr>
          <w:rStyle w:val="CrossReference"/>
        </w:rPr>
        <w:fldChar w:fldCharType="separate"/>
      </w:r>
      <w:r w:rsidR="00CF0CD4" w:rsidRPr="00CF0CD4">
        <w:rPr>
          <w:rStyle w:val="CrossReference"/>
        </w:rPr>
        <w:t>Table 1</w:t>
      </w:r>
      <w:r w:rsidR="002864D5" w:rsidRPr="002864D5">
        <w:rPr>
          <w:rStyle w:val="CrossReference"/>
        </w:rPr>
        <w:fldChar w:fldCharType="end"/>
      </w:r>
      <w:r w:rsidR="002864D5">
        <w:t xml:space="preserve"> </w:t>
      </w:r>
      <w:r w:rsidR="001E596B" w:rsidRPr="001E596B">
        <w:t xml:space="preserve">lists </w:t>
      </w:r>
      <w:r w:rsidR="001E596B">
        <w:t xml:space="preserve">the standard roles in </w:t>
      </w:r>
      <w:r>
        <w:t>ART</w:t>
      </w:r>
      <w:r w:rsidR="00C963FA">
        <w:t>.</w:t>
      </w:r>
      <w:r w:rsidR="000D5604">
        <w:t xml:space="preserve"> </w:t>
      </w:r>
    </w:p>
    <w:p w14:paraId="5004E6A4" w14:textId="393CD8AF" w:rsidR="002864D5" w:rsidRDefault="002864D5" w:rsidP="002864D5">
      <w:pPr>
        <w:pStyle w:val="Caption"/>
        <w:keepNext/>
      </w:pPr>
      <w:bookmarkStart w:id="13" w:name="_Ref37752894"/>
      <w:r>
        <w:t xml:space="preserve">Table </w:t>
      </w:r>
      <w:r w:rsidR="005C4B10">
        <w:fldChar w:fldCharType="begin"/>
      </w:r>
      <w:r w:rsidR="005C4B10">
        <w:instrText xml:space="preserve"> SEQ Table \* ARABIC </w:instrText>
      </w:r>
      <w:r w:rsidR="005C4B10">
        <w:fldChar w:fldCharType="separate"/>
      </w:r>
      <w:r w:rsidR="00CF0CD4">
        <w:rPr>
          <w:noProof/>
        </w:rPr>
        <w:t>1</w:t>
      </w:r>
      <w:r w:rsidR="005C4B10">
        <w:rPr>
          <w:noProof/>
        </w:rPr>
        <w:fldChar w:fldCharType="end"/>
      </w:r>
      <w:bookmarkEnd w:id="13"/>
      <w:r>
        <w:t>. Standard ART User Roles</w:t>
      </w:r>
    </w:p>
    <w:tbl>
      <w:tblPr>
        <w:tblStyle w:val="TableGrid"/>
        <w:tblW w:w="0" w:type="auto"/>
        <w:tblLayout w:type="fixed"/>
        <w:tblLook w:val="04A0" w:firstRow="1" w:lastRow="0" w:firstColumn="1" w:lastColumn="0" w:noHBand="0" w:noVBand="1"/>
      </w:tblPr>
      <w:tblGrid>
        <w:gridCol w:w="1784"/>
        <w:gridCol w:w="7544"/>
      </w:tblGrid>
      <w:tr w:rsidR="002E47F4" w:rsidRPr="00E17057" w14:paraId="339B1CA9" w14:textId="77777777" w:rsidTr="0037765F">
        <w:trPr>
          <w:cnfStyle w:val="100000000000" w:firstRow="1" w:lastRow="0" w:firstColumn="0" w:lastColumn="0" w:oddVBand="0" w:evenVBand="0" w:oddHBand="0" w:evenHBand="0" w:firstRowFirstColumn="0" w:firstRowLastColumn="0" w:lastRowFirstColumn="0" w:lastRowLastColumn="0"/>
          <w:tblHeader/>
        </w:trPr>
        <w:tc>
          <w:tcPr>
            <w:tcW w:w="1784" w:type="dxa"/>
          </w:tcPr>
          <w:p w14:paraId="5209D4F6" w14:textId="77777777" w:rsidR="002E47F4" w:rsidRPr="00E17057" w:rsidRDefault="00F05FA6" w:rsidP="003A67BE">
            <w:pPr>
              <w:pStyle w:val="TableHeader"/>
            </w:pPr>
            <w:r>
              <w:t xml:space="preserve">User </w:t>
            </w:r>
            <w:r w:rsidR="002E47F4" w:rsidRPr="00E17057">
              <w:t>Role</w:t>
            </w:r>
          </w:p>
        </w:tc>
        <w:tc>
          <w:tcPr>
            <w:tcW w:w="7544" w:type="dxa"/>
          </w:tcPr>
          <w:p w14:paraId="5E3BB4FC" w14:textId="77777777" w:rsidR="002E47F4" w:rsidRPr="00E17057" w:rsidRDefault="002E47F4" w:rsidP="003A67BE">
            <w:pPr>
              <w:pStyle w:val="TableHeader"/>
            </w:pPr>
            <w:r w:rsidRPr="00E17057">
              <w:t>Description</w:t>
            </w:r>
          </w:p>
        </w:tc>
      </w:tr>
      <w:tr w:rsidR="00FC16EF" w:rsidRPr="00E17057" w14:paraId="78EEF0F4" w14:textId="77777777" w:rsidTr="0037765F">
        <w:tc>
          <w:tcPr>
            <w:tcW w:w="1784" w:type="dxa"/>
          </w:tcPr>
          <w:p w14:paraId="31DEB79D" w14:textId="77777777" w:rsidR="00FC16EF" w:rsidRPr="009B5102" w:rsidRDefault="00FC16EF" w:rsidP="003A67BE">
            <w:pPr>
              <w:pStyle w:val="TableText"/>
              <w:rPr>
                <w:rStyle w:val="Strong"/>
              </w:rPr>
            </w:pPr>
            <w:r w:rsidRPr="009B5102">
              <w:rPr>
                <w:rStyle w:val="Strong"/>
              </w:rPr>
              <w:t>State Coordinator</w:t>
            </w:r>
          </w:p>
        </w:tc>
        <w:tc>
          <w:tcPr>
            <w:tcW w:w="7544" w:type="dxa"/>
          </w:tcPr>
          <w:p w14:paraId="4836C9F7" w14:textId="77777777" w:rsidR="00FC16EF" w:rsidRPr="005E4BF1" w:rsidRDefault="00FC16EF" w:rsidP="00C87BD8">
            <w:pPr>
              <w:pStyle w:val="TableText"/>
            </w:pPr>
            <w:r w:rsidRPr="009B5102">
              <w:t xml:space="preserve">State Coordinators </w:t>
            </w:r>
            <w:r w:rsidR="00500FED" w:rsidRPr="009B5102">
              <w:t xml:space="preserve">can </w:t>
            </w:r>
            <w:r w:rsidRPr="009B5102">
              <w:t xml:space="preserve">create other State Coordinator accounts as well as District </w:t>
            </w:r>
            <w:r w:rsidR="00500FED" w:rsidRPr="009B5102">
              <w:t xml:space="preserve">Coordinator, </w:t>
            </w:r>
            <w:r w:rsidRPr="009B5102">
              <w:t>School Coordinator</w:t>
            </w:r>
            <w:r w:rsidR="00500FED" w:rsidRPr="009B5102">
              <w:t xml:space="preserve">, </w:t>
            </w:r>
            <w:r w:rsidRPr="009B5102">
              <w:t xml:space="preserve">and Test Administrator accounts. They </w:t>
            </w:r>
            <w:r w:rsidR="00BA65F8" w:rsidRPr="009B5102">
              <w:t xml:space="preserve">can </w:t>
            </w:r>
            <w:r w:rsidRPr="009B5102">
              <w:t xml:space="preserve">upload data across all districts and </w:t>
            </w:r>
            <w:r w:rsidR="00C87BD8">
              <w:t>institutions</w:t>
            </w:r>
            <w:r w:rsidRPr="009B5102">
              <w:t xml:space="preserve"> within their states.</w:t>
            </w:r>
          </w:p>
        </w:tc>
      </w:tr>
      <w:tr w:rsidR="00FC16EF" w:rsidRPr="00E17057" w14:paraId="63719F20" w14:textId="77777777" w:rsidTr="0037765F">
        <w:tc>
          <w:tcPr>
            <w:tcW w:w="1784" w:type="dxa"/>
          </w:tcPr>
          <w:p w14:paraId="019EB3E2" w14:textId="77777777" w:rsidR="00FC16EF" w:rsidRPr="009B5102" w:rsidRDefault="00FC16EF" w:rsidP="003A67BE">
            <w:pPr>
              <w:pStyle w:val="TableText"/>
              <w:rPr>
                <w:rStyle w:val="Strong"/>
              </w:rPr>
            </w:pPr>
            <w:r w:rsidRPr="009B5102">
              <w:rPr>
                <w:rStyle w:val="Strong"/>
              </w:rPr>
              <w:t>District Coordinator</w:t>
            </w:r>
          </w:p>
        </w:tc>
        <w:tc>
          <w:tcPr>
            <w:tcW w:w="7544" w:type="dxa"/>
          </w:tcPr>
          <w:p w14:paraId="4067A6AA" w14:textId="77777777" w:rsidR="00FC16EF" w:rsidRPr="005E4BF1" w:rsidRDefault="002547E7" w:rsidP="00C87BD8">
            <w:pPr>
              <w:pStyle w:val="TableText"/>
            </w:pPr>
            <w:r w:rsidRPr="009B5102">
              <w:t xml:space="preserve">District </w:t>
            </w:r>
            <w:r w:rsidR="00FC16EF" w:rsidRPr="009B5102">
              <w:t xml:space="preserve">Coordinators </w:t>
            </w:r>
            <w:r w:rsidR="00BA65F8" w:rsidRPr="009B5102">
              <w:t xml:space="preserve">can </w:t>
            </w:r>
            <w:r w:rsidR="00FC16EF" w:rsidRPr="009B5102">
              <w:t xml:space="preserve">create other District Coordinator accounts as well as School Coordinator and Test Administrator accounts. They </w:t>
            </w:r>
            <w:r w:rsidR="00BA65F8" w:rsidRPr="009B5102">
              <w:t xml:space="preserve">can </w:t>
            </w:r>
            <w:r w:rsidR="00FC16EF" w:rsidRPr="009B5102">
              <w:t xml:space="preserve">upload data across all </w:t>
            </w:r>
            <w:r w:rsidR="00C87BD8">
              <w:t>institutions</w:t>
            </w:r>
            <w:r w:rsidR="00FC16EF" w:rsidRPr="009B5102">
              <w:t xml:space="preserve"> within their districts.</w:t>
            </w:r>
          </w:p>
        </w:tc>
      </w:tr>
      <w:tr w:rsidR="00FC16EF" w:rsidRPr="00E17057" w14:paraId="65FEDE2B" w14:textId="77777777" w:rsidTr="0037765F">
        <w:tc>
          <w:tcPr>
            <w:tcW w:w="1784" w:type="dxa"/>
          </w:tcPr>
          <w:p w14:paraId="18F26BFD" w14:textId="77777777" w:rsidR="00FC16EF" w:rsidRPr="009B5102" w:rsidRDefault="00FC16EF" w:rsidP="003A67BE">
            <w:pPr>
              <w:pStyle w:val="TableText"/>
              <w:rPr>
                <w:rStyle w:val="Strong"/>
              </w:rPr>
            </w:pPr>
            <w:r w:rsidRPr="009B5102">
              <w:rPr>
                <w:rStyle w:val="Strong"/>
              </w:rPr>
              <w:t>School Coordinator</w:t>
            </w:r>
          </w:p>
        </w:tc>
        <w:tc>
          <w:tcPr>
            <w:tcW w:w="7544" w:type="dxa"/>
          </w:tcPr>
          <w:p w14:paraId="272588D3" w14:textId="27F01952" w:rsidR="00FC16EF" w:rsidRPr="005E4BF1" w:rsidRDefault="00FC16EF" w:rsidP="00C87BD8">
            <w:pPr>
              <w:pStyle w:val="TableText"/>
            </w:pPr>
            <w:r w:rsidRPr="009B5102">
              <w:t xml:space="preserve">School </w:t>
            </w:r>
            <w:r w:rsidR="002547E7" w:rsidRPr="009B5102">
              <w:t xml:space="preserve">Coordinators can </w:t>
            </w:r>
            <w:r w:rsidRPr="009B5102">
              <w:t xml:space="preserve">create other School Coordinator and Test Administrator accounts. They </w:t>
            </w:r>
            <w:r w:rsidR="002A1AA5">
              <w:t>can</w:t>
            </w:r>
            <w:r w:rsidRPr="009B5102">
              <w:t xml:space="preserve"> upload data for their </w:t>
            </w:r>
            <w:r w:rsidR="00C87BD8">
              <w:t>institution</w:t>
            </w:r>
            <w:r w:rsidRPr="009B5102">
              <w:t xml:space="preserve"> only.</w:t>
            </w:r>
          </w:p>
        </w:tc>
      </w:tr>
    </w:tbl>
    <w:p w14:paraId="1FB8AE87" w14:textId="77777777" w:rsidR="007C0537" w:rsidRDefault="007C0537" w:rsidP="007C0537">
      <w:pPr>
        <w:pStyle w:val="Heading2"/>
      </w:pPr>
      <w:bookmarkStart w:id="14" w:name="_Ref388247329"/>
      <w:bookmarkStart w:id="15" w:name="_Toc391560281"/>
      <w:bookmarkStart w:id="16" w:name="_Toc34118599"/>
      <w:r>
        <w:t>Understanding the Smarter Balanced Hierarchy</w:t>
      </w:r>
      <w:bookmarkEnd w:id="14"/>
      <w:bookmarkEnd w:id="15"/>
      <w:bookmarkEnd w:id="16"/>
    </w:p>
    <w:p w14:paraId="0B0C27E5" w14:textId="5F1D4236" w:rsidR="007C0537" w:rsidRDefault="005F113B" w:rsidP="00C270D1">
      <w:pPr>
        <w:keepNext/>
        <w:keepLines/>
      </w:pPr>
      <w:r>
        <w:t xml:space="preserve">The Smarter Balanced hierarchy organizes </w:t>
      </w:r>
      <w:r w:rsidR="008D6271">
        <w:t>entities. For this user guide, the term “entity” refer</w:t>
      </w:r>
      <w:r w:rsidR="00C270D1">
        <w:t>s</w:t>
      </w:r>
      <w:r w:rsidR="008D6271">
        <w:t xml:space="preserve"> to </w:t>
      </w:r>
      <w:r w:rsidR="001A029C">
        <w:t>institutions</w:t>
      </w:r>
      <w:r w:rsidR="008D6271">
        <w:t xml:space="preserve">, </w:t>
      </w:r>
      <w:r w:rsidR="005B1799">
        <w:t xml:space="preserve">groups of institutions, </w:t>
      </w:r>
      <w:r w:rsidR="008D6271">
        <w:t>districts,</w:t>
      </w:r>
      <w:r w:rsidR="005B1799">
        <w:t xml:space="preserve"> groups of districts, </w:t>
      </w:r>
      <w:r w:rsidR="002B24C3">
        <w:t>and states</w:t>
      </w:r>
      <w:r w:rsidR="009D066E">
        <w:t>.</w:t>
      </w:r>
      <w:r w:rsidR="008D6271">
        <w:t xml:space="preserve"> </w:t>
      </w:r>
      <w:r w:rsidR="002864D5" w:rsidRPr="002864D5">
        <w:rPr>
          <w:rStyle w:val="CrossReference"/>
        </w:rPr>
        <w:fldChar w:fldCharType="begin"/>
      </w:r>
      <w:r w:rsidR="002864D5" w:rsidRPr="002864D5">
        <w:rPr>
          <w:rStyle w:val="CrossReference"/>
        </w:rPr>
        <w:instrText xml:space="preserve"> REF _Ref37752938 \h </w:instrText>
      </w:r>
      <w:r w:rsidR="002864D5">
        <w:rPr>
          <w:rStyle w:val="CrossReference"/>
        </w:rPr>
        <w:instrText xml:space="preserve"> \* MERGEFORMAT </w:instrText>
      </w:r>
      <w:r w:rsidR="002864D5" w:rsidRPr="002864D5">
        <w:rPr>
          <w:rStyle w:val="CrossReference"/>
        </w:rPr>
      </w:r>
      <w:r w:rsidR="002864D5" w:rsidRPr="002864D5">
        <w:rPr>
          <w:rStyle w:val="CrossReference"/>
        </w:rPr>
        <w:fldChar w:fldCharType="separate"/>
      </w:r>
      <w:r w:rsidR="00CF0CD4" w:rsidRPr="00CF0CD4">
        <w:rPr>
          <w:rStyle w:val="CrossReference"/>
        </w:rPr>
        <w:t>Figure 1</w:t>
      </w:r>
      <w:r w:rsidR="002864D5" w:rsidRPr="002864D5">
        <w:rPr>
          <w:rStyle w:val="CrossReference"/>
        </w:rPr>
        <w:fldChar w:fldCharType="end"/>
      </w:r>
      <w:r w:rsidR="002864D5">
        <w:rPr>
          <w:rStyle w:val="CrossReference"/>
        </w:rPr>
        <w:t xml:space="preserve"> </w:t>
      </w:r>
      <w:r w:rsidR="009D066E" w:rsidRPr="009D066E">
        <w:rPr>
          <w:rStyle w:val="CrossReference"/>
          <w:color w:val="auto"/>
          <w:u w:val="none"/>
        </w:rPr>
        <w:t>provides a simple hierarchy</w:t>
      </w:r>
      <w:r w:rsidR="00C51672">
        <w:rPr>
          <w:rStyle w:val="CrossReference"/>
          <w:color w:val="auto"/>
          <w:u w:val="none"/>
        </w:rPr>
        <w:t>, please note that it is not representative of the entire available structure</w:t>
      </w:r>
      <w:r w:rsidR="00243974">
        <w:t>.</w:t>
      </w:r>
      <w:r w:rsidR="00485CB6">
        <w:t xml:space="preserve"> </w:t>
      </w:r>
      <w:r w:rsidR="008D6271">
        <w:t xml:space="preserve">In this case, a </w:t>
      </w:r>
      <w:r w:rsidR="000E51D5">
        <w:t>teacher is associated with</w:t>
      </w:r>
      <w:r w:rsidR="008D6271">
        <w:t xml:space="preserve"> a</w:t>
      </w:r>
      <w:r w:rsidR="00C87BD8">
        <w:t>n institution</w:t>
      </w:r>
      <w:r w:rsidR="008D6271">
        <w:t xml:space="preserve">, the </w:t>
      </w:r>
      <w:r w:rsidR="00C87BD8">
        <w:t>institution</w:t>
      </w:r>
      <w:r w:rsidR="008D6271">
        <w:t xml:space="preserve"> is in a </w:t>
      </w:r>
      <w:r w:rsidR="005B1799">
        <w:t xml:space="preserve">group of institutions, the group of institutions is in a </w:t>
      </w:r>
      <w:r w:rsidR="008D6271">
        <w:t xml:space="preserve">district, the district is in a </w:t>
      </w:r>
      <w:r w:rsidR="005B1799">
        <w:t xml:space="preserve">group of districts, the group of districts is in a </w:t>
      </w:r>
      <w:r w:rsidR="008D6271">
        <w:t xml:space="preserve">state, and </w:t>
      </w:r>
      <w:r w:rsidR="005B1799">
        <w:t xml:space="preserve">the </w:t>
      </w:r>
      <w:r w:rsidR="008D6271">
        <w:t>state is a member of the Smarter Balanced consortium.</w:t>
      </w:r>
      <w:r w:rsidR="00CD7261">
        <w:t xml:space="preserve"> </w:t>
      </w:r>
      <w:r w:rsidR="004A712C">
        <w:t>You may construct hierarchies with different structures as well.</w:t>
      </w:r>
    </w:p>
    <w:tbl>
      <w:tblPr>
        <w:tblStyle w:val="TableNote"/>
        <w:tblW w:w="0" w:type="auto"/>
        <w:tblLayout w:type="fixed"/>
        <w:tblLook w:val="04A0" w:firstRow="1" w:lastRow="0" w:firstColumn="1" w:lastColumn="0" w:noHBand="0" w:noVBand="1"/>
      </w:tblPr>
      <w:tblGrid>
        <w:gridCol w:w="720"/>
        <w:gridCol w:w="8640"/>
      </w:tblGrid>
      <w:tr w:rsidR="005B1799" w14:paraId="73FAF378" w14:textId="77777777" w:rsidTr="651731D3">
        <w:trPr>
          <w:trHeight w:val="581"/>
        </w:trPr>
        <w:tc>
          <w:tcPr>
            <w:tcW w:w="720" w:type="dxa"/>
          </w:tcPr>
          <w:p w14:paraId="6C632E2B" w14:textId="77777777" w:rsidR="005B1799" w:rsidRDefault="005B1799" w:rsidP="005B1799">
            <w:pPr>
              <w:pStyle w:val="NoteIcon"/>
              <w:keepNext/>
            </w:pPr>
            <w:r w:rsidRPr="004B16D1">
              <w:rPr>
                <w:sz w:val="20"/>
                <w:szCs w:val="20"/>
              </w:rPr>
              <w:drawing>
                <wp:inline distT="0" distB="0" distL="0" distR="0" wp14:anchorId="47B01436" wp14:editId="7B1356A2">
                  <wp:extent cx="292608" cy="394745"/>
                  <wp:effectExtent l="0" t="0" r="0" b="5715"/>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33EF0761" w14:textId="77777777" w:rsidR="005B1799" w:rsidRPr="007A1FC3" w:rsidRDefault="004A712C" w:rsidP="004A712C">
            <w:pPr>
              <w:pStyle w:val="NoteText"/>
              <w:keepNext/>
              <w:rPr>
                <w:rStyle w:val="Emphasis"/>
                <w:i w:val="0"/>
                <w:iCs w:val="0"/>
                <w:sz w:val="20"/>
                <w:szCs w:val="20"/>
              </w:rPr>
            </w:pPr>
            <w:r>
              <w:t>You can rename any of these entity levels. For example, you may choose to rename “Institution” and “Group of Institutions” as “School” and “Group of Schools,” respectively.</w:t>
            </w:r>
          </w:p>
        </w:tc>
      </w:tr>
    </w:tbl>
    <w:p w14:paraId="183645A4" w14:textId="77777777" w:rsidR="00CA2748" w:rsidRDefault="00CA2748">
      <w:pPr>
        <w:spacing w:after="0"/>
        <w:rPr>
          <w:rFonts w:ascii="Arial" w:eastAsiaTheme="minorEastAsia" w:hAnsi="Arial" w:cs="Arial"/>
          <w:bCs/>
          <w:sz w:val="20"/>
          <w:szCs w:val="18"/>
        </w:rPr>
      </w:pPr>
      <w:bookmarkStart w:id="17" w:name="_Ref388248567"/>
      <w:bookmarkStart w:id="18" w:name="_Toc391560238"/>
      <w:bookmarkStart w:id="19" w:name="_Toc34118148"/>
      <w:r>
        <w:br w:type="page"/>
      </w:r>
    </w:p>
    <w:p w14:paraId="3868DE0C" w14:textId="4CB4F6AE" w:rsidR="00F308BE" w:rsidRDefault="00F308BE" w:rsidP="00B30D80">
      <w:pPr>
        <w:pStyle w:val="Caption"/>
        <w:keepNext/>
      </w:pPr>
      <w:bookmarkStart w:id="20" w:name="_Ref37752938"/>
      <w:bookmarkStart w:id="21" w:name="_Toc38611306"/>
      <w:r>
        <w:lastRenderedPageBreak/>
        <w:t xml:space="preserve">Figure </w:t>
      </w:r>
      <w:r w:rsidR="005C4B10">
        <w:fldChar w:fldCharType="begin"/>
      </w:r>
      <w:r w:rsidR="005C4B10">
        <w:instrText xml:space="preserve"> SEQ Figure \* ARABIC </w:instrText>
      </w:r>
      <w:r w:rsidR="005C4B10">
        <w:fldChar w:fldCharType="separate"/>
      </w:r>
      <w:r w:rsidR="00CF0CD4">
        <w:rPr>
          <w:noProof/>
        </w:rPr>
        <w:t>1</w:t>
      </w:r>
      <w:r w:rsidR="005C4B10">
        <w:rPr>
          <w:noProof/>
        </w:rPr>
        <w:fldChar w:fldCharType="end"/>
      </w:r>
      <w:bookmarkEnd w:id="20"/>
      <w:r>
        <w:t>. Simple Smarter Balanced Hierarchy</w:t>
      </w:r>
      <w:bookmarkEnd w:id="21"/>
    </w:p>
    <w:bookmarkEnd w:id="17"/>
    <w:bookmarkEnd w:id="18"/>
    <w:bookmarkEnd w:id="19"/>
    <w:p w14:paraId="3C0BD068" w14:textId="47E92B8C" w:rsidR="007C0537" w:rsidRDefault="00AD4158" w:rsidP="006E49A2">
      <w:pPr>
        <w:pStyle w:val="Image"/>
      </w:pPr>
      <w:r>
        <w:drawing>
          <wp:inline distT="0" distB="0" distL="0" distR="0" wp14:anchorId="7A3E2150" wp14:editId="089953B2">
            <wp:extent cx="2070100" cy="2286000"/>
            <wp:effectExtent l="0" t="0" r="0" b="0"/>
            <wp:docPr id="747060781" name="Picture 1" descr="Simple Smarter Balanced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070100" cy="2286000"/>
                    </a:xfrm>
                    <a:prstGeom prst="rect">
                      <a:avLst/>
                    </a:prstGeom>
                  </pic:spPr>
                </pic:pic>
              </a:graphicData>
            </a:graphic>
          </wp:inline>
        </w:drawing>
      </w:r>
    </w:p>
    <w:p w14:paraId="573886CE" w14:textId="77777777" w:rsidR="00AD4158" w:rsidRDefault="00AD4158" w:rsidP="006E49A2">
      <w:pPr>
        <w:pStyle w:val="Image"/>
      </w:pPr>
    </w:p>
    <w:p w14:paraId="33D6D5D6" w14:textId="0D8F3928" w:rsidR="00A8540F" w:rsidRDefault="004A27B6" w:rsidP="00A8540F">
      <w:pPr>
        <w:pStyle w:val="ListBullet"/>
      </w:pPr>
      <w:r>
        <w:t xml:space="preserve">All relationships </w:t>
      </w:r>
      <w:r w:rsidR="00AC3808">
        <w:t xml:space="preserve">are limited by permissions. For example, a user at the </w:t>
      </w:r>
      <w:r w:rsidR="00127F5F">
        <w:t>institution</w:t>
      </w:r>
      <w:r w:rsidR="00AC3808">
        <w:t xml:space="preserve"> level cannot add </w:t>
      </w:r>
      <w:r w:rsidR="00E068E6">
        <w:t xml:space="preserve">users or </w:t>
      </w:r>
      <w:r w:rsidR="00AC3808">
        <w:t>entities to the district level</w:t>
      </w:r>
      <w:r w:rsidR="00517D29">
        <w:t>, but</w:t>
      </w:r>
      <w:r w:rsidR="00A8540F">
        <w:t xml:space="preserve"> a user at the district level can add </w:t>
      </w:r>
      <w:r w:rsidR="002B24C3">
        <w:t xml:space="preserve">users </w:t>
      </w:r>
      <w:r w:rsidR="00A8540F">
        <w:t xml:space="preserve">to </w:t>
      </w:r>
      <w:r w:rsidR="00127F5F">
        <w:t>institutions</w:t>
      </w:r>
      <w:r w:rsidR="00A8540F">
        <w:t xml:space="preserve"> within that district.</w:t>
      </w:r>
    </w:p>
    <w:p w14:paraId="300019A6" w14:textId="3A8078A6" w:rsidR="00DF11BF" w:rsidRDefault="00DF11BF" w:rsidP="00DF11BF">
      <w:pPr>
        <w:pStyle w:val="ListBullet"/>
      </w:pPr>
      <w:r>
        <w:t>An entity or must have only one “parent.” The parent is the entity to which another entity or user belongs. For example, an institution can be in only one district, and a district can be in only one state.</w:t>
      </w:r>
    </w:p>
    <w:p w14:paraId="014247CF" w14:textId="77777777" w:rsidR="00DF11BF" w:rsidRDefault="00DF11BF" w:rsidP="00E56BF1">
      <w:pPr>
        <w:pStyle w:val="ListBullet"/>
        <w:numPr>
          <w:ilvl w:val="0"/>
          <w:numId w:val="0"/>
        </w:numPr>
        <w:ind w:left="360"/>
      </w:pPr>
    </w:p>
    <w:p w14:paraId="53D6326E" w14:textId="77777777" w:rsidR="00A309B0" w:rsidRDefault="00A309B0" w:rsidP="00A309B0">
      <w:pPr>
        <w:pStyle w:val="Heading2"/>
      </w:pPr>
      <w:bookmarkStart w:id="22" w:name="_Toc391560282"/>
      <w:bookmarkStart w:id="23" w:name="_Toc34118600"/>
      <w:r>
        <w:t>About Microsoft Excel Files</w:t>
      </w:r>
      <w:bookmarkEnd w:id="22"/>
      <w:bookmarkEnd w:id="23"/>
    </w:p>
    <w:p w14:paraId="5B598EEF" w14:textId="77777777" w:rsidR="00A309B0" w:rsidRDefault="005F6D8B" w:rsidP="005F6D8B">
      <w:pPr>
        <w:keepNext/>
      </w:pPr>
      <w:r>
        <w:t xml:space="preserve">The </w:t>
      </w:r>
      <w:r w:rsidR="00DD7873">
        <w:t xml:space="preserve">Administration and Registration Tools </w:t>
      </w:r>
      <w:r w:rsidR="00E068E6">
        <w:t>s</w:t>
      </w:r>
      <w:r w:rsidR="00DD7873">
        <w:t>ystem</w:t>
      </w:r>
      <w:r>
        <w:t xml:space="preserve"> </w:t>
      </w:r>
      <w:r w:rsidR="00A309B0">
        <w:t xml:space="preserve">allows </w:t>
      </w:r>
      <w:r w:rsidR="00415721">
        <w:t>you</w:t>
      </w:r>
      <w:r w:rsidR="00A309B0">
        <w:t xml:space="preserve"> to upload files in one of two formats: .csv and .xlsx. Your version of Excel impacts the file format you should select or use.</w:t>
      </w:r>
    </w:p>
    <w:p w14:paraId="15CD5306" w14:textId="77777777" w:rsidR="00A309B0" w:rsidRDefault="00A309B0" w:rsidP="00A309B0">
      <w:pPr>
        <w:pStyle w:val="SectionHeading"/>
      </w:pPr>
      <w:r>
        <w:t>CSV (comma-separated values):</w:t>
      </w:r>
    </w:p>
    <w:p w14:paraId="00F6CBC0" w14:textId="607F22BD" w:rsidR="00A309B0" w:rsidRDefault="00A309B0" w:rsidP="005F6D8B">
      <w:pPr>
        <w:keepNext/>
      </w:pPr>
      <w:r>
        <w:t xml:space="preserve">If you have Excel 2003 or earlier, </w:t>
      </w:r>
      <w:r w:rsidR="002B24C3">
        <w:t xml:space="preserve">Smarter Balanced </w:t>
      </w:r>
      <w:r>
        <w:t xml:space="preserve">recommends that you download exported records in .csv format. CSV files do not automatically preserve leading zeros (numbers that begin with at least one zero at the beginning, e.g., 0001234). </w:t>
      </w:r>
    </w:p>
    <w:p w14:paraId="16F32B91" w14:textId="77777777" w:rsidR="00A309B0" w:rsidRDefault="00A309B0" w:rsidP="00A309B0">
      <w:pPr>
        <w:pStyle w:val="SectionHeading"/>
      </w:pPr>
      <w:r>
        <w:t>Excel:</w:t>
      </w:r>
    </w:p>
    <w:p w14:paraId="09DB109A" w14:textId="0075213F" w:rsidR="002E47F4" w:rsidRPr="002E47F4" w:rsidRDefault="00A309B0" w:rsidP="00A309B0">
      <w:r>
        <w:t xml:space="preserve">Microsoft Excel 2007 </w:t>
      </w:r>
      <w:r w:rsidR="002B24C3">
        <w:t xml:space="preserve">and later </w:t>
      </w:r>
      <w:r>
        <w:t>.xlsx files automatically preserve leading zeros. These files cannot be opened using an earlier version of Excel.</w:t>
      </w:r>
    </w:p>
    <w:p w14:paraId="3418A865" w14:textId="77777777" w:rsidR="00153FDF" w:rsidRDefault="00153FDF" w:rsidP="00153FDF">
      <w:pPr>
        <w:pStyle w:val="Heading1"/>
      </w:pPr>
      <w:bookmarkStart w:id="24" w:name="_Toc391560283"/>
      <w:bookmarkStart w:id="25" w:name="_Toc34118601"/>
      <w:bookmarkStart w:id="26" w:name="_Ref387921169"/>
      <w:r>
        <w:lastRenderedPageBreak/>
        <w:t>Introduction to This User Guide</w:t>
      </w:r>
      <w:bookmarkEnd w:id="24"/>
      <w:bookmarkEnd w:id="25"/>
    </w:p>
    <w:p w14:paraId="3100EE9D" w14:textId="77777777" w:rsidR="00153FDF" w:rsidRPr="00714829" w:rsidRDefault="00153FDF" w:rsidP="00153FDF">
      <w:r w:rsidRPr="00E17057">
        <w:t>This user</w:t>
      </w:r>
      <w:r w:rsidR="00BD56F5">
        <w:t xml:space="preserve"> guide</w:t>
      </w:r>
      <w:r w:rsidRPr="00E17057">
        <w:t xml:space="preserve"> </w:t>
      </w:r>
      <w:r w:rsidR="00FF28CC">
        <w:t xml:space="preserve">provides information about using </w:t>
      </w:r>
      <w:r w:rsidR="00DD7873">
        <w:t>ART</w:t>
      </w:r>
      <w:r w:rsidR="00FF28CC">
        <w:t xml:space="preserve"> </w:t>
      </w:r>
      <w:r w:rsidRPr="00E17057">
        <w:t xml:space="preserve">to </w:t>
      </w:r>
      <w:r>
        <w:t xml:space="preserve">create and manage </w:t>
      </w:r>
      <w:r w:rsidR="00392412">
        <w:t xml:space="preserve">assessment </w:t>
      </w:r>
      <w:r w:rsidR="007502A4">
        <w:t>registrations</w:t>
      </w:r>
      <w:r w:rsidR="00E068E6">
        <w:t xml:space="preserve"> and schedules</w:t>
      </w:r>
      <w:r>
        <w:t xml:space="preserve">. </w:t>
      </w:r>
      <w:r w:rsidRPr="008F6401">
        <w:t>This introduction describes the contents of this document and includes a key for identifying icons and elements.</w:t>
      </w:r>
    </w:p>
    <w:p w14:paraId="0BCEDCE9" w14:textId="77777777" w:rsidR="00153FDF" w:rsidRPr="0081008B" w:rsidRDefault="00153FDF" w:rsidP="00942D7C">
      <w:r w:rsidRPr="00E17057">
        <w:t xml:space="preserve">This user guide </w:t>
      </w:r>
      <w:r w:rsidR="00D411E6">
        <w:t>includes the following sections</w:t>
      </w:r>
      <w:r>
        <w:t>:</w:t>
      </w:r>
    </w:p>
    <w:p w14:paraId="2E22EEF3" w14:textId="04D2DA32" w:rsidR="00153FDF" w:rsidRDefault="000B096C" w:rsidP="00B30BC7">
      <w:pPr>
        <w:pStyle w:val="ListBullet"/>
      </w:pPr>
      <w:r>
        <w:rPr>
          <w:rStyle w:val="CrossReference"/>
        </w:rPr>
        <w:t xml:space="preserve">Accessing and </w:t>
      </w:r>
      <w:r w:rsidR="000F6FC6" w:rsidRPr="006A609D">
        <w:rPr>
          <w:rStyle w:val="CrossReference"/>
        </w:rPr>
        <w:fldChar w:fldCharType="begin"/>
      </w:r>
      <w:r w:rsidR="006A609D" w:rsidRPr="006A609D">
        <w:rPr>
          <w:rStyle w:val="CrossReference"/>
        </w:rPr>
        <w:instrText xml:space="preserve"> REF _Ref387999423 \* MERGEFORMAT \h</w:instrText>
      </w:r>
      <w:r w:rsidR="000F6FC6" w:rsidRPr="006A609D">
        <w:rPr>
          <w:rStyle w:val="CrossReference"/>
        </w:rPr>
      </w:r>
      <w:r w:rsidR="000F6FC6" w:rsidRPr="006A609D">
        <w:rPr>
          <w:rStyle w:val="CrossReference"/>
        </w:rPr>
        <w:fldChar w:fldCharType="separate"/>
      </w:r>
      <w:r w:rsidR="00CF0CD4" w:rsidRPr="00CF0CD4">
        <w:rPr>
          <w:rStyle w:val="CrossReference"/>
        </w:rPr>
        <w:t>Accessing and Understanding the</w:t>
      </w:r>
      <w:r w:rsidR="00CF0CD4">
        <w:t xml:space="preserve"> ART Interface</w:t>
      </w:r>
      <w:r w:rsidR="000F6FC6" w:rsidRPr="006A609D">
        <w:rPr>
          <w:rStyle w:val="CrossReference"/>
        </w:rPr>
        <w:fldChar w:fldCharType="end"/>
      </w:r>
      <w:r w:rsidR="00153FDF">
        <w:t xml:space="preserve"> </w:t>
      </w:r>
      <w:r>
        <w:t xml:space="preserve">explains how to log in to ART and </w:t>
      </w:r>
      <w:r w:rsidR="00153FDF">
        <w:t xml:space="preserve">describes the overall layout of the </w:t>
      </w:r>
      <w:r w:rsidR="00DD7873">
        <w:t>ART</w:t>
      </w:r>
      <w:r w:rsidR="00964DB0">
        <w:t xml:space="preserve"> i</w:t>
      </w:r>
      <w:r w:rsidR="00153FDF">
        <w:t>nterface.</w:t>
      </w:r>
    </w:p>
    <w:p w14:paraId="189AACB7" w14:textId="0CD4AF88" w:rsidR="00474C2F" w:rsidRDefault="005C4B10" w:rsidP="00B30BC7">
      <w:pPr>
        <w:pStyle w:val="ListBullet"/>
      </w:pPr>
      <w:hyperlink w:anchor="_Creating_Records_in" w:history="1">
        <w:r w:rsidR="00474C2F" w:rsidRPr="009035C6">
          <w:rPr>
            <w:rStyle w:val="Hyperlink"/>
          </w:rPr>
          <w:t xml:space="preserve">Creating Records </w:t>
        </w:r>
        <w:r w:rsidR="000B096C" w:rsidRPr="009035C6">
          <w:rPr>
            <w:rStyle w:val="Hyperlink"/>
          </w:rPr>
          <w:t>in ART</w:t>
        </w:r>
      </w:hyperlink>
      <w:r w:rsidR="000B096C">
        <w:t xml:space="preserve"> </w:t>
      </w:r>
      <w:r w:rsidR="00474C2F">
        <w:t>explains how to create records and upload records using the ART interface.</w:t>
      </w:r>
    </w:p>
    <w:p w14:paraId="38027098" w14:textId="01C9D1D8" w:rsidR="00BD56F5" w:rsidRDefault="005C4B10" w:rsidP="00591945">
      <w:pPr>
        <w:pStyle w:val="ListBullet"/>
      </w:pPr>
      <w:hyperlink w:anchor="_Managing_Records" w:history="1">
        <w:r w:rsidR="006A76E0" w:rsidRPr="00B30D80">
          <w:rPr>
            <w:rStyle w:val="Hyperlink"/>
            <w:color w:val="0432FF"/>
          </w:rPr>
          <w:fldChar w:fldCharType="begin"/>
        </w:r>
        <w:r w:rsidR="006A76E0" w:rsidRPr="006A76E0">
          <w:rPr>
            <w:color w:val="0432FF"/>
            <w:u w:val="single"/>
          </w:rPr>
          <w:instrText xml:space="preserve"> REF _Ref34229957 \h </w:instrText>
        </w:r>
        <w:r w:rsidR="006A76E0" w:rsidRPr="00B30D80">
          <w:rPr>
            <w:rStyle w:val="Hyperlink"/>
            <w:color w:val="0432FF"/>
          </w:rPr>
        </w:r>
        <w:r w:rsidR="006A76E0" w:rsidRPr="00B30D80">
          <w:rPr>
            <w:rStyle w:val="Hyperlink"/>
            <w:color w:val="0432FF"/>
          </w:rPr>
          <w:fldChar w:fldCharType="separate"/>
        </w:r>
        <w:r w:rsidR="00CF0CD4">
          <w:t>Managing Records</w:t>
        </w:r>
        <w:r w:rsidR="006A76E0" w:rsidRPr="00B30D80">
          <w:rPr>
            <w:rStyle w:val="Hyperlink"/>
            <w:color w:val="0432FF"/>
          </w:rPr>
          <w:fldChar w:fldCharType="end"/>
        </w:r>
      </w:hyperlink>
      <w:r w:rsidR="006A76E0">
        <w:rPr>
          <w:rStyle w:val="Hyperlink"/>
          <w:color w:val="0432FF"/>
          <w:u w:val="none"/>
        </w:rPr>
        <w:t xml:space="preserve"> </w:t>
      </w:r>
      <w:r w:rsidR="0008579B" w:rsidRPr="006A76E0">
        <w:t>explains</w:t>
      </w:r>
      <w:r w:rsidR="0008579B" w:rsidRPr="0008579B">
        <w:t xml:space="preserve"> </w:t>
      </w:r>
      <w:r w:rsidR="003B6C4C">
        <w:t xml:space="preserve">how </w:t>
      </w:r>
      <w:r w:rsidR="00474C2F">
        <w:t>to create and modify institutions and organization hierarchies</w:t>
      </w:r>
      <w:r w:rsidR="00E56BF1">
        <w:t>.</w:t>
      </w:r>
    </w:p>
    <w:p w14:paraId="151852AC" w14:textId="77777777" w:rsidR="00520EA7" w:rsidRDefault="00520EA7">
      <w:pPr>
        <w:pStyle w:val="ListBullet"/>
        <w:numPr>
          <w:ilvl w:val="0"/>
          <w:numId w:val="0"/>
        </w:numPr>
      </w:pPr>
    </w:p>
    <w:p w14:paraId="1665F565" w14:textId="0138D4CF" w:rsidR="005E71E4" w:rsidRPr="0008579B" w:rsidRDefault="002864D5" w:rsidP="001416D6">
      <w:pPr>
        <w:keepNext/>
      </w:pPr>
      <w:r w:rsidRPr="002864D5">
        <w:rPr>
          <w:rStyle w:val="CrossReference"/>
        </w:rPr>
        <w:fldChar w:fldCharType="begin"/>
      </w:r>
      <w:r w:rsidRPr="002864D5">
        <w:rPr>
          <w:rStyle w:val="CrossReference"/>
        </w:rPr>
        <w:instrText xml:space="preserve"> REF _Ref37753058 \h </w:instrText>
      </w:r>
      <w:r>
        <w:rPr>
          <w:rStyle w:val="CrossReference"/>
        </w:rPr>
        <w:instrText xml:space="preserve"> \* MERGEFORMAT </w:instrText>
      </w:r>
      <w:r w:rsidRPr="002864D5">
        <w:rPr>
          <w:rStyle w:val="CrossReference"/>
        </w:rPr>
      </w:r>
      <w:r w:rsidRPr="002864D5">
        <w:rPr>
          <w:rStyle w:val="CrossReference"/>
        </w:rPr>
        <w:fldChar w:fldCharType="separate"/>
      </w:r>
      <w:r w:rsidR="00CF0CD4" w:rsidRPr="00CF0CD4">
        <w:rPr>
          <w:rStyle w:val="CrossReference"/>
        </w:rPr>
        <w:t>Table 2</w:t>
      </w:r>
      <w:r w:rsidRPr="002864D5">
        <w:rPr>
          <w:rStyle w:val="CrossReference"/>
        </w:rPr>
        <w:fldChar w:fldCharType="end"/>
      </w:r>
      <w:r>
        <w:t xml:space="preserve"> </w:t>
      </w:r>
      <w:r w:rsidR="005E71E4">
        <w:t>describes icons and typographical elements that appear in this user guide.</w:t>
      </w:r>
    </w:p>
    <w:p w14:paraId="4698FBBC" w14:textId="554A93B1" w:rsidR="002864D5" w:rsidRDefault="002864D5" w:rsidP="002864D5">
      <w:pPr>
        <w:pStyle w:val="Caption"/>
        <w:keepNext/>
      </w:pPr>
      <w:bookmarkStart w:id="27" w:name="_Ref37753058"/>
      <w:r>
        <w:t xml:space="preserve">Table </w:t>
      </w:r>
      <w:r w:rsidR="005C4B10">
        <w:fldChar w:fldCharType="begin"/>
      </w:r>
      <w:r w:rsidR="005C4B10">
        <w:instrText xml:space="preserve"> SEQ Table \* ARABIC </w:instrText>
      </w:r>
      <w:r w:rsidR="005C4B10">
        <w:fldChar w:fldCharType="separate"/>
      </w:r>
      <w:r w:rsidR="00CF0CD4">
        <w:rPr>
          <w:noProof/>
        </w:rPr>
        <w:t>2</w:t>
      </w:r>
      <w:r w:rsidR="005C4B10">
        <w:rPr>
          <w:noProof/>
        </w:rPr>
        <w:fldChar w:fldCharType="end"/>
      </w:r>
      <w:bookmarkEnd w:id="27"/>
      <w:r>
        <w:t>. Key Icons and Elements</w:t>
      </w:r>
    </w:p>
    <w:tbl>
      <w:tblPr>
        <w:tblStyle w:val="TableGrid"/>
        <w:tblW w:w="9360" w:type="dxa"/>
        <w:tblLayout w:type="fixed"/>
        <w:tblLook w:val="04A0" w:firstRow="1" w:lastRow="0" w:firstColumn="1" w:lastColumn="0" w:noHBand="0" w:noVBand="1"/>
      </w:tblPr>
      <w:tblGrid>
        <w:gridCol w:w="4680"/>
        <w:gridCol w:w="4680"/>
      </w:tblGrid>
      <w:tr w:rsidR="00153FDF" w:rsidRPr="00F91B28" w14:paraId="3F8AE22B" w14:textId="77777777" w:rsidTr="002864D5">
        <w:trPr>
          <w:cnfStyle w:val="100000000000" w:firstRow="1" w:lastRow="0" w:firstColumn="0" w:lastColumn="0" w:oddVBand="0" w:evenVBand="0" w:oddHBand="0" w:evenHBand="0" w:firstRowFirstColumn="0" w:firstRowLastColumn="0" w:lastRowFirstColumn="0" w:lastRowLastColumn="0"/>
          <w:tblHeader/>
        </w:trPr>
        <w:tc>
          <w:tcPr>
            <w:tcW w:w="4680" w:type="dxa"/>
          </w:tcPr>
          <w:p w14:paraId="3C97A1A8" w14:textId="77777777" w:rsidR="00153FDF" w:rsidRPr="00F91B28" w:rsidRDefault="00153FDF" w:rsidP="005920C9">
            <w:pPr>
              <w:pStyle w:val="TableHeader"/>
            </w:pPr>
            <w:r>
              <w:t>Icon</w:t>
            </w:r>
          </w:p>
        </w:tc>
        <w:tc>
          <w:tcPr>
            <w:tcW w:w="4680" w:type="dxa"/>
          </w:tcPr>
          <w:p w14:paraId="20217B7B" w14:textId="77777777" w:rsidR="00153FDF" w:rsidRPr="00F91B28" w:rsidRDefault="00153FDF" w:rsidP="005920C9">
            <w:pPr>
              <w:pStyle w:val="TableHeader"/>
            </w:pPr>
            <w:r>
              <w:t>Description</w:t>
            </w:r>
          </w:p>
        </w:tc>
      </w:tr>
      <w:tr w:rsidR="00153FDF" w:rsidRPr="00F91B28" w14:paraId="44C1776E" w14:textId="77777777" w:rsidTr="002864D5">
        <w:tc>
          <w:tcPr>
            <w:tcW w:w="4680" w:type="dxa"/>
          </w:tcPr>
          <w:p w14:paraId="4E136635" w14:textId="77777777" w:rsidR="00153FDF" w:rsidRPr="00E250DF" w:rsidRDefault="00A6543B" w:rsidP="005920C9">
            <w:pPr>
              <w:pStyle w:val="NoteIcon"/>
              <w:rPr>
                <w:sz w:val="20"/>
                <w:szCs w:val="20"/>
              </w:rPr>
            </w:pPr>
            <w:r>
              <w:drawing>
                <wp:inline distT="0" distB="0" distL="0" distR="0" wp14:anchorId="2C1E2A5B" wp14:editId="67D8AFF2">
                  <wp:extent cx="292608" cy="240988"/>
                  <wp:effectExtent l="0" t="0" r="0" b="6985"/>
                  <wp:docPr id="14" name="Picture 14" descr="Red hazzard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4680" w:type="dxa"/>
          </w:tcPr>
          <w:p w14:paraId="5944F03F" w14:textId="77777777" w:rsidR="00153FDF" w:rsidRPr="00F91B28" w:rsidRDefault="00153FDF" w:rsidP="005920C9">
            <w:pPr>
              <w:pStyle w:val="TableText"/>
            </w:pPr>
            <w:r w:rsidRPr="00800BB7">
              <w:rPr>
                <w:rStyle w:val="Strong"/>
              </w:rPr>
              <w:t xml:space="preserve">Warning: </w:t>
            </w:r>
            <w:r>
              <w:t>This symbol appears with text that contains extremely important information regarding actions that may cause errors.</w:t>
            </w:r>
          </w:p>
        </w:tc>
      </w:tr>
      <w:tr w:rsidR="00153FDF" w:rsidRPr="00F91B28" w14:paraId="24062850" w14:textId="77777777" w:rsidTr="002864D5">
        <w:tc>
          <w:tcPr>
            <w:tcW w:w="4680" w:type="dxa"/>
          </w:tcPr>
          <w:p w14:paraId="4D0F88EF" w14:textId="77777777" w:rsidR="00153FDF" w:rsidRPr="00800BB7" w:rsidRDefault="00A6543B" w:rsidP="005920C9">
            <w:pPr>
              <w:pStyle w:val="NoteIcon"/>
            </w:pPr>
            <w:r>
              <w:drawing>
                <wp:inline distT="0" distB="0" distL="0" distR="0" wp14:anchorId="2018588A" wp14:editId="772255D5">
                  <wp:extent cx="292608" cy="240988"/>
                  <wp:effectExtent l="0" t="0" r="0" b="6985"/>
                  <wp:docPr id="60" name="Picture 60" descr="Hazzard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4680" w:type="dxa"/>
          </w:tcPr>
          <w:p w14:paraId="680507B9" w14:textId="77777777" w:rsidR="00153FDF" w:rsidRPr="00F91B28" w:rsidRDefault="00153FDF" w:rsidP="005920C9">
            <w:pPr>
              <w:pStyle w:val="TableText"/>
            </w:pPr>
            <w:r w:rsidRPr="00800BB7">
              <w:rPr>
                <w:rStyle w:val="Strong"/>
              </w:rPr>
              <w:t xml:space="preserve">Caution: </w:t>
            </w:r>
            <w:r>
              <w:t xml:space="preserve">This symbol appears with text that contains important information regarding a task. </w:t>
            </w:r>
          </w:p>
        </w:tc>
      </w:tr>
      <w:tr w:rsidR="00153FDF" w:rsidRPr="00F91B28" w14:paraId="69801D9C" w14:textId="77777777" w:rsidTr="002864D5">
        <w:tc>
          <w:tcPr>
            <w:tcW w:w="4680" w:type="dxa"/>
          </w:tcPr>
          <w:p w14:paraId="1B455251" w14:textId="77777777" w:rsidR="00153FDF" w:rsidRPr="00F91B28" w:rsidRDefault="00A6543B" w:rsidP="005920C9">
            <w:pPr>
              <w:pStyle w:val="NoteIcon"/>
              <w:rPr>
                <w:sz w:val="20"/>
                <w:szCs w:val="20"/>
              </w:rPr>
            </w:pPr>
            <w:r>
              <w:rPr>
                <w:sz w:val="20"/>
                <w:szCs w:val="20"/>
              </w:rPr>
              <w:drawing>
                <wp:inline distT="0" distB="0" distL="0" distR="0" wp14:anchorId="42E7177E" wp14:editId="1462DE00">
                  <wp:extent cx="292608" cy="394745"/>
                  <wp:effectExtent l="0" t="0" r="0" b="5715"/>
                  <wp:docPr id="64" name="Picture 64" descr="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4680" w:type="dxa"/>
          </w:tcPr>
          <w:p w14:paraId="4D73AB51" w14:textId="77777777" w:rsidR="00153FDF" w:rsidRPr="00F91B28" w:rsidRDefault="00153FDF" w:rsidP="005920C9">
            <w:pPr>
              <w:pStyle w:val="TableText"/>
            </w:pPr>
            <w:r w:rsidRPr="00800BB7">
              <w:rPr>
                <w:rStyle w:val="Strong"/>
              </w:rPr>
              <w:t>Note:</w:t>
            </w:r>
            <w:r>
              <w:t xml:space="preserve"> This symbol appears next to text that contains helpful information or reminders. </w:t>
            </w:r>
          </w:p>
        </w:tc>
      </w:tr>
      <w:tr w:rsidR="00153FDF" w:rsidRPr="00F91B28" w14:paraId="1D6A0E0A" w14:textId="77777777" w:rsidTr="002864D5">
        <w:tc>
          <w:tcPr>
            <w:tcW w:w="4680" w:type="dxa"/>
          </w:tcPr>
          <w:p w14:paraId="72FCEC0B" w14:textId="77777777" w:rsidR="00153FDF" w:rsidRPr="00C47D7A" w:rsidRDefault="00153FDF" w:rsidP="005920C9">
            <w:pPr>
              <w:pStyle w:val="NoteIcon"/>
            </w:pPr>
            <w:r>
              <w:drawing>
                <wp:inline distT="0" distB="0" distL="0" distR="0" wp14:anchorId="793DC6AB" wp14:editId="0D1B2156">
                  <wp:extent cx="476250" cy="314325"/>
                  <wp:effectExtent l="0" t="0" r="0" b="9525"/>
                  <wp:docPr id="1381937027" name="Picture 11" descr="Tex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76250" cy="314325"/>
                          </a:xfrm>
                          <a:prstGeom prst="rect">
                            <a:avLst/>
                          </a:prstGeom>
                        </pic:spPr>
                      </pic:pic>
                    </a:graphicData>
                  </a:graphic>
                </wp:inline>
              </w:drawing>
            </w:r>
          </w:p>
        </w:tc>
        <w:tc>
          <w:tcPr>
            <w:tcW w:w="4680" w:type="dxa"/>
          </w:tcPr>
          <w:p w14:paraId="6BF8644B" w14:textId="77777777" w:rsidR="00153FDF" w:rsidRDefault="00153FDF" w:rsidP="005920C9">
            <w:pPr>
              <w:pStyle w:val="TableText"/>
            </w:pPr>
            <w:r>
              <w:t xml:space="preserve">Text that appears in gray boxes provides instructions relevant to the task described. </w:t>
            </w:r>
          </w:p>
          <w:p w14:paraId="332C8CA7" w14:textId="77777777" w:rsidR="00153FDF" w:rsidRDefault="00153FDF" w:rsidP="005920C9">
            <w:pPr>
              <w:pStyle w:val="TableTextBullet"/>
            </w:pPr>
            <w:r>
              <w:t>Numbered (ordered) lists provide step-by-step instructions.</w:t>
            </w:r>
          </w:p>
          <w:p w14:paraId="4F1CC2CD" w14:textId="77777777" w:rsidR="00153FDF" w:rsidRPr="0094537A" w:rsidRDefault="00153FDF" w:rsidP="005920C9">
            <w:pPr>
              <w:pStyle w:val="TableTextBullet"/>
            </w:pPr>
            <w:r>
              <w:t>Bulleted lists provide instructions that do not need to be done in a specific order.</w:t>
            </w:r>
          </w:p>
        </w:tc>
      </w:tr>
      <w:tr w:rsidR="00153FDF" w:rsidRPr="00F91B28" w14:paraId="74A92DD3" w14:textId="77777777" w:rsidTr="002864D5">
        <w:tc>
          <w:tcPr>
            <w:tcW w:w="4680" w:type="dxa"/>
          </w:tcPr>
          <w:p w14:paraId="08A947C3" w14:textId="77777777" w:rsidR="00153FDF" w:rsidRPr="005D1DC3" w:rsidRDefault="00153FDF" w:rsidP="005920C9">
            <w:pPr>
              <w:pStyle w:val="TableTextCenter"/>
            </w:pPr>
            <w:r w:rsidRPr="005D1DC3">
              <w:t>[</w:t>
            </w:r>
            <w:r w:rsidRPr="005920C9">
              <w:rPr>
                <w:rStyle w:val="Strong"/>
              </w:rPr>
              <w:t>Text</w:t>
            </w:r>
            <w:r w:rsidRPr="005D1DC3">
              <w:t>]</w:t>
            </w:r>
          </w:p>
        </w:tc>
        <w:tc>
          <w:tcPr>
            <w:tcW w:w="4680" w:type="dxa"/>
          </w:tcPr>
          <w:p w14:paraId="6132CB2B" w14:textId="77777777" w:rsidR="00153FDF" w:rsidRDefault="00153FDF" w:rsidP="005920C9">
            <w:pPr>
              <w:pStyle w:val="TableText"/>
            </w:pPr>
            <w:r>
              <w:t xml:space="preserve">Text in brackets is used to indicate a link or button that is clickable. </w:t>
            </w:r>
          </w:p>
        </w:tc>
      </w:tr>
      <w:tr w:rsidR="00017CE3" w:rsidRPr="00F91B28" w14:paraId="69A23F5A" w14:textId="77777777" w:rsidTr="002864D5">
        <w:tc>
          <w:tcPr>
            <w:tcW w:w="4680" w:type="dxa"/>
          </w:tcPr>
          <w:p w14:paraId="194FE580" w14:textId="77777777" w:rsidR="00017CE3" w:rsidRPr="00017CE3" w:rsidRDefault="00017CE3" w:rsidP="005920C9">
            <w:pPr>
              <w:pStyle w:val="TableTextCenter"/>
              <w:rPr>
                <w:rStyle w:val="IntenseEmphasis"/>
              </w:rPr>
            </w:pPr>
            <w:r w:rsidRPr="00017CE3">
              <w:rPr>
                <w:rStyle w:val="IntenseEmphasis"/>
              </w:rPr>
              <w:t>Text</w:t>
            </w:r>
          </w:p>
        </w:tc>
        <w:tc>
          <w:tcPr>
            <w:tcW w:w="4680" w:type="dxa"/>
          </w:tcPr>
          <w:p w14:paraId="29241E11" w14:textId="77777777" w:rsidR="00017CE3" w:rsidRDefault="00017CE3" w:rsidP="005920C9">
            <w:pPr>
              <w:pStyle w:val="TableText"/>
            </w:pPr>
            <w:r>
              <w:t>Text in bold italics indicates a screen name.</w:t>
            </w:r>
          </w:p>
        </w:tc>
      </w:tr>
      <w:tr w:rsidR="00153FDF" w:rsidRPr="00F91B28" w14:paraId="5BA6E569" w14:textId="77777777" w:rsidTr="002864D5">
        <w:tc>
          <w:tcPr>
            <w:tcW w:w="4680" w:type="dxa"/>
          </w:tcPr>
          <w:p w14:paraId="10653CFC" w14:textId="77777777" w:rsidR="00153FDF" w:rsidRPr="005920C9" w:rsidRDefault="00153FDF" w:rsidP="005920C9">
            <w:pPr>
              <w:pStyle w:val="TableTextCenter"/>
              <w:rPr>
                <w:rStyle w:val="Emphasis"/>
              </w:rPr>
            </w:pPr>
            <w:r w:rsidRPr="005920C9">
              <w:rPr>
                <w:rStyle w:val="Emphasis"/>
              </w:rPr>
              <w:t>Text</w:t>
            </w:r>
          </w:p>
        </w:tc>
        <w:tc>
          <w:tcPr>
            <w:tcW w:w="4680" w:type="dxa"/>
          </w:tcPr>
          <w:p w14:paraId="16E1487F" w14:textId="77777777" w:rsidR="00153FDF" w:rsidRDefault="00153FDF" w:rsidP="005920C9">
            <w:pPr>
              <w:pStyle w:val="TableText"/>
            </w:pPr>
            <w:r>
              <w:t>Text in italics indicates field names or labels.</w:t>
            </w:r>
          </w:p>
        </w:tc>
      </w:tr>
    </w:tbl>
    <w:p w14:paraId="2CBBCC9B" w14:textId="5CE7D244" w:rsidR="00153FDF" w:rsidRDefault="00153FDF" w:rsidP="00E73495"/>
    <w:p w14:paraId="1175BD1A" w14:textId="77BBF09D" w:rsidR="002B2542" w:rsidRDefault="000B096C" w:rsidP="00D36AD2">
      <w:pPr>
        <w:pStyle w:val="Heading1"/>
      </w:pPr>
      <w:bookmarkStart w:id="28" w:name="_Ref387999423"/>
      <w:bookmarkStart w:id="29" w:name="_Toc391560288"/>
      <w:bookmarkStart w:id="30" w:name="_Toc34118602"/>
      <w:bookmarkEnd w:id="26"/>
      <w:r>
        <w:lastRenderedPageBreak/>
        <w:t xml:space="preserve">Accessing and </w:t>
      </w:r>
      <w:r w:rsidR="00D36AD2">
        <w:t xml:space="preserve">Understanding the </w:t>
      </w:r>
      <w:r w:rsidR="00DD7873">
        <w:t>ART</w:t>
      </w:r>
      <w:r w:rsidR="00D36AD2">
        <w:t xml:space="preserve"> Interface</w:t>
      </w:r>
      <w:bookmarkEnd w:id="28"/>
      <w:bookmarkEnd w:id="29"/>
      <w:bookmarkEnd w:id="30"/>
    </w:p>
    <w:p w14:paraId="000AB8F7" w14:textId="18E5D1F5" w:rsidR="000E51D5" w:rsidRPr="000E51D5" w:rsidRDefault="000E51D5" w:rsidP="00B30D80">
      <w:r w:rsidRPr="000E51D5">
        <w:t>This section contains information about how to log on to ART, how to reset a forgotten password</w:t>
      </w:r>
      <w:r>
        <w:t xml:space="preserve">, and </w:t>
      </w:r>
      <w:r w:rsidR="00D200AD">
        <w:t>navigate the ART user interface.</w:t>
      </w:r>
    </w:p>
    <w:p w14:paraId="4DD6511F" w14:textId="77777777" w:rsidR="000B096C" w:rsidRDefault="000B096C" w:rsidP="000B096C">
      <w:pPr>
        <w:pStyle w:val="Heading2"/>
      </w:pPr>
      <w:bookmarkStart w:id="31" w:name="_Toc391560286"/>
      <w:bookmarkStart w:id="32" w:name="_Toc447793835"/>
      <w:bookmarkStart w:id="33" w:name="_Toc34118603"/>
      <w:r>
        <w:t xml:space="preserve">Logging on to </w:t>
      </w:r>
      <w:bookmarkEnd w:id="31"/>
      <w:r>
        <w:t>ART</w:t>
      </w:r>
      <w:bookmarkEnd w:id="32"/>
      <w:bookmarkEnd w:id="33"/>
    </w:p>
    <w:p w14:paraId="31F2EECD" w14:textId="77777777" w:rsidR="000B096C" w:rsidRDefault="000B096C" w:rsidP="000B096C">
      <w:r>
        <w:t>To access the Administration and Registration Tools System</w:t>
      </w:r>
      <w:r w:rsidRPr="00E250DF">
        <w:t>, you must have an au</w:t>
      </w:r>
      <w:r>
        <w:t>thorized username and password. Since the Administration and Registration Tools System is an open-source system, your system administrator will be responsible for setting up your user account and providing you the login credentials.</w:t>
      </w:r>
    </w:p>
    <w:p w14:paraId="4FBFEE76" w14:textId="77777777" w:rsidR="000B096C" w:rsidRPr="00A36F5E" w:rsidRDefault="000B096C" w:rsidP="000B096C">
      <w:pPr>
        <w:pStyle w:val="ProcedureIntroduction"/>
      </w:pPr>
      <w:r>
        <w:t>To log in to the Administration and Registration Tools System:</w:t>
      </w:r>
    </w:p>
    <w:tbl>
      <w:tblPr>
        <w:tblStyle w:val="TableProcedureImages"/>
        <w:tblW w:w="0" w:type="auto"/>
        <w:tblLook w:val="04A0" w:firstRow="1" w:lastRow="0" w:firstColumn="1" w:lastColumn="0" w:noHBand="0" w:noVBand="1"/>
      </w:tblPr>
      <w:tblGrid>
        <w:gridCol w:w="5297"/>
        <w:gridCol w:w="4063"/>
      </w:tblGrid>
      <w:tr w:rsidR="000B096C" w:rsidRPr="009879AB" w14:paraId="7721817F" w14:textId="77777777" w:rsidTr="00E56BF1">
        <w:tc>
          <w:tcPr>
            <w:tcW w:w="5508" w:type="dxa"/>
          </w:tcPr>
          <w:p w14:paraId="112C035B" w14:textId="1F2A0155" w:rsidR="000B096C" w:rsidRPr="00515644" w:rsidRDefault="000B096C" w:rsidP="00E56BF1">
            <w:pPr>
              <w:pStyle w:val="ListNumber"/>
            </w:pPr>
            <w:r>
              <w:t>Open your w</w:t>
            </w:r>
            <w:r w:rsidRPr="009879AB">
              <w:t>eb browser and</w:t>
            </w:r>
            <w:r>
              <w:t xml:space="preserve"> navigate to t</w:t>
            </w:r>
            <w:r w:rsidRPr="009879AB">
              <w:t xml:space="preserve">he </w:t>
            </w:r>
            <w:hyperlink r:id="rId22" w:history="1">
              <w:r>
                <w:t>Administration</w:t>
              </w:r>
            </w:hyperlink>
            <w:r>
              <w:t xml:space="preserve"> and</w:t>
            </w:r>
            <w:r w:rsidRPr="00515644">
              <w:t xml:space="preserve"> </w:t>
            </w:r>
            <w:r>
              <w:t>Registration Tools</w:t>
            </w:r>
            <w:r w:rsidRPr="00515644">
              <w:t xml:space="preserve"> System</w:t>
            </w:r>
            <w:r>
              <w:t xml:space="preserve"> using the URL provided to you</w:t>
            </w:r>
            <w:r w:rsidRPr="00515644">
              <w:t>.</w:t>
            </w:r>
            <w:r>
              <w:t xml:space="preserve"> </w:t>
            </w:r>
            <w:r w:rsidRPr="00515644">
              <w:t xml:space="preserve">You will be directed to the Single </w:t>
            </w:r>
            <w:r w:rsidR="002A1AA5" w:rsidRPr="00515644">
              <w:t>Sign</w:t>
            </w:r>
            <w:r w:rsidR="002A1AA5">
              <w:t>-</w:t>
            </w:r>
            <w:r w:rsidRPr="00515644">
              <w:t xml:space="preserve">On </w:t>
            </w:r>
            <w:r>
              <w:t>L</w:t>
            </w:r>
            <w:r w:rsidRPr="00515644">
              <w:t xml:space="preserve">ogin </w:t>
            </w:r>
            <w:r>
              <w:t>screen.</w:t>
            </w:r>
          </w:p>
          <w:p w14:paraId="60896F68" w14:textId="77777777" w:rsidR="000B096C" w:rsidRDefault="000B096C" w:rsidP="00E56BF1">
            <w:pPr>
              <w:pStyle w:val="ListNumber"/>
            </w:pPr>
            <w:r>
              <w:t xml:space="preserve">In the </w:t>
            </w:r>
            <w:r w:rsidRPr="00A36F5E">
              <w:rPr>
                <w:i/>
              </w:rPr>
              <w:t>Username</w:t>
            </w:r>
            <w:r>
              <w:t xml:space="preserve"> field, enter your </w:t>
            </w:r>
            <w:r w:rsidRPr="009879AB">
              <w:t>username</w:t>
            </w:r>
            <w:r>
              <w:t>.</w:t>
            </w:r>
          </w:p>
          <w:p w14:paraId="1383CF36" w14:textId="77777777" w:rsidR="000B096C" w:rsidRDefault="000B096C" w:rsidP="00E56BF1">
            <w:pPr>
              <w:pStyle w:val="ListNumber"/>
            </w:pPr>
            <w:r>
              <w:t xml:space="preserve">In the </w:t>
            </w:r>
            <w:r>
              <w:rPr>
                <w:i/>
              </w:rPr>
              <w:t>Password</w:t>
            </w:r>
            <w:r>
              <w:t xml:space="preserve"> field, enter your password.</w:t>
            </w:r>
          </w:p>
          <w:p w14:paraId="42B109B5" w14:textId="77777777" w:rsidR="000B096C" w:rsidRPr="00515644" w:rsidRDefault="000B096C" w:rsidP="00E56BF1">
            <w:pPr>
              <w:pStyle w:val="ListNumber"/>
            </w:pPr>
            <w:r>
              <w:t>C</w:t>
            </w:r>
            <w:r w:rsidRPr="009879AB">
              <w:t>lick</w:t>
            </w:r>
            <w:r>
              <w:t xml:space="preserve"> </w:t>
            </w:r>
            <w:r w:rsidRPr="009879AB">
              <w:t>[</w:t>
            </w:r>
            <w:r w:rsidRPr="00D108A9">
              <w:rPr>
                <w:rStyle w:val="Strong"/>
              </w:rPr>
              <w:t>Log In</w:t>
            </w:r>
            <w:r w:rsidRPr="009879AB">
              <w:t xml:space="preserve">]. You will be directed to the </w:t>
            </w:r>
            <w:r>
              <w:t>Administration and Registration Tools System h</w:t>
            </w:r>
            <w:r w:rsidRPr="009A0D10">
              <w:t>ome</w:t>
            </w:r>
            <w:r>
              <w:t xml:space="preserve"> screen, provided your login is authenticated</w:t>
            </w:r>
            <w:r w:rsidRPr="009879AB">
              <w:t>.</w:t>
            </w:r>
            <w:r>
              <w:t xml:space="preserve"> </w:t>
            </w:r>
          </w:p>
        </w:tc>
        <w:tc>
          <w:tcPr>
            <w:tcW w:w="4068" w:type="dxa"/>
          </w:tcPr>
          <w:p w14:paraId="478B64FC" w14:textId="689DAC37" w:rsidR="00F308BE" w:rsidRDefault="00F308BE" w:rsidP="00B30D80">
            <w:pPr>
              <w:pStyle w:val="Caption"/>
              <w:keepNext/>
            </w:pPr>
            <w:bookmarkStart w:id="34" w:name="_Toc388597172"/>
            <w:bookmarkStart w:id="35" w:name="_Toc391560240"/>
            <w:bookmarkStart w:id="36" w:name="_Toc447793925"/>
            <w:bookmarkStart w:id="37" w:name="_Toc34118149"/>
            <w:bookmarkStart w:id="38" w:name="_Toc38611307"/>
            <w:r>
              <w:t xml:space="preserve">Figure </w:t>
            </w:r>
            <w:r w:rsidR="005C4B10">
              <w:fldChar w:fldCharType="begin"/>
            </w:r>
            <w:r w:rsidR="005C4B10">
              <w:instrText xml:space="preserve"> SEQ Figure \* ARABIC </w:instrText>
            </w:r>
            <w:r w:rsidR="005C4B10">
              <w:fldChar w:fldCharType="separate"/>
            </w:r>
            <w:r w:rsidR="00CF0CD4">
              <w:rPr>
                <w:noProof/>
              </w:rPr>
              <w:t>2</w:t>
            </w:r>
            <w:r w:rsidR="005C4B10">
              <w:rPr>
                <w:noProof/>
              </w:rPr>
              <w:fldChar w:fldCharType="end"/>
            </w:r>
            <w:r>
              <w:t>. Login Scree</w:t>
            </w:r>
            <w:r w:rsidR="00851EE6">
              <w:t>n</w:t>
            </w:r>
            <w:bookmarkEnd w:id="38"/>
          </w:p>
          <w:bookmarkEnd w:id="34"/>
          <w:bookmarkEnd w:id="35"/>
          <w:bookmarkEnd w:id="36"/>
          <w:bookmarkEnd w:id="37"/>
          <w:p w14:paraId="2EEDE2C6" w14:textId="77777777" w:rsidR="000B096C" w:rsidRPr="009879AB" w:rsidRDefault="000B096C" w:rsidP="00E56BF1">
            <w:pPr>
              <w:jc w:val="right"/>
              <w:rPr>
                <w:rFonts w:cs="Arial"/>
              </w:rPr>
            </w:pPr>
            <w:r>
              <w:rPr>
                <w:rFonts w:cs="Arial"/>
                <w:noProof/>
              </w:rPr>
              <w:drawing>
                <wp:inline distT="0" distB="0" distL="0" distR="0" wp14:anchorId="380B53DF" wp14:editId="3AF9930A">
                  <wp:extent cx="2377440" cy="1361690"/>
                  <wp:effectExtent l="0" t="0" r="3810" b="0"/>
                  <wp:docPr id="6" name="Picture 6" descr="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7440" cy="1361690"/>
                          </a:xfrm>
                          <a:prstGeom prst="rect">
                            <a:avLst/>
                          </a:prstGeom>
                          <a:noFill/>
                        </pic:spPr>
                      </pic:pic>
                    </a:graphicData>
                  </a:graphic>
                </wp:inline>
              </w:drawing>
            </w:r>
          </w:p>
        </w:tc>
      </w:tr>
    </w:tbl>
    <w:p w14:paraId="5B71CE7C" w14:textId="77777777" w:rsidR="000B096C" w:rsidRDefault="000B096C" w:rsidP="000B096C"/>
    <w:p w14:paraId="7CA7D654" w14:textId="77777777" w:rsidR="000B096C" w:rsidRPr="000B096C" w:rsidRDefault="000B096C" w:rsidP="00757646"/>
    <w:p w14:paraId="6CE4448B" w14:textId="77777777" w:rsidR="003A5E4B" w:rsidRDefault="00DD7873" w:rsidP="003A5E4B">
      <w:pPr>
        <w:pStyle w:val="Heading2"/>
      </w:pPr>
      <w:bookmarkStart w:id="39" w:name="_Toc391560289"/>
      <w:bookmarkStart w:id="40" w:name="_Toc34118604"/>
      <w:r>
        <w:t>ART</w:t>
      </w:r>
      <w:r w:rsidR="003A5E4B">
        <w:t xml:space="preserve"> </w:t>
      </w:r>
      <w:r w:rsidR="00926E3F">
        <w:t xml:space="preserve">Home </w:t>
      </w:r>
      <w:r w:rsidR="00926A04">
        <w:t>Screen</w:t>
      </w:r>
      <w:bookmarkEnd w:id="39"/>
      <w:bookmarkEnd w:id="40"/>
    </w:p>
    <w:p w14:paraId="0C2667E2" w14:textId="186B6966" w:rsidR="003A5E4B" w:rsidRPr="003A5E4B" w:rsidRDefault="003A5E4B" w:rsidP="003A5E4B">
      <w:r w:rsidRPr="003A5E4B">
        <w:t xml:space="preserve">The first screen you see after logging in to </w:t>
      </w:r>
      <w:r w:rsidR="00DD7873">
        <w:t>ART</w:t>
      </w:r>
      <w:r>
        <w:t xml:space="preserve"> </w:t>
      </w:r>
      <w:r w:rsidRPr="003A5E4B">
        <w:t xml:space="preserve">is the </w:t>
      </w:r>
      <w:r w:rsidR="00DD7873">
        <w:t>ART</w:t>
      </w:r>
      <w:r>
        <w:t xml:space="preserve"> </w:t>
      </w:r>
      <w:r w:rsidR="00926E3F">
        <w:t>home screen</w:t>
      </w:r>
      <w:r w:rsidRPr="003A5E4B">
        <w:t xml:space="preserve">. </w:t>
      </w:r>
      <w:r w:rsidR="00BF3053">
        <w:t xml:space="preserve">You can click the button for a task to begin working on that task. </w:t>
      </w:r>
      <w:r w:rsidR="00BF205F">
        <w:t xml:space="preserve">The </w:t>
      </w:r>
      <w:r w:rsidR="00BD56F5">
        <w:t>tasks that are available on the</w:t>
      </w:r>
      <w:r w:rsidR="00BF205F">
        <w:t xml:space="preserve"> </w:t>
      </w:r>
      <w:r w:rsidR="00926E3F">
        <w:t>home screen</w:t>
      </w:r>
      <w:r w:rsidR="00BF205F">
        <w:t xml:space="preserve"> depend</w:t>
      </w:r>
      <w:r w:rsidR="002A1AA5">
        <w:t>ing</w:t>
      </w:r>
      <w:r w:rsidR="00BF205F">
        <w:t xml:space="preserve"> on your user role.</w:t>
      </w:r>
      <w:r w:rsidR="002864D5">
        <w:t xml:space="preserve"> </w:t>
      </w:r>
      <w:r w:rsidR="002864D5" w:rsidRPr="002864D5">
        <w:rPr>
          <w:rStyle w:val="CrossReference"/>
        </w:rPr>
        <w:fldChar w:fldCharType="begin"/>
      </w:r>
      <w:r w:rsidR="002864D5" w:rsidRPr="002864D5">
        <w:rPr>
          <w:rStyle w:val="CrossReference"/>
        </w:rPr>
        <w:instrText xml:space="preserve"> REF _Ref37753219 \h </w:instrText>
      </w:r>
      <w:r w:rsidR="002864D5">
        <w:rPr>
          <w:rStyle w:val="CrossReference"/>
        </w:rPr>
        <w:instrText xml:space="preserve"> \* MERGEFORMAT </w:instrText>
      </w:r>
      <w:r w:rsidR="002864D5" w:rsidRPr="002864D5">
        <w:rPr>
          <w:rStyle w:val="CrossReference"/>
        </w:rPr>
      </w:r>
      <w:r w:rsidR="002864D5" w:rsidRPr="002864D5">
        <w:rPr>
          <w:rStyle w:val="CrossReference"/>
        </w:rPr>
        <w:fldChar w:fldCharType="separate"/>
      </w:r>
      <w:r w:rsidR="00CF0CD4" w:rsidRPr="00CF0CD4">
        <w:rPr>
          <w:rStyle w:val="CrossReference"/>
        </w:rPr>
        <w:t>Figure 3</w:t>
      </w:r>
      <w:r w:rsidR="002864D5" w:rsidRPr="002864D5">
        <w:rPr>
          <w:rStyle w:val="CrossReference"/>
        </w:rPr>
        <w:fldChar w:fldCharType="end"/>
      </w:r>
      <w:r w:rsidR="002864D5">
        <w:rPr>
          <w:rStyle w:val="CrossReference"/>
        </w:rPr>
        <w:t xml:space="preserve"> </w:t>
      </w:r>
      <w:r w:rsidR="00BD56F5">
        <w:t>displays</w:t>
      </w:r>
      <w:r w:rsidR="00BF205F">
        <w:t xml:space="preserve"> the </w:t>
      </w:r>
      <w:r w:rsidR="00926E3F">
        <w:t>home screen</w:t>
      </w:r>
      <w:r w:rsidR="00136B13">
        <w:t xml:space="preserve"> for the C</w:t>
      </w:r>
      <w:r w:rsidR="00954E83">
        <w:t xml:space="preserve">lient </w:t>
      </w:r>
      <w:r w:rsidR="000677FB">
        <w:t xml:space="preserve">Coordinator </w:t>
      </w:r>
      <w:r w:rsidR="00954E83">
        <w:t>role</w:t>
      </w:r>
      <w:r w:rsidR="00BD56F5">
        <w:t>.</w:t>
      </w:r>
    </w:p>
    <w:p w14:paraId="1BDD1300" w14:textId="519931FA" w:rsidR="002864D5" w:rsidRDefault="002864D5" w:rsidP="002864D5">
      <w:pPr>
        <w:pStyle w:val="Caption"/>
        <w:keepNext/>
      </w:pPr>
      <w:bookmarkStart w:id="41" w:name="_Ref37753219"/>
      <w:bookmarkStart w:id="42" w:name="_Toc38611308"/>
      <w:r>
        <w:lastRenderedPageBreak/>
        <w:t xml:space="preserve">Figure </w:t>
      </w:r>
      <w:r w:rsidR="005C4B10">
        <w:fldChar w:fldCharType="begin"/>
      </w:r>
      <w:r w:rsidR="005C4B10">
        <w:instrText xml:space="preserve"> SEQ Figure \* ARABIC </w:instrText>
      </w:r>
      <w:r w:rsidR="005C4B10">
        <w:fldChar w:fldCharType="separate"/>
      </w:r>
      <w:r w:rsidR="00CF0CD4">
        <w:rPr>
          <w:noProof/>
        </w:rPr>
        <w:t>3</w:t>
      </w:r>
      <w:r w:rsidR="005C4B10">
        <w:rPr>
          <w:noProof/>
        </w:rPr>
        <w:fldChar w:fldCharType="end"/>
      </w:r>
      <w:bookmarkEnd w:id="41"/>
      <w:r>
        <w:t xml:space="preserve">. </w:t>
      </w:r>
      <w:r w:rsidRPr="00DB192E">
        <w:t>ART Home Screen for the Client Role</w:t>
      </w:r>
      <w:bookmarkEnd w:id="42"/>
    </w:p>
    <w:p w14:paraId="2318BC2E" w14:textId="77777777" w:rsidR="00D36AD2" w:rsidRPr="00D36AD2" w:rsidRDefault="00AC11D8" w:rsidP="00C10165">
      <w:pPr>
        <w:pStyle w:val="Image"/>
      </w:pPr>
      <w:r>
        <w:drawing>
          <wp:inline distT="0" distB="0" distL="0" distR="0" wp14:anchorId="41E62095" wp14:editId="0F99E00C">
            <wp:extent cx="5486400" cy="3061482"/>
            <wp:effectExtent l="19050" t="19050" r="19050" b="24765"/>
            <wp:docPr id="554" name="Picture 554" descr="ART Home Screen for the Client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061482"/>
                    </a:xfrm>
                    <a:prstGeom prst="rect">
                      <a:avLst/>
                    </a:prstGeom>
                    <a:ln>
                      <a:solidFill>
                        <a:schemeClr val="bg1">
                          <a:lumMod val="65000"/>
                        </a:schemeClr>
                      </a:solidFill>
                    </a:ln>
                  </pic:spPr>
                </pic:pic>
              </a:graphicData>
            </a:graphic>
          </wp:inline>
        </w:drawing>
      </w:r>
    </w:p>
    <w:p w14:paraId="06F7F02E" w14:textId="77777777" w:rsidR="00416924" w:rsidRPr="00136B13" w:rsidRDefault="00416924" w:rsidP="00910B75"/>
    <w:tbl>
      <w:tblPr>
        <w:tblStyle w:val="TableNote"/>
        <w:tblW w:w="0" w:type="auto"/>
        <w:tblLayout w:type="fixed"/>
        <w:tblLook w:val="04A0" w:firstRow="1" w:lastRow="0" w:firstColumn="1" w:lastColumn="0" w:noHBand="0" w:noVBand="1"/>
      </w:tblPr>
      <w:tblGrid>
        <w:gridCol w:w="720"/>
        <w:gridCol w:w="8640"/>
      </w:tblGrid>
      <w:tr w:rsidR="00B976F8" w14:paraId="068C510F" w14:textId="77777777" w:rsidTr="651731D3">
        <w:tc>
          <w:tcPr>
            <w:tcW w:w="720" w:type="dxa"/>
          </w:tcPr>
          <w:p w14:paraId="70C5C26A" w14:textId="77777777" w:rsidR="00B976F8" w:rsidRDefault="003E7621" w:rsidP="00B976F8">
            <w:pPr>
              <w:pStyle w:val="NoteIcon"/>
            </w:pPr>
            <w:r>
              <w:drawing>
                <wp:inline distT="0" distB="0" distL="0" distR="0" wp14:anchorId="33BFABB7" wp14:editId="22E302E0">
                  <wp:extent cx="292608" cy="240988"/>
                  <wp:effectExtent l="0" t="0" r="0" b="6985"/>
                  <wp:docPr id="67" name="Picture 67" descr="Hazzard sig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fatal.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6DC05511" w14:textId="77777777" w:rsidR="00B976F8" w:rsidRDefault="003D0EB6" w:rsidP="00AC11D8">
            <w:pPr>
              <w:pStyle w:val="NoteText"/>
            </w:pPr>
            <w:r>
              <w:t xml:space="preserve">Do not have more than one </w:t>
            </w:r>
            <w:r w:rsidR="00DD7873">
              <w:t>ART</w:t>
            </w:r>
            <w:r>
              <w:t xml:space="preserve"> browser tab or window open </w:t>
            </w:r>
            <w:r w:rsidR="00AC11D8">
              <w:t>simultaneously</w:t>
            </w:r>
            <w:r w:rsidR="00B976F8" w:rsidRPr="00B976F8">
              <w:t>. Changes made in one tab or window may overw</w:t>
            </w:r>
            <w:r w:rsidR="00136B13">
              <w:t>rite changes made in another,</w:t>
            </w:r>
            <w:r w:rsidR="00B976F8" w:rsidRPr="00B976F8">
              <w:t xml:space="preserve"> result</w:t>
            </w:r>
            <w:r w:rsidR="00136B13">
              <w:t>ing</w:t>
            </w:r>
            <w:r w:rsidR="00B976F8" w:rsidRPr="00B976F8">
              <w:t xml:space="preserve"> in loss of data.</w:t>
            </w:r>
          </w:p>
        </w:tc>
      </w:tr>
    </w:tbl>
    <w:p w14:paraId="500E64DF" w14:textId="77777777" w:rsidR="00B976F8" w:rsidRPr="00136B13" w:rsidRDefault="00B976F8" w:rsidP="00910B75"/>
    <w:p w14:paraId="7B7D2537" w14:textId="790DF621" w:rsidR="00E52DFD" w:rsidRDefault="00F87B5F" w:rsidP="00E52DFD">
      <w:pPr>
        <w:keepNext/>
      </w:pPr>
      <w:r>
        <w:t xml:space="preserve">The </w:t>
      </w:r>
      <w:r w:rsidR="00DD7873">
        <w:t>ART</w:t>
      </w:r>
      <w:r>
        <w:t xml:space="preserve"> </w:t>
      </w:r>
      <w:r w:rsidR="00926E3F">
        <w:t>home screen</w:t>
      </w:r>
      <w:r>
        <w:t xml:space="preserve"> provides </w:t>
      </w:r>
      <w:r w:rsidR="00136B13">
        <w:t>brief directions for the</w:t>
      </w:r>
      <w:r>
        <w:t xml:space="preserve"> required workflow. The</w:t>
      </w:r>
      <w:r w:rsidR="00BF3053">
        <w:t xml:space="preserve"> </w:t>
      </w:r>
      <w:r w:rsidR="004242D0">
        <w:t>arrow</w:t>
      </w:r>
      <w:r>
        <w:t xml:space="preserve"> </w:t>
      </w:r>
      <w:r w:rsidR="00136B13">
        <w:t>(</w:t>
      </w:r>
      <w:r w:rsidR="004242D0" w:rsidRPr="00942D7C">
        <w:rPr>
          <w:noProof/>
          <w:position w:val="-8"/>
        </w:rPr>
        <w:drawing>
          <wp:inline distT="0" distB="0" distL="0" distR="0" wp14:anchorId="27CCEFA4" wp14:editId="728F0065">
            <wp:extent cx="238760" cy="182880"/>
            <wp:effectExtent l="0" t="0" r="8890" b="7620"/>
            <wp:docPr id="478" name="Picture 478"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760" cy="182880"/>
                    </a:xfrm>
                    <a:prstGeom prst="rect">
                      <a:avLst/>
                    </a:prstGeom>
                    <a:noFill/>
                    <a:ln>
                      <a:noFill/>
                    </a:ln>
                  </pic:spPr>
                </pic:pic>
              </a:graphicData>
            </a:graphic>
          </wp:inline>
        </w:drawing>
      </w:r>
      <w:r w:rsidR="00136B13">
        <w:t>)</w:t>
      </w:r>
      <w:r>
        <w:t xml:space="preserve"> symbol</w:t>
      </w:r>
      <w:r w:rsidR="00BF3053">
        <w:t>s indicate</w:t>
      </w:r>
      <w:r>
        <w:t xml:space="preserve"> </w:t>
      </w:r>
      <w:r w:rsidR="00136B13">
        <w:t>precedence</w:t>
      </w:r>
      <w:r>
        <w:t xml:space="preserve">: you must complete </w:t>
      </w:r>
      <w:r w:rsidR="0070152B">
        <w:t>a task</w:t>
      </w:r>
      <w:r>
        <w:t xml:space="preserve"> </w:t>
      </w:r>
      <w:r w:rsidR="00BF3053">
        <w:t>to</w:t>
      </w:r>
      <w:r>
        <w:t xml:space="preserve"> the left </w:t>
      </w:r>
      <w:r w:rsidR="00F22970">
        <w:t xml:space="preserve">of the symbol </w:t>
      </w:r>
      <w:r>
        <w:t xml:space="preserve">before performing the </w:t>
      </w:r>
      <w:r w:rsidR="0070152B">
        <w:t>task</w:t>
      </w:r>
      <w:r>
        <w:t xml:space="preserve"> </w:t>
      </w:r>
      <w:r w:rsidR="00BF3053">
        <w:t>to</w:t>
      </w:r>
      <w:r>
        <w:t xml:space="preserve"> the right. </w:t>
      </w:r>
      <w:r w:rsidR="00A23187">
        <w:t xml:space="preserve">The “or” indicates a choice between one of the </w:t>
      </w:r>
      <w:r w:rsidR="0070152B">
        <w:t>tasks</w:t>
      </w:r>
      <w:r w:rsidR="00A23187">
        <w:t>.</w:t>
      </w:r>
      <w:r w:rsidR="003D0EB6">
        <w:t xml:space="preserve"> </w:t>
      </w:r>
      <w:r w:rsidR="00136B13">
        <w:t>For instance</w:t>
      </w:r>
      <w:r w:rsidR="00520EA7">
        <w:t>,</w:t>
      </w:r>
      <w:r w:rsidR="00136B13">
        <w:t xml:space="preserve"> you must upload institution</w:t>
      </w:r>
      <w:r w:rsidR="00415721">
        <w:t>s</w:t>
      </w:r>
      <w:r w:rsidR="00B659FF">
        <w:t xml:space="preserve"> </w:t>
      </w:r>
      <w:r w:rsidR="00136B13">
        <w:t xml:space="preserve">before you can create </w:t>
      </w:r>
      <w:r w:rsidR="004B549F">
        <w:t>users</w:t>
      </w:r>
      <w:r w:rsidR="00136B13">
        <w:t xml:space="preserve">, etc. </w:t>
      </w:r>
    </w:p>
    <w:tbl>
      <w:tblPr>
        <w:tblStyle w:val="TableNote"/>
        <w:tblW w:w="0" w:type="auto"/>
        <w:tblLayout w:type="fixed"/>
        <w:tblLook w:val="04A0" w:firstRow="1" w:lastRow="0" w:firstColumn="1" w:lastColumn="0" w:noHBand="0" w:noVBand="1"/>
      </w:tblPr>
      <w:tblGrid>
        <w:gridCol w:w="720"/>
        <w:gridCol w:w="8640"/>
      </w:tblGrid>
      <w:tr w:rsidR="0066667B" w14:paraId="7C1E6FD8" w14:textId="77777777" w:rsidTr="00E56BF1">
        <w:tc>
          <w:tcPr>
            <w:tcW w:w="720" w:type="dxa"/>
          </w:tcPr>
          <w:p w14:paraId="1081A2E4" w14:textId="659540A6" w:rsidR="0066667B" w:rsidRDefault="0066667B" w:rsidP="00E56BF1">
            <w:pPr>
              <w:pStyle w:val="NoteIcon"/>
            </w:pPr>
            <w:r>
              <w:rPr>
                <w:sz w:val="20"/>
                <w:szCs w:val="20"/>
              </w:rPr>
              <w:drawing>
                <wp:inline distT="0" distB="0" distL="0" distR="0" wp14:anchorId="29DDFE1E" wp14:editId="446A8842">
                  <wp:extent cx="292608" cy="394745"/>
                  <wp:effectExtent l="0" t="0" r="0" b="5715"/>
                  <wp:docPr id="2" name="Picture 2" descr="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5852D0BB" w14:textId="17DF2787" w:rsidR="0066667B" w:rsidRDefault="0066667B" w:rsidP="00E56BF1">
            <w:pPr>
              <w:pStyle w:val="NoteText"/>
            </w:pPr>
            <w:r>
              <w:t>For the Smarter Reporting System, ART’s primary use if for uploading institutions and creating users. Student Groups, for example, are managed elsewhere. Many of the tools on the home screen will not be used by Service Providers.</w:t>
            </w:r>
          </w:p>
        </w:tc>
      </w:tr>
    </w:tbl>
    <w:p w14:paraId="1EADA66B" w14:textId="77777777" w:rsidR="0066667B" w:rsidRDefault="0066667B" w:rsidP="00E52DFD">
      <w:pPr>
        <w:keepNext/>
      </w:pPr>
    </w:p>
    <w:p w14:paraId="6663DCD6" w14:textId="77777777" w:rsidR="00BE3739" w:rsidRDefault="00BE3739" w:rsidP="00BE3739">
      <w:pPr>
        <w:pStyle w:val="Heading2"/>
      </w:pPr>
      <w:bookmarkStart w:id="43" w:name="_Toc34118605"/>
      <w:r>
        <w:t>ART Banner</w:t>
      </w:r>
      <w:bookmarkEnd w:id="43"/>
    </w:p>
    <w:p w14:paraId="201BF541" w14:textId="77777777" w:rsidR="009B0527" w:rsidRDefault="00D35B71" w:rsidP="00F22970">
      <w:pPr>
        <w:keepNext/>
      </w:pPr>
      <w:r w:rsidRPr="00D35B71">
        <w:t xml:space="preserve">The </w:t>
      </w:r>
      <w:r w:rsidR="00BE3739">
        <w:t xml:space="preserve">ART banner at the top of the </w:t>
      </w:r>
      <w:r w:rsidR="00926E3F">
        <w:t>screen</w:t>
      </w:r>
      <w:r w:rsidR="00232C33">
        <w:t xml:space="preserve"> </w:t>
      </w:r>
      <w:r w:rsidRPr="00D35B71">
        <w:t>displays the following information and links:</w:t>
      </w:r>
    </w:p>
    <w:p w14:paraId="6B9C8D96" w14:textId="77777777" w:rsidR="00C77708" w:rsidRDefault="00C77708" w:rsidP="003C05B8">
      <w:pPr>
        <w:pStyle w:val="ListBullet"/>
        <w:keepNext/>
      </w:pPr>
      <w:r w:rsidRPr="00C77708">
        <w:rPr>
          <w:rStyle w:val="Strong"/>
          <w:b w:val="0"/>
        </w:rPr>
        <w:t>[</w:t>
      </w:r>
      <w:r w:rsidRPr="00C77708">
        <w:rPr>
          <w:rStyle w:val="Strong"/>
        </w:rPr>
        <w:t>Smart Balanced</w:t>
      </w:r>
      <w:r>
        <w:t>] logo—Click to return to the home screen at any time.</w:t>
      </w:r>
    </w:p>
    <w:p w14:paraId="6FF09E90" w14:textId="0847E71F" w:rsidR="009B0527" w:rsidRDefault="00E11088" w:rsidP="001D70F7">
      <w:pPr>
        <w:pStyle w:val="ListBullet"/>
      </w:pPr>
      <w:r>
        <w:t>[</w:t>
      </w:r>
      <w:r w:rsidRPr="00EA51A0">
        <w:rPr>
          <w:rStyle w:val="Strong"/>
        </w:rPr>
        <w:t>Settings</w:t>
      </w:r>
      <w:r>
        <w:t xml:space="preserve">]—Click to </w:t>
      </w:r>
      <w:r w:rsidR="00713586">
        <w:t>configure</w:t>
      </w:r>
      <w:r>
        <w:t xml:space="preserve"> system-wide </w:t>
      </w:r>
      <w:r w:rsidR="000E51D5">
        <w:t>settings.</w:t>
      </w:r>
    </w:p>
    <w:p w14:paraId="7CFFE9E1" w14:textId="77777777" w:rsidR="00BE3739" w:rsidRDefault="00BE3739" w:rsidP="003C05B8">
      <w:pPr>
        <w:pStyle w:val="ListBullet"/>
        <w:keepNext/>
      </w:pPr>
      <w:r>
        <w:lastRenderedPageBreak/>
        <w:t>[</w:t>
      </w:r>
      <w:r w:rsidR="00AC11D8" w:rsidRPr="00FC154A">
        <w:rPr>
          <w:rStyle w:val="Strong"/>
        </w:rPr>
        <w:t>Resources</w:t>
      </w:r>
      <w:r>
        <w:t>]</w:t>
      </w:r>
      <w:r w:rsidRPr="00BE3739">
        <w:t xml:space="preserve"> </w:t>
      </w:r>
      <w:r>
        <w:t xml:space="preserve">—Click to access the </w:t>
      </w:r>
      <w:r w:rsidRPr="00FC154A">
        <w:rPr>
          <w:rStyle w:val="IntenseEmphasis"/>
        </w:rPr>
        <w:t>Download Templates</w:t>
      </w:r>
      <w:r>
        <w:t xml:space="preserve"> screen or view the user guide.</w:t>
      </w:r>
    </w:p>
    <w:p w14:paraId="00BC486A" w14:textId="77777777" w:rsidR="009B0527" w:rsidRDefault="004F10E0" w:rsidP="003C05B8">
      <w:pPr>
        <w:pStyle w:val="ListBullet"/>
        <w:keepNext/>
      </w:pPr>
      <w:r w:rsidRPr="00FC154A">
        <w:rPr>
          <w:rStyle w:val="Strong"/>
        </w:rPr>
        <w:t>[</w:t>
      </w:r>
      <w:r w:rsidR="009B0527" w:rsidRPr="00FC154A">
        <w:rPr>
          <w:rStyle w:val="Strong"/>
        </w:rPr>
        <w:t>Your user name</w:t>
      </w:r>
      <w:r w:rsidRPr="00FC154A">
        <w:rPr>
          <w:rStyle w:val="Strong"/>
        </w:rPr>
        <w:t>]</w:t>
      </w:r>
      <w:r>
        <w:t xml:space="preserve"> – Click to </w:t>
      </w:r>
      <w:r w:rsidRPr="00FC154A">
        <w:rPr>
          <w:rStyle w:val="Strong"/>
        </w:rPr>
        <w:t>Edit Profile</w:t>
      </w:r>
      <w:r>
        <w:t xml:space="preserve"> or </w:t>
      </w:r>
      <w:r w:rsidRPr="00FC154A">
        <w:rPr>
          <w:rStyle w:val="Strong"/>
        </w:rPr>
        <w:t>Logout</w:t>
      </w:r>
    </w:p>
    <w:p w14:paraId="5232BEBB" w14:textId="77777777" w:rsidR="009B0527" w:rsidRDefault="004F10E0" w:rsidP="003C05B8">
      <w:pPr>
        <w:pStyle w:val="ListBullet"/>
        <w:keepNext/>
      </w:pPr>
      <w:r>
        <w:rPr>
          <w:rStyle w:val="Emphasis"/>
          <w:b/>
          <w:i w:val="0"/>
        </w:rPr>
        <w:t>[</w:t>
      </w:r>
      <w:r w:rsidR="00EA51A0" w:rsidRPr="008836D3">
        <w:rPr>
          <w:rStyle w:val="Emphasis"/>
          <w:b/>
          <w:i w:val="0"/>
        </w:rPr>
        <w:t>Tenant</w:t>
      </w:r>
      <w:r>
        <w:t xml:space="preserve">] </w:t>
      </w:r>
      <w:r w:rsidR="00EA51A0">
        <w:t>—</w:t>
      </w:r>
      <w:r w:rsidR="009B0527">
        <w:t>Your tenancy</w:t>
      </w:r>
      <w:r w:rsidR="00FF6CDC">
        <w:t xml:space="preserve">, the </w:t>
      </w:r>
      <w:r w:rsidR="00C34EC4">
        <w:t>state</w:t>
      </w:r>
      <w:r w:rsidR="00BF3053">
        <w:t xml:space="preserve"> or client</w:t>
      </w:r>
      <w:r w:rsidR="00C34EC4">
        <w:t xml:space="preserve"> associated with your logon</w:t>
      </w:r>
      <w:r w:rsidR="00EA51A0">
        <w:t>.</w:t>
      </w:r>
    </w:p>
    <w:p w14:paraId="7FCBFCEC" w14:textId="77777777" w:rsidR="009B0527" w:rsidRDefault="009B0527" w:rsidP="00E551AE">
      <w:pPr>
        <w:pStyle w:val="ListBullet"/>
      </w:pPr>
      <w:r>
        <w:t>[</w:t>
      </w:r>
      <w:r w:rsidRPr="00EA51A0">
        <w:rPr>
          <w:rStyle w:val="Strong"/>
        </w:rPr>
        <w:t>Logout</w:t>
      </w:r>
      <w:r>
        <w:t>]</w:t>
      </w:r>
      <w:r w:rsidR="00E551AE">
        <w:t>—</w:t>
      </w:r>
      <w:r w:rsidR="00E551AE" w:rsidRPr="00E551AE">
        <w:t>Click to log out of the site</w:t>
      </w:r>
      <w:r w:rsidR="00E551AE">
        <w:t>.</w:t>
      </w:r>
    </w:p>
    <w:p w14:paraId="4FB2F21A" w14:textId="77777777" w:rsidR="00DD4A9D" w:rsidRDefault="00DD4A9D" w:rsidP="00DD4A9D">
      <w:pPr>
        <w:pStyle w:val="ListBullet"/>
        <w:numPr>
          <w:ilvl w:val="0"/>
          <w:numId w:val="0"/>
        </w:numPr>
      </w:pPr>
    </w:p>
    <w:p w14:paraId="1EFEBFC4" w14:textId="77777777" w:rsidR="00DD4A9D" w:rsidRDefault="00DD4A9D" w:rsidP="00DD4A9D">
      <w:pPr>
        <w:pStyle w:val="Heading3"/>
      </w:pPr>
      <w:bookmarkStart w:id="44" w:name="_Toc392868123"/>
      <w:bookmarkStart w:id="45" w:name="_Toc34118606"/>
      <w:r>
        <w:t>Task Bar</w:t>
      </w:r>
      <w:bookmarkEnd w:id="44"/>
      <w:r>
        <w:t>.</w:t>
      </w:r>
      <w:bookmarkEnd w:id="45"/>
    </w:p>
    <w:p w14:paraId="2E0F8065" w14:textId="68ED52FE" w:rsidR="00DD4A9D" w:rsidRPr="002864D5" w:rsidRDefault="00DD4A9D" w:rsidP="002864D5">
      <w:r>
        <w:t>The task bar below the banner enables you to switch between registration</w:t>
      </w:r>
      <w:r w:rsidR="00425692">
        <w:t xml:space="preserve"> tasks</w:t>
      </w:r>
      <w:r>
        <w:t xml:space="preserve"> and</w:t>
      </w:r>
      <w:r w:rsidR="005F2B2E">
        <w:t xml:space="preserve"> assessment</w:t>
      </w:r>
      <w:r>
        <w:t xml:space="preserve"> </w:t>
      </w:r>
      <w:r w:rsidR="00425692">
        <w:t>administration</w:t>
      </w:r>
      <w:r>
        <w:t xml:space="preserve"> tasks</w:t>
      </w:r>
      <w:r w:rsidR="00425692">
        <w:t>, such as scheduling</w:t>
      </w:r>
      <w:r>
        <w:t>. By default, the h</w:t>
      </w:r>
      <w:r w:rsidRPr="009C7CDB">
        <w:t>ome</w:t>
      </w:r>
      <w:r>
        <w:t xml:space="preserve"> screen displays the </w:t>
      </w:r>
      <w:r w:rsidR="003A35EF">
        <w:t>registration</w:t>
      </w:r>
      <w:r>
        <w:t xml:space="preserve"> tasks. To view the </w:t>
      </w:r>
      <w:r w:rsidR="005F2B2E">
        <w:t xml:space="preserve">assessment </w:t>
      </w:r>
      <w:r w:rsidR="00425692">
        <w:t>administration</w:t>
      </w:r>
      <w:r>
        <w:t xml:space="preserve"> tasks, click the arrows </w:t>
      </w:r>
      <w:r w:rsidR="00AC11D8">
        <w:t>shown</w:t>
      </w:r>
      <w:r>
        <w:t xml:space="preserve"> in </w:t>
      </w:r>
      <w:r w:rsidR="002864D5" w:rsidRPr="002864D5">
        <w:rPr>
          <w:rStyle w:val="CrossReference"/>
        </w:rPr>
        <w:fldChar w:fldCharType="begin"/>
      </w:r>
      <w:r w:rsidR="002864D5" w:rsidRPr="002864D5">
        <w:rPr>
          <w:rStyle w:val="CrossReference"/>
        </w:rPr>
        <w:instrText xml:space="preserve"> REF _Ref37753298 \h </w:instrText>
      </w:r>
      <w:r w:rsidR="002864D5" w:rsidRPr="002864D5">
        <w:rPr>
          <w:rStyle w:val="CrossReference"/>
        </w:rPr>
      </w:r>
      <w:r w:rsidR="002864D5" w:rsidRPr="002864D5">
        <w:rPr>
          <w:rStyle w:val="CrossReference"/>
        </w:rPr>
        <w:fldChar w:fldCharType="separate"/>
      </w:r>
      <w:r w:rsidR="00CF0CD4">
        <w:t xml:space="preserve">Figure </w:t>
      </w:r>
      <w:r w:rsidR="00CF0CD4">
        <w:rPr>
          <w:noProof/>
        </w:rPr>
        <w:t>4</w:t>
      </w:r>
      <w:r w:rsidR="002864D5" w:rsidRPr="002864D5">
        <w:rPr>
          <w:rStyle w:val="CrossReference"/>
        </w:rPr>
        <w:fldChar w:fldCharType="end"/>
      </w:r>
      <w:r w:rsidR="002864D5">
        <w:rPr>
          <w:rStyle w:val="CrossReference"/>
        </w:rPr>
        <w:t>.</w:t>
      </w:r>
    </w:p>
    <w:p w14:paraId="2294DFC6" w14:textId="0761DBE8" w:rsidR="002864D5" w:rsidRDefault="002864D5" w:rsidP="002864D5">
      <w:pPr>
        <w:pStyle w:val="Caption"/>
        <w:keepNext/>
      </w:pPr>
      <w:bookmarkStart w:id="46" w:name="_Ref37753298"/>
      <w:bookmarkStart w:id="47" w:name="_Toc38611309"/>
      <w:r>
        <w:t xml:space="preserve">Figure </w:t>
      </w:r>
      <w:r w:rsidR="005C4B10">
        <w:fldChar w:fldCharType="begin"/>
      </w:r>
      <w:r w:rsidR="005C4B10">
        <w:instrText xml:space="preserve"> SEQ Figure \* ARABIC </w:instrText>
      </w:r>
      <w:r w:rsidR="005C4B10">
        <w:fldChar w:fldCharType="separate"/>
      </w:r>
      <w:r w:rsidR="00CF0CD4">
        <w:rPr>
          <w:noProof/>
        </w:rPr>
        <w:t>4</w:t>
      </w:r>
      <w:r w:rsidR="005C4B10">
        <w:rPr>
          <w:noProof/>
        </w:rPr>
        <w:fldChar w:fldCharType="end"/>
      </w:r>
      <w:bookmarkEnd w:id="46"/>
      <w:r>
        <w:t>. Task Bar</w:t>
      </w:r>
      <w:bookmarkEnd w:id="47"/>
    </w:p>
    <w:p w14:paraId="36008EDB" w14:textId="77777777" w:rsidR="00DD4A9D" w:rsidRDefault="00AC11D8" w:rsidP="00DD4A9D">
      <w:pPr>
        <w:pStyle w:val="Image"/>
      </w:pPr>
      <w:r>
        <w:drawing>
          <wp:inline distT="0" distB="0" distL="0" distR="0" wp14:anchorId="5EAF0F0C" wp14:editId="03B2B90D">
            <wp:extent cx="4314825" cy="400050"/>
            <wp:effectExtent l="0" t="0" r="9525" b="0"/>
            <wp:docPr id="1190819343" name="Picture 555" descr="Task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pic:nvPicPr>
                  <pic:blipFill>
                    <a:blip r:embed="rId26">
                      <a:extLst>
                        <a:ext uri="{28A0092B-C50C-407E-A947-70E740481C1C}">
                          <a14:useLocalDpi xmlns:a14="http://schemas.microsoft.com/office/drawing/2010/main" val="0"/>
                        </a:ext>
                      </a:extLst>
                    </a:blip>
                    <a:stretch>
                      <a:fillRect/>
                    </a:stretch>
                  </pic:blipFill>
                  <pic:spPr>
                    <a:xfrm>
                      <a:off x="0" y="0"/>
                      <a:ext cx="4314825" cy="400050"/>
                    </a:xfrm>
                    <a:prstGeom prst="rect">
                      <a:avLst/>
                    </a:prstGeom>
                  </pic:spPr>
                </pic:pic>
              </a:graphicData>
            </a:graphic>
          </wp:inline>
        </w:drawing>
      </w:r>
    </w:p>
    <w:p w14:paraId="4E7544FE" w14:textId="77777777" w:rsidR="00DD4A9D" w:rsidRDefault="00DD4A9D" w:rsidP="00DD4A9D">
      <w:pPr>
        <w:pStyle w:val="ListBullet"/>
        <w:numPr>
          <w:ilvl w:val="0"/>
          <w:numId w:val="0"/>
        </w:numPr>
      </w:pPr>
    </w:p>
    <w:p w14:paraId="03E4B186" w14:textId="68110772" w:rsidR="00C97806" w:rsidRPr="008836D3" w:rsidRDefault="00C97806" w:rsidP="008836D3">
      <w:pPr>
        <w:pStyle w:val="Heading2"/>
        <w:rPr>
          <w:color w:val="FF0000"/>
        </w:rPr>
      </w:pPr>
      <w:bookmarkStart w:id="48" w:name="_Toc34118607"/>
      <w:r>
        <w:t>Edit Profile</w:t>
      </w:r>
      <w:bookmarkEnd w:id="48"/>
      <w:r>
        <w:t xml:space="preserve"> </w:t>
      </w:r>
    </w:p>
    <w:p w14:paraId="777B0EB5" w14:textId="77777777" w:rsidR="00C97806" w:rsidRDefault="00C97806" w:rsidP="008836D3">
      <w:r>
        <w:t xml:space="preserve">Users can edit/modify their profile, including: </w:t>
      </w:r>
    </w:p>
    <w:p w14:paraId="46F03C53" w14:textId="77777777" w:rsidR="00C97806" w:rsidRDefault="00C97806" w:rsidP="008836D3">
      <w:pPr>
        <w:pStyle w:val="ListParagraph"/>
        <w:numPr>
          <w:ilvl w:val="0"/>
          <w:numId w:val="115"/>
        </w:numPr>
      </w:pPr>
      <w:r>
        <w:t>Change/reset password</w:t>
      </w:r>
    </w:p>
    <w:p w14:paraId="09471EB0" w14:textId="5D0FF302" w:rsidR="00C97806" w:rsidRDefault="000677FB" w:rsidP="008836D3">
      <w:pPr>
        <w:pStyle w:val="ListParagraph"/>
        <w:numPr>
          <w:ilvl w:val="0"/>
          <w:numId w:val="115"/>
        </w:numPr>
      </w:pPr>
      <w:r>
        <w:t xml:space="preserve">Change </w:t>
      </w:r>
      <w:r w:rsidR="00C97806">
        <w:t>email address</w:t>
      </w:r>
    </w:p>
    <w:p w14:paraId="0870F3F2" w14:textId="47EA750F" w:rsidR="00C97806" w:rsidRDefault="000677FB" w:rsidP="008836D3">
      <w:pPr>
        <w:pStyle w:val="ListParagraph"/>
        <w:numPr>
          <w:ilvl w:val="0"/>
          <w:numId w:val="115"/>
        </w:numPr>
      </w:pPr>
      <w:r>
        <w:t xml:space="preserve">Change </w:t>
      </w:r>
      <w:r w:rsidR="00C97806">
        <w:t>First and Last Name</w:t>
      </w:r>
    </w:p>
    <w:p w14:paraId="704B529E" w14:textId="0899986B" w:rsidR="00C97806" w:rsidRDefault="000677FB" w:rsidP="008836D3">
      <w:pPr>
        <w:pStyle w:val="ListParagraph"/>
        <w:numPr>
          <w:ilvl w:val="0"/>
          <w:numId w:val="115"/>
        </w:numPr>
      </w:pPr>
      <w:r>
        <w:t xml:space="preserve">Change </w:t>
      </w:r>
      <w:r w:rsidR="00C97806">
        <w:t>phone number</w:t>
      </w:r>
    </w:p>
    <w:p w14:paraId="5CEEFC43" w14:textId="78D7ACC9" w:rsidR="00942D7C" w:rsidRDefault="000677FB" w:rsidP="00942D7C">
      <w:pPr>
        <w:pStyle w:val="ListParagraph"/>
        <w:numPr>
          <w:ilvl w:val="0"/>
          <w:numId w:val="115"/>
        </w:numPr>
      </w:pPr>
      <w:r>
        <w:t xml:space="preserve">Delete </w:t>
      </w:r>
      <w:r w:rsidR="00C97806">
        <w:t>as</w:t>
      </w:r>
      <w:r w:rsidR="004A7B29">
        <w:t>signed roles (cannot add a role</w:t>
      </w:r>
      <w:r w:rsidR="00076B58">
        <w:t>)</w:t>
      </w:r>
    </w:p>
    <w:p w14:paraId="75489140" w14:textId="77777777" w:rsidR="00942D7C" w:rsidRDefault="00942D7C" w:rsidP="00942D7C"/>
    <w:p w14:paraId="7BF9487F" w14:textId="111C2F7F" w:rsidR="00942D7C" w:rsidRPr="00597DC4" w:rsidRDefault="00942D7C" w:rsidP="00942D7C">
      <w:pPr>
        <w:pStyle w:val="ProcedureIntroduction"/>
      </w:pPr>
      <w:r>
        <w:t>To edit your profile</w:t>
      </w:r>
      <w:r w:rsidRPr="00597DC4">
        <w:t>:</w:t>
      </w:r>
    </w:p>
    <w:tbl>
      <w:tblPr>
        <w:tblStyle w:val="TableProcedure"/>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0"/>
      </w:tblGrid>
      <w:tr w:rsidR="00942D7C" w14:paraId="2160056C" w14:textId="77777777" w:rsidTr="004A7B29">
        <w:trPr>
          <w:trHeight w:val="1520"/>
          <w:jc w:val="center"/>
        </w:trPr>
        <w:tc>
          <w:tcPr>
            <w:tcW w:w="9360" w:type="dxa"/>
          </w:tcPr>
          <w:p w14:paraId="255F20E8" w14:textId="7BB8F81D" w:rsidR="00942D7C" w:rsidRDefault="00942D7C" w:rsidP="00942D7C">
            <w:pPr>
              <w:pStyle w:val="ListNumber"/>
              <w:numPr>
                <w:ilvl w:val="0"/>
                <w:numId w:val="21"/>
              </w:numPr>
            </w:pPr>
            <w:r>
              <w:t>On the ART banner, at the top of the screen, select your user name</w:t>
            </w:r>
          </w:p>
          <w:p w14:paraId="558A487E" w14:textId="77777777" w:rsidR="00942D7C" w:rsidRDefault="00942D7C" w:rsidP="00942D7C">
            <w:pPr>
              <w:pStyle w:val="ListNumber"/>
            </w:pPr>
            <w:r>
              <w:t xml:space="preserve">Select </w:t>
            </w:r>
            <w:r w:rsidRPr="00942D7C">
              <w:rPr>
                <w:i/>
              </w:rPr>
              <w:t>Edit Profile</w:t>
            </w:r>
          </w:p>
          <w:p w14:paraId="0420DC88" w14:textId="77777777" w:rsidR="00942D7C" w:rsidRDefault="004A7B29" w:rsidP="00942D7C">
            <w:pPr>
              <w:pStyle w:val="ListNumber"/>
            </w:pPr>
            <w:r>
              <w:t>Modify your information</w:t>
            </w:r>
          </w:p>
          <w:p w14:paraId="7B846693" w14:textId="02135EE9" w:rsidR="004A7B29" w:rsidRDefault="004A7B29" w:rsidP="00942D7C">
            <w:pPr>
              <w:pStyle w:val="ListNumber"/>
            </w:pPr>
            <w:r>
              <w:t xml:space="preserve">Click </w:t>
            </w:r>
            <w:r w:rsidRPr="004A7B29">
              <w:rPr>
                <w:b/>
              </w:rPr>
              <w:t>[Save]</w:t>
            </w:r>
          </w:p>
        </w:tc>
      </w:tr>
    </w:tbl>
    <w:p w14:paraId="5A4A73C7" w14:textId="77777777" w:rsidR="00942D7C" w:rsidRDefault="00942D7C" w:rsidP="00942D7C"/>
    <w:tbl>
      <w:tblPr>
        <w:tblStyle w:val="TableNote"/>
        <w:tblW w:w="0" w:type="auto"/>
        <w:tblLayout w:type="fixed"/>
        <w:tblLook w:val="04A0" w:firstRow="1" w:lastRow="0" w:firstColumn="1" w:lastColumn="0" w:noHBand="0" w:noVBand="1"/>
      </w:tblPr>
      <w:tblGrid>
        <w:gridCol w:w="720"/>
        <w:gridCol w:w="8640"/>
      </w:tblGrid>
      <w:tr w:rsidR="002E2C79" w14:paraId="43541D68" w14:textId="77777777" w:rsidTr="651731D3">
        <w:trPr>
          <w:trHeight w:val="581"/>
        </w:trPr>
        <w:tc>
          <w:tcPr>
            <w:tcW w:w="720" w:type="dxa"/>
          </w:tcPr>
          <w:p w14:paraId="7983BDFF" w14:textId="77777777" w:rsidR="002E2C79" w:rsidRDefault="002E2C79" w:rsidP="00D90540">
            <w:pPr>
              <w:pStyle w:val="NoteIcon"/>
            </w:pPr>
            <w:r>
              <w:drawing>
                <wp:inline distT="0" distB="0" distL="0" distR="0" wp14:anchorId="0CF8F58D" wp14:editId="08B382A7">
                  <wp:extent cx="292608" cy="394745"/>
                  <wp:effectExtent l="0" t="0" r="0" b="5715"/>
                  <wp:docPr id="12" name="Picture 12" descr="Notebook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E1CD63F" w14:textId="3379DDC7" w:rsidR="002E2C79" w:rsidRPr="003A3841" w:rsidRDefault="002E2C79" w:rsidP="00D90540">
            <w:pPr>
              <w:pStyle w:val="NoteText"/>
              <w:rPr>
                <w:rStyle w:val="Emphasis"/>
                <w:i w:val="0"/>
              </w:rPr>
            </w:pPr>
            <w:r>
              <w:t xml:space="preserve">When changing/resetting </w:t>
            </w:r>
            <w:r w:rsidR="000677FB">
              <w:t xml:space="preserve">your </w:t>
            </w:r>
            <w:r>
              <w:t>password</w:t>
            </w:r>
            <w:r w:rsidR="000677FB">
              <w:t>,</w:t>
            </w:r>
            <w:r>
              <w:t xml:space="preserve"> you do not have to log out of your current session. You will be required to enter your new password the next time you log in.  </w:t>
            </w:r>
          </w:p>
        </w:tc>
      </w:tr>
    </w:tbl>
    <w:p w14:paraId="5391CC55" w14:textId="77777777" w:rsidR="000677FB" w:rsidRDefault="000677FB" w:rsidP="00942D7C">
      <w:pPr>
        <w:pStyle w:val="ImageCaption"/>
      </w:pPr>
    </w:p>
    <w:p w14:paraId="528DCF6A" w14:textId="3815C4B5" w:rsidR="004F3E3A" w:rsidRDefault="004F3E3A" w:rsidP="00B30D80">
      <w:pPr>
        <w:pStyle w:val="Caption"/>
        <w:keepNext/>
      </w:pPr>
      <w:bookmarkStart w:id="49" w:name="_Toc38611310"/>
      <w:r>
        <w:t xml:space="preserve">Figure </w:t>
      </w:r>
      <w:r w:rsidR="005C4B10">
        <w:fldChar w:fldCharType="begin"/>
      </w:r>
      <w:r w:rsidR="005C4B10">
        <w:instrText xml:space="preserve"> SEQ Figure \* ARABIC </w:instrText>
      </w:r>
      <w:r w:rsidR="005C4B10">
        <w:fldChar w:fldCharType="separate"/>
      </w:r>
      <w:r w:rsidR="00CF0CD4">
        <w:rPr>
          <w:noProof/>
        </w:rPr>
        <w:t>5</w:t>
      </w:r>
      <w:r w:rsidR="005C4B10">
        <w:rPr>
          <w:noProof/>
        </w:rPr>
        <w:fldChar w:fldCharType="end"/>
      </w:r>
      <w:r>
        <w:t>. Edit Profile Screen</w:t>
      </w:r>
      <w:bookmarkEnd w:id="49"/>
    </w:p>
    <w:p w14:paraId="2FB409B7" w14:textId="69E0F335" w:rsidR="00AC6964" w:rsidRDefault="000677FB" w:rsidP="00942D7C">
      <w:pPr>
        <w:pStyle w:val="Image"/>
      </w:pPr>
      <w:r>
        <w:drawing>
          <wp:inline distT="0" distB="0" distL="0" distR="0" wp14:anchorId="3C6E71DB" wp14:editId="6D88CE5E">
            <wp:extent cx="6254115" cy="2769235"/>
            <wp:effectExtent l="19050" t="19050" r="13335" b="12065"/>
            <wp:docPr id="21" name="Picture 21" descr="Edit Profil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254115" cy="2769235"/>
                    </a:xfrm>
                    <a:prstGeom prst="rect">
                      <a:avLst/>
                    </a:prstGeom>
                    <a:noFill/>
                    <a:ln>
                      <a:solidFill>
                        <a:schemeClr val="bg1">
                          <a:lumMod val="85000"/>
                        </a:schemeClr>
                      </a:solidFill>
                    </a:ln>
                  </pic:spPr>
                </pic:pic>
              </a:graphicData>
            </a:graphic>
          </wp:inline>
        </w:drawing>
      </w:r>
    </w:p>
    <w:p w14:paraId="3B405E1B" w14:textId="5AC9E97E" w:rsidR="008D71F5" w:rsidRDefault="008D71F5">
      <w:pPr>
        <w:pStyle w:val="Heading1"/>
      </w:pPr>
      <w:bookmarkStart w:id="50" w:name="_Creating_Records_in"/>
      <w:bookmarkStart w:id="51" w:name="_Toc391560310"/>
      <w:bookmarkStart w:id="52" w:name="_Toc34118608"/>
      <w:bookmarkEnd w:id="50"/>
      <w:r>
        <w:lastRenderedPageBreak/>
        <w:t xml:space="preserve">Creating Records in </w:t>
      </w:r>
      <w:bookmarkEnd w:id="51"/>
      <w:r w:rsidR="00DD7873">
        <w:t>ART</w:t>
      </w:r>
      <w:bookmarkEnd w:id="52"/>
    </w:p>
    <w:p w14:paraId="2F670A4D" w14:textId="50A0094B" w:rsidR="008D71F5" w:rsidRDefault="00D200AD" w:rsidP="00D200AD">
      <w:pPr>
        <w:keepNext/>
      </w:pPr>
      <w:r>
        <w:t>This section describes how to build a hierarchy of entity records from the state level to the institution level. You can upload</w:t>
      </w:r>
      <w:r w:rsidR="009273E1">
        <w:t xml:space="preserve"> </w:t>
      </w:r>
      <w:r>
        <w:t xml:space="preserve">entity and user records in groups, or create each record individually with the ART user interface. </w:t>
      </w:r>
      <w:r w:rsidR="00F52077">
        <w:t xml:space="preserve">You can create or modify records using </w:t>
      </w:r>
      <w:r w:rsidR="00BC0C14">
        <w:t>t</w:t>
      </w:r>
      <w:r w:rsidR="00F52077">
        <w:t>he following methods:</w:t>
      </w:r>
    </w:p>
    <w:p w14:paraId="1F02F34F" w14:textId="77777777" w:rsidR="00E94730" w:rsidRDefault="00FA61E0" w:rsidP="009A7309">
      <w:pPr>
        <w:pStyle w:val="ListBullet"/>
      </w:pPr>
      <w:r>
        <w:rPr>
          <w:rStyle w:val="Strong"/>
        </w:rPr>
        <w:t xml:space="preserve">File </w:t>
      </w:r>
      <w:r w:rsidR="00AC3C67" w:rsidRPr="009A7309">
        <w:rPr>
          <w:rStyle w:val="Strong"/>
        </w:rPr>
        <w:t>Upload</w:t>
      </w:r>
      <w:r w:rsidR="00E94730" w:rsidRPr="009A7309">
        <w:rPr>
          <w:rStyle w:val="Strong"/>
        </w:rPr>
        <w:t>s:</w:t>
      </w:r>
      <w:r w:rsidR="00E94730">
        <w:t xml:space="preserve"> This feature allows you to upload many records using predefined templates, which can be constru</w:t>
      </w:r>
      <w:r w:rsidR="00956C46">
        <w:t xml:space="preserve">cted in Excel. </w:t>
      </w:r>
      <w:r w:rsidR="001D4F00">
        <w:t xml:space="preserve">Depending on your user role, you can </w:t>
      </w:r>
      <w:r w:rsidR="00E94730">
        <w:t xml:space="preserve">upload state, group of states, district, group of districts, </w:t>
      </w:r>
      <w:r w:rsidR="00BC0C14">
        <w:t>institution</w:t>
      </w:r>
      <w:r w:rsidR="00E94730">
        <w:t xml:space="preserve">, group of </w:t>
      </w:r>
      <w:r w:rsidR="00BC0C14">
        <w:t>institutions</w:t>
      </w:r>
      <w:r w:rsidR="00E94730">
        <w:t xml:space="preserve">, </w:t>
      </w:r>
      <w:r w:rsidR="004B549F">
        <w:t>user</w:t>
      </w:r>
      <w:r w:rsidR="00E94730">
        <w:t xml:space="preserve">, student, student group, student accommodation, and student eligibility records. In most cases, </w:t>
      </w:r>
      <w:r w:rsidR="007E7E2E">
        <w:t xml:space="preserve">you can use file uploads </w:t>
      </w:r>
      <w:r w:rsidR="00E94730">
        <w:t xml:space="preserve">to modify </w:t>
      </w:r>
      <w:r w:rsidR="007E7E2E">
        <w:t xml:space="preserve">or </w:t>
      </w:r>
      <w:r w:rsidR="00E94730">
        <w:t>delete existing records.</w:t>
      </w:r>
    </w:p>
    <w:p w14:paraId="4F3CCE2D" w14:textId="77777777" w:rsidR="00E94730" w:rsidRDefault="00E94730" w:rsidP="009A7309">
      <w:pPr>
        <w:pStyle w:val="ListBullet"/>
      </w:pPr>
      <w:r w:rsidRPr="009A7309">
        <w:rPr>
          <w:rStyle w:val="Strong"/>
        </w:rPr>
        <w:t>Create/Modify Records:</w:t>
      </w:r>
      <w:r>
        <w:t xml:space="preserve"> This feature allows </w:t>
      </w:r>
      <w:r w:rsidR="00FA61E0">
        <w:t xml:space="preserve">you </w:t>
      </w:r>
      <w:r>
        <w:t>to create individual records using the forms provi</w:t>
      </w:r>
      <w:r w:rsidR="00956C46">
        <w:t xml:space="preserve">ded on the </w:t>
      </w:r>
      <w:r w:rsidR="00DD7873">
        <w:t>ART</w:t>
      </w:r>
      <w:r w:rsidR="00956C46">
        <w:t xml:space="preserve"> user interface. </w:t>
      </w:r>
      <w:r w:rsidR="007E7E2E">
        <w:t xml:space="preserve">Depending on your user role, you can </w:t>
      </w:r>
      <w:r>
        <w:t xml:space="preserve">create state, group of states, district, group of districts, </w:t>
      </w:r>
      <w:r w:rsidR="00BC0C14">
        <w:t>institution</w:t>
      </w:r>
      <w:r>
        <w:t xml:space="preserve">, group of </w:t>
      </w:r>
      <w:r w:rsidR="00BC0C14">
        <w:t>institutions</w:t>
      </w:r>
      <w:r>
        <w:t xml:space="preserve">, </w:t>
      </w:r>
      <w:r w:rsidR="004B549F">
        <w:t>user</w:t>
      </w:r>
      <w:r>
        <w:t xml:space="preserve">, student, student group, and student accommodation records. </w:t>
      </w:r>
      <w:r w:rsidR="007E7E2E">
        <w:t>You can also use t</w:t>
      </w:r>
      <w:r>
        <w:t xml:space="preserve">he </w:t>
      </w:r>
      <w:r w:rsidRPr="009A7309">
        <w:rPr>
          <w:rStyle w:val="Strong"/>
        </w:rPr>
        <w:t>Create/Modify</w:t>
      </w:r>
      <w:r>
        <w:t xml:space="preserve"> features to modify </w:t>
      </w:r>
      <w:r w:rsidR="007E7E2E">
        <w:t xml:space="preserve">or </w:t>
      </w:r>
      <w:r>
        <w:t>delete existing records</w:t>
      </w:r>
      <w:r w:rsidR="00956C46">
        <w:t xml:space="preserve"> in </w:t>
      </w:r>
      <w:r w:rsidR="00DD7873">
        <w:t>ART</w:t>
      </w:r>
      <w:r>
        <w:t>.</w:t>
      </w:r>
    </w:p>
    <w:p w14:paraId="6ABE8231" w14:textId="77777777" w:rsidR="00482D83" w:rsidRDefault="00436A20" w:rsidP="008D659F">
      <w:pPr>
        <w:pStyle w:val="Heading3"/>
      </w:pPr>
      <w:bookmarkStart w:id="53" w:name="_Toc391560311"/>
      <w:bookmarkStart w:id="54" w:name="_Toc34118609"/>
      <w:r>
        <w:t>File Uploads</w:t>
      </w:r>
      <w:r w:rsidR="00482D83">
        <w:t>.</w:t>
      </w:r>
      <w:bookmarkEnd w:id="53"/>
      <w:bookmarkEnd w:id="54"/>
    </w:p>
    <w:p w14:paraId="29957695" w14:textId="77777777" w:rsidR="008D659F" w:rsidRDefault="008D659F" w:rsidP="009A7309">
      <w:pPr>
        <w:keepNext/>
      </w:pPr>
      <w:r>
        <w:t xml:space="preserve">The process for uploading </w:t>
      </w:r>
      <w:r w:rsidR="00436A20">
        <w:t xml:space="preserve">files to </w:t>
      </w:r>
      <w:r w:rsidR="00DD7873">
        <w:t>ART</w:t>
      </w:r>
      <w:r>
        <w:t xml:space="preserve"> consists of three main steps:</w:t>
      </w:r>
    </w:p>
    <w:p w14:paraId="65F2F15E" w14:textId="77777777" w:rsidR="008D659F" w:rsidRDefault="008D659F" w:rsidP="00D1375C">
      <w:pPr>
        <w:pStyle w:val="ListNumber"/>
        <w:keepNext/>
        <w:numPr>
          <w:ilvl w:val="0"/>
          <w:numId w:val="67"/>
        </w:numPr>
      </w:pPr>
      <w:r>
        <w:t>Download the appropria</w:t>
      </w:r>
      <w:r w:rsidR="00903AB1">
        <w:t>te file template for the record type</w:t>
      </w:r>
      <w:r>
        <w:t>.</w:t>
      </w:r>
    </w:p>
    <w:p w14:paraId="342288AD" w14:textId="77777777" w:rsidR="008D659F" w:rsidRDefault="008D659F" w:rsidP="00D1375C">
      <w:pPr>
        <w:pStyle w:val="ListNumber"/>
        <w:keepNext/>
        <w:numPr>
          <w:ilvl w:val="0"/>
          <w:numId w:val="67"/>
        </w:numPr>
      </w:pPr>
      <w:r>
        <w:t xml:space="preserve">Fill out the template by entering the </w:t>
      </w:r>
      <w:r w:rsidR="00956C46">
        <w:t>information for each record in a new row</w:t>
      </w:r>
      <w:r w:rsidR="00723B18">
        <w:t>.</w:t>
      </w:r>
    </w:p>
    <w:p w14:paraId="2BE23369" w14:textId="77777777" w:rsidR="008D659F" w:rsidRDefault="00887264" w:rsidP="00D1375C">
      <w:pPr>
        <w:pStyle w:val="ListNumber"/>
        <w:numPr>
          <w:ilvl w:val="0"/>
          <w:numId w:val="67"/>
        </w:numPr>
      </w:pPr>
      <w:r>
        <w:t>Save and u</w:t>
      </w:r>
      <w:r w:rsidR="008D659F">
        <w:t xml:space="preserve">pload the file to </w:t>
      </w:r>
      <w:r w:rsidR="00DD7873">
        <w:t>ART</w:t>
      </w:r>
      <w:r w:rsidR="008D659F">
        <w:t>.</w:t>
      </w:r>
    </w:p>
    <w:p w14:paraId="1FDAFF77" w14:textId="77777777" w:rsidR="008D659F" w:rsidRDefault="008D659F" w:rsidP="008D659F">
      <w:pPr>
        <w:pStyle w:val="Heading4"/>
      </w:pPr>
      <w:bookmarkStart w:id="55" w:name="_Download_File_Templates"/>
      <w:bookmarkStart w:id="56" w:name="_Toc391560312"/>
      <w:bookmarkStart w:id="57" w:name="_Toc34118610"/>
      <w:bookmarkEnd w:id="55"/>
      <w:r>
        <w:lastRenderedPageBreak/>
        <w:t>Download File Templates</w:t>
      </w:r>
      <w:bookmarkEnd w:id="56"/>
      <w:bookmarkEnd w:id="57"/>
    </w:p>
    <w:tbl>
      <w:tblPr>
        <w:tblStyle w:val="TableGrid"/>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6030"/>
      </w:tblGrid>
      <w:tr w:rsidR="009B24D8" w14:paraId="4DA8EE4C" w14:textId="77777777" w:rsidTr="651731D3">
        <w:trPr>
          <w:cnfStyle w:val="100000000000" w:firstRow="1" w:lastRow="0" w:firstColumn="0" w:lastColumn="0" w:oddVBand="0" w:evenVBand="0" w:oddHBand="0" w:evenHBand="0" w:firstRowFirstColumn="0" w:firstRowLastColumn="0" w:lastRowFirstColumn="0" w:lastRowLastColumn="0"/>
          <w:trHeight w:val="3926"/>
        </w:trPr>
        <w:tc>
          <w:tcPr>
            <w:tcW w:w="3780" w:type="dxa"/>
            <w:tcBorders>
              <w:top w:val="none" w:sz="0" w:space="0" w:color="auto"/>
              <w:left w:val="none" w:sz="0" w:space="0" w:color="auto"/>
              <w:bottom w:val="single" w:sz="4" w:space="0" w:color="auto"/>
              <w:right w:val="none" w:sz="0" w:space="0" w:color="auto"/>
              <w:tl2br w:val="none" w:sz="0" w:space="0" w:color="auto"/>
              <w:tr2bl w:val="none" w:sz="0" w:space="0" w:color="auto"/>
            </w:tcBorders>
            <w:shd w:val="clear" w:color="auto" w:fill="auto"/>
          </w:tcPr>
          <w:p w14:paraId="2F87342D" w14:textId="77777777" w:rsidR="009B24D8" w:rsidRDefault="009B24D8" w:rsidP="009B24D8">
            <w:pPr>
              <w:keepNext/>
            </w:pPr>
            <w:r>
              <w:t xml:space="preserve">The best way to create upload files for the various types of records is to use one of the available file templates. </w:t>
            </w:r>
            <w:r w:rsidRPr="007367A6">
              <w:t xml:space="preserve">These templates </w:t>
            </w:r>
            <w:r>
              <w:t xml:space="preserve">organize records into tables, </w:t>
            </w:r>
            <w:r w:rsidR="00436A20">
              <w:t xml:space="preserve">and you </w:t>
            </w:r>
            <w:r>
              <w:t xml:space="preserve">enter </w:t>
            </w:r>
            <w:r w:rsidR="00436A20">
              <w:t xml:space="preserve">data into the tables—one row for each </w:t>
            </w:r>
            <w:r w:rsidR="00FE0F6F">
              <w:t>record</w:t>
            </w:r>
            <w:r>
              <w:t xml:space="preserve">. </w:t>
            </w:r>
            <w:r w:rsidRPr="007367A6">
              <w:t>Using the template reduce</w:t>
            </w:r>
            <w:r w:rsidR="00436A20">
              <w:t>s</w:t>
            </w:r>
            <w:r w:rsidRPr="007367A6">
              <w:t xml:space="preserve"> the risk of errors</w:t>
            </w:r>
            <w:r w:rsidR="00436A20">
              <w:t>,</w:t>
            </w:r>
            <w:r w:rsidRPr="007367A6">
              <w:t xml:space="preserve"> and </w:t>
            </w:r>
            <w:r>
              <w:t>help</w:t>
            </w:r>
            <w:r w:rsidR="00436A20">
              <w:t>s</w:t>
            </w:r>
            <w:r>
              <w:t xml:space="preserve"> to </w:t>
            </w:r>
            <w:r w:rsidRPr="007367A6">
              <w:t>ensure that your file upload is successful.</w:t>
            </w:r>
          </w:p>
          <w:p w14:paraId="70E961CF" w14:textId="77777777" w:rsidR="009B24D8" w:rsidRDefault="009B24D8" w:rsidP="009B24D8">
            <w:pPr>
              <w:keepNext/>
            </w:pPr>
            <w:r>
              <w:t>Templates are available in CSV, XLSX, TAB, and XLS formats.</w:t>
            </w:r>
          </w:p>
          <w:p w14:paraId="0669A0E9" w14:textId="77777777" w:rsidR="00F52077" w:rsidRDefault="00F52077" w:rsidP="009B24D8">
            <w:pPr>
              <w:keepNext/>
            </w:pPr>
          </w:p>
          <w:p w14:paraId="1D4EB3C8" w14:textId="77777777" w:rsidR="009B24D8" w:rsidRPr="00FC154A" w:rsidRDefault="009B24D8" w:rsidP="009B24D8">
            <w:pPr>
              <w:pStyle w:val="ListNumber"/>
              <w:numPr>
                <w:ilvl w:val="0"/>
                <w:numId w:val="0"/>
              </w:numPr>
              <w:rPr>
                <w:rStyle w:val="Emphasis"/>
              </w:rPr>
            </w:pPr>
            <w:r w:rsidRPr="00FC154A">
              <w:rPr>
                <w:rStyle w:val="Emphasis"/>
              </w:rPr>
              <w:t>To download file templates:</w:t>
            </w:r>
          </w:p>
        </w:tc>
        <w:tc>
          <w:tcPr>
            <w:tcW w:w="6030"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F53CEC7" w14:textId="6415575B" w:rsidR="009B24D8" w:rsidRDefault="009B24D8" w:rsidP="009B24D8">
            <w:pPr>
              <w:pStyle w:val="ImageCaption"/>
            </w:pPr>
            <w:bookmarkStart w:id="58" w:name="_Toc391560248"/>
            <w:bookmarkStart w:id="59" w:name="_Toc34118153"/>
            <w:bookmarkStart w:id="60" w:name="_Toc38611311"/>
            <w:r w:rsidRPr="00E17057">
              <w:t>Figure</w:t>
            </w:r>
            <w:r>
              <w:t> </w:t>
            </w:r>
            <w:r w:rsidR="005C4B10">
              <w:fldChar w:fldCharType="begin"/>
            </w:r>
            <w:r w:rsidR="005C4B10">
              <w:instrText xml:space="preserve"> SEQ Figure \* ARABIC </w:instrText>
            </w:r>
            <w:r w:rsidR="005C4B10">
              <w:fldChar w:fldCharType="separate"/>
            </w:r>
            <w:r w:rsidR="00CF0CD4">
              <w:rPr>
                <w:noProof/>
              </w:rPr>
              <w:t>6</w:t>
            </w:r>
            <w:r w:rsidR="005C4B10">
              <w:rPr>
                <w:noProof/>
              </w:rPr>
              <w:fldChar w:fldCharType="end"/>
            </w:r>
            <w:r w:rsidRPr="00E17057">
              <w:t xml:space="preserve">. </w:t>
            </w:r>
            <w:r>
              <w:t xml:space="preserve">Download Templates </w:t>
            </w:r>
            <w:bookmarkEnd w:id="58"/>
            <w:r w:rsidR="006C7ED0">
              <w:t>Screen</w:t>
            </w:r>
            <w:bookmarkEnd w:id="59"/>
            <w:bookmarkEnd w:id="60"/>
          </w:p>
          <w:p w14:paraId="7D30A14C" w14:textId="77777777" w:rsidR="009B24D8" w:rsidRDefault="00745D2F" w:rsidP="00675653">
            <w:pPr>
              <w:pStyle w:val="Image"/>
            </w:pPr>
            <w:r>
              <w:drawing>
                <wp:inline distT="0" distB="0" distL="0" distR="0" wp14:anchorId="3A7AC71D" wp14:editId="3EFE932D">
                  <wp:extent cx="3497580" cy="5546579"/>
                  <wp:effectExtent l="19050" t="19050" r="26670" b="16510"/>
                  <wp:docPr id="55" name="Picture 55" descr="Download Template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3512923" cy="55709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r w:rsidR="009B24D8" w14:paraId="57075B44" w14:textId="77777777" w:rsidTr="651731D3">
        <w:trPr>
          <w:trHeight w:val="4634"/>
        </w:trPr>
        <w:tc>
          <w:tcPr>
            <w:tcW w:w="378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CAC607" w14:textId="77777777" w:rsidR="00364BCC" w:rsidRPr="006E132E" w:rsidRDefault="002677FA" w:rsidP="00FC154A">
            <w:pPr>
              <w:pStyle w:val="ListNumber"/>
              <w:numPr>
                <w:ilvl w:val="0"/>
                <w:numId w:val="73"/>
              </w:numPr>
            </w:pPr>
            <w:r w:rsidRPr="006E132E">
              <w:t>In the ART banner</w:t>
            </w:r>
            <w:r w:rsidR="009B24D8" w:rsidRPr="006E132E">
              <w:t xml:space="preserve">, </w:t>
            </w:r>
            <w:r w:rsidRPr="006E132E">
              <w:t>select</w:t>
            </w:r>
            <w:r w:rsidR="009B24D8" w:rsidRPr="006E132E">
              <w:t xml:space="preserve"> </w:t>
            </w:r>
            <w:r w:rsidRPr="006E132E">
              <w:t>“</w:t>
            </w:r>
            <w:r w:rsidR="009B24D8" w:rsidRPr="00FC154A">
              <w:rPr>
                <w:rStyle w:val="Strong"/>
                <w:b w:val="0"/>
                <w:bCs w:val="0"/>
              </w:rPr>
              <w:t>Download Templates</w:t>
            </w:r>
            <w:r w:rsidRPr="006E132E">
              <w:t>”</w:t>
            </w:r>
            <w:r w:rsidR="00BF195F" w:rsidRPr="006E132E">
              <w:t xml:space="preserve"> from the </w:t>
            </w:r>
            <w:r w:rsidR="00FE0F6F" w:rsidRPr="00FC154A">
              <w:t>Resources</w:t>
            </w:r>
            <w:r w:rsidR="00BF195F" w:rsidRPr="006E132E">
              <w:t xml:space="preserve"> drop-down list.</w:t>
            </w:r>
            <w:r w:rsidR="003B5AC3" w:rsidRPr="006E132E">
              <w:t xml:space="preserve"> The </w:t>
            </w:r>
            <w:r w:rsidR="003B5AC3" w:rsidRPr="00FC154A">
              <w:rPr>
                <w:rStyle w:val="IntenseEmphasis"/>
                <w:bCs w:val="0"/>
                <w:iCs w:val="0"/>
              </w:rPr>
              <w:t>Download Template</w:t>
            </w:r>
            <w:r w:rsidR="003B5AC3" w:rsidRPr="006E132E">
              <w:t xml:space="preserve"> screen opens.</w:t>
            </w:r>
          </w:p>
          <w:p w14:paraId="521BF460" w14:textId="77777777" w:rsidR="009B24D8" w:rsidRPr="006E132E" w:rsidRDefault="009B24D8" w:rsidP="00FC154A">
            <w:pPr>
              <w:pStyle w:val="ListNumber"/>
            </w:pPr>
            <w:r w:rsidRPr="006E132E">
              <w:t>Mark the checkboxes corresponding to the templates you want to download. For example, if you want to download templates for state</w:t>
            </w:r>
            <w:r w:rsidR="00903AB1" w:rsidRPr="006E132E">
              <w:t>s</w:t>
            </w:r>
            <w:r w:rsidR="000563E3" w:rsidRPr="006E132E">
              <w:t xml:space="preserve"> or</w:t>
            </w:r>
            <w:r w:rsidRPr="006E132E">
              <w:t xml:space="preserve"> district</w:t>
            </w:r>
            <w:r w:rsidR="00903AB1" w:rsidRPr="006E132E">
              <w:t>s</w:t>
            </w:r>
            <w:r w:rsidRPr="006E132E">
              <w:t xml:space="preserve">, mark the </w:t>
            </w:r>
            <w:r w:rsidRPr="00FC154A">
              <w:rPr>
                <w:rStyle w:val="Strong"/>
              </w:rPr>
              <w:t>State</w:t>
            </w:r>
            <w:r w:rsidR="000563E3" w:rsidRPr="006E132E">
              <w:t xml:space="preserve"> or</w:t>
            </w:r>
            <w:r w:rsidRPr="006E132E">
              <w:t xml:space="preserve"> </w:t>
            </w:r>
            <w:r w:rsidRPr="00FC154A">
              <w:rPr>
                <w:rStyle w:val="Strong"/>
              </w:rPr>
              <w:t>District</w:t>
            </w:r>
            <w:r w:rsidRPr="006E132E">
              <w:t xml:space="preserve"> checkbox.</w:t>
            </w:r>
          </w:p>
          <w:p w14:paraId="157AEE0E" w14:textId="77777777" w:rsidR="00364BCC" w:rsidRPr="006E132E" w:rsidRDefault="009B24D8" w:rsidP="00FC154A">
            <w:pPr>
              <w:pStyle w:val="ListNumber"/>
            </w:pPr>
            <w:r w:rsidRPr="006E132E">
              <w:t xml:space="preserve">Mark the checkboxes corresponding to the format you want to download. For example, if you want to download templates </w:t>
            </w:r>
            <w:r w:rsidR="00723B18" w:rsidRPr="006E132E">
              <w:t>in the</w:t>
            </w:r>
            <w:r w:rsidRPr="006E132E">
              <w:t xml:space="preserve"> CSV </w:t>
            </w:r>
            <w:r w:rsidR="00723B18" w:rsidRPr="006E132E">
              <w:t>format</w:t>
            </w:r>
            <w:r w:rsidRPr="006E132E">
              <w:t xml:space="preserve">, mark the </w:t>
            </w:r>
            <w:r w:rsidRPr="00FC154A">
              <w:rPr>
                <w:rStyle w:val="Strong"/>
              </w:rPr>
              <w:t>CSV</w:t>
            </w:r>
            <w:r w:rsidRPr="006E132E">
              <w:t xml:space="preserve"> checkbox.</w:t>
            </w:r>
            <w:r w:rsidR="003D0EB6" w:rsidRPr="006E132E">
              <w:t xml:space="preserve"> </w:t>
            </w:r>
            <w:r w:rsidR="0080144D" w:rsidRPr="006E132E">
              <w:t>The [</w:t>
            </w:r>
            <w:r w:rsidR="0080144D" w:rsidRPr="00FC154A">
              <w:rPr>
                <w:rStyle w:val="Strong"/>
              </w:rPr>
              <w:t>Download</w:t>
            </w:r>
            <w:r w:rsidR="0080144D" w:rsidRPr="006E132E">
              <w:t>] button appear</w:t>
            </w:r>
            <w:r w:rsidR="00436A20" w:rsidRPr="006E132E">
              <w:t>s</w:t>
            </w:r>
            <w:r w:rsidR="0080144D" w:rsidRPr="006E132E">
              <w:t>.</w:t>
            </w:r>
          </w:p>
          <w:p w14:paraId="280B4722" w14:textId="77777777" w:rsidR="009B24D8" w:rsidRPr="006E132E" w:rsidRDefault="009B24D8" w:rsidP="00FC154A">
            <w:pPr>
              <w:pStyle w:val="ListNumber"/>
            </w:pPr>
            <w:r w:rsidRPr="006E132E">
              <w:t>Click [</w:t>
            </w:r>
            <w:r w:rsidRPr="00FC154A">
              <w:rPr>
                <w:rStyle w:val="Strong"/>
              </w:rPr>
              <w:t>Download</w:t>
            </w:r>
            <w:r w:rsidRPr="006E132E">
              <w:t>]. Your browser download</w:t>
            </w:r>
            <w:r w:rsidR="00436A20" w:rsidRPr="006E132E">
              <w:t>s</w:t>
            </w:r>
            <w:r w:rsidRPr="006E132E">
              <w:t xml:space="preserve"> the files. Depending on your browser’s configuration, the files open in the appropriate application or </w:t>
            </w:r>
            <w:r w:rsidR="00436A20" w:rsidRPr="006E132E">
              <w:t xml:space="preserve">are </w:t>
            </w:r>
            <w:r w:rsidRPr="006E132E">
              <w:t>stored on your computer.</w:t>
            </w:r>
          </w:p>
        </w:tc>
        <w:tc>
          <w:tcPr>
            <w:tcW w:w="6030" w:type="dxa"/>
            <w:vMerge/>
          </w:tcPr>
          <w:p w14:paraId="53B4B818" w14:textId="77777777" w:rsidR="009B24D8" w:rsidRPr="00E17057" w:rsidRDefault="009B24D8" w:rsidP="009B24D8">
            <w:pPr>
              <w:pStyle w:val="ImageCaption"/>
            </w:pPr>
          </w:p>
        </w:tc>
      </w:tr>
    </w:tbl>
    <w:p w14:paraId="504524C8" w14:textId="77777777" w:rsidR="00482D83" w:rsidRDefault="00F104C4" w:rsidP="00B40AE6">
      <w:pPr>
        <w:pStyle w:val="Heading4"/>
      </w:pPr>
      <w:bookmarkStart w:id="61" w:name="_Toc391560313"/>
      <w:bookmarkStart w:id="62" w:name="_Toc34118611"/>
      <w:r>
        <w:lastRenderedPageBreak/>
        <w:t>Creating an Upload File</w:t>
      </w:r>
      <w:r w:rsidR="00482D83">
        <w:t>.</w:t>
      </w:r>
      <w:bookmarkEnd w:id="61"/>
      <w:bookmarkEnd w:id="62"/>
    </w:p>
    <w:p w14:paraId="07A0E7C6" w14:textId="77777777" w:rsidR="009D7095" w:rsidRPr="008D659F" w:rsidRDefault="0080144D" w:rsidP="00675653">
      <w:pPr>
        <w:keepNext/>
      </w:pPr>
      <w:r>
        <w:t xml:space="preserve">Each template consists of columns </w:t>
      </w:r>
      <w:r w:rsidR="002F5B2E">
        <w:t>appropriate for the record type you selected</w:t>
      </w:r>
      <w:r>
        <w:t xml:space="preserve">. The top row in the template contains the </w:t>
      </w:r>
      <w:r w:rsidR="009D7095">
        <w:t xml:space="preserve">data </w:t>
      </w:r>
      <w:r>
        <w:t>columns</w:t>
      </w:r>
      <w:r w:rsidR="00956C46">
        <w:t xml:space="preserve"> for</w:t>
      </w:r>
      <w:r>
        <w:t xml:space="preserve"> which </w:t>
      </w:r>
      <w:r w:rsidR="002F5B2E">
        <w:t xml:space="preserve">you </w:t>
      </w:r>
      <w:r>
        <w:t xml:space="preserve">enter the appropriate information. </w:t>
      </w:r>
      <w:r w:rsidR="002F5B2E">
        <w:t xml:space="preserve">You </w:t>
      </w:r>
      <w:r>
        <w:t xml:space="preserve">enter the information for each record in the subsequent rows. </w:t>
      </w:r>
    </w:p>
    <w:p w14:paraId="42E8459C" w14:textId="55FA0DBB" w:rsidR="009D7095" w:rsidRDefault="009D7095" w:rsidP="009A7309">
      <w:pPr>
        <w:pStyle w:val="ImageCaption"/>
      </w:pPr>
      <w:bookmarkStart w:id="63" w:name="_Toc391560249"/>
      <w:bookmarkStart w:id="64" w:name="_Toc34118154"/>
      <w:bookmarkStart w:id="65" w:name="_Toc38611312"/>
      <w:r>
        <w:t xml:space="preserve">Figure </w:t>
      </w:r>
      <w:r w:rsidR="005C4B10">
        <w:fldChar w:fldCharType="begin"/>
      </w:r>
      <w:r w:rsidR="005C4B10">
        <w:instrText xml:space="preserve"> SEQ Figure \* ARABIC </w:instrText>
      </w:r>
      <w:r w:rsidR="005C4B10">
        <w:fldChar w:fldCharType="separate"/>
      </w:r>
      <w:r w:rsidR="00CF0CD4">
        <w:rPr>
          <w:noProof/>
        </w:rPr>
        <w:t>7</w:t>
      </w:r>
      <w:r w:rsidR="005C4B10">
        <w:rPr>
          <w:noProof/>
        </w:rPr>
        <w:fldChar w:fldCharType="end"/>
      </w:r>
      <w:r>
        <w:t>. Sample Template for District Records</w:t>
      </w:r>
      <w:bookmarkEnd w:id="63"/>
      <w:bookmarkEnd w:id="64"/>
      <w:bookmarkEnd w:id="65"/>
    </w:p>
    <w:p w14:paraId="63C351BA" w14:textId="77777777" w:rsidR="00A2612C" w:rsidRDefault="00042974" w:rsidP="00545E13">
      <w:pPr>
        <w:pStyle w:val="Image"/>
      </w:pPr>
      <w:r>
        <w:drawing>
          <wp:inline distT="0" distB="0" distL="0" distR="0" wp14:anchorId="078A6CDE" wp14:editId="48A3A364">
            <wp:extent cx="4572000" cy="838249"/>
            <wp:effectExtent l="19050" t="19050" r="19050" b="19050"/>
            <wp:docPr id="15" name="Picture 15" descr="Sample Template for Distric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838249"/>
                    </a:xfrm>
                    <a:prstGeom prst="rect">
                      <a:avLst/>
                    </a:prstGeom>
                    <a:noFill/>
                    <a:ln>
                      <a:solidFill>
                        <a:schemeClr val="bg1">
                          <a:lumMod val="65000"/>
                        </a:schemeClr>
                      </a:solidFill>
                    </a:ln>
                  </pic:spPr>
                </pic:pic>
              </a:graphicData>
            </a:graphic>
          </wp:inline>
        </w:drawing>
      </w:r>
    </w:p>
    <w:p w14:paraId="57234787" w14:textId="77777777" w:rsidR="00A2612C" w:rsidRDefault="00A2612C" w:rsidP="00A2612C">
      <w:pPr>
        <w:spacing w:after="0"/>
      </w:pPr>
    </w:p>
    <w:tbl>
      <w:tblPr>
        <w:tblStyle w:val="TableNote"/>
        <w:tblW w:w="0" w:type="auto"/>
        <w:jc w:val="left"/>
        <w:tblLayout w:type="fixed"/>
        <w:tblLook w:val="04A0" w:firstRow="1" w:lastRow="0" w:firstColumn="1" w:lastColumn="0" w:noHBand="0" w:noVBand="1"/>
      </w:tblPr>
      <w:tblGrid>
        <w:gridCol w:w="720"/>
        <w:gridCol w:w="8640"/>
      </w:tblGrid>
      <w:tr w:rsidR="00A2612C" w:rsidRPr="00BA24B9" w14:paraId="33D1A263" w14:textId="77777777" w:rsidTr="651731D3">
        <w:trPr>
          <w:trHeight w:val="468"/>
          <w:jc w:val="left"/>
        </w:trPr>
        <w:tc>
          <w:tcPr>
            <w:tcW w:w="720" w:type="dxa"/>
          </w:tcPr>
          <w:p w14:paraId="7F7BE2A7" w14:textId="77777777" w:rsidR="00A2612C" w:rsidRPr="00796A00" w:rsidRDefault="003E7621" w:rsidP="00796A00">
            <w:pPr>
              <w:pStyle w:val="NoteIcon"/>
              <w:rPr>
                <w:rFonts w:ascii="Arial" w:hAnsi="Arial"/>
                <w:sz w:val="20"/>
              </w:rPr>
            </w:pPr>
            <w:r>
              <w:drawing>
                <wp:inline distT="0" distB="0" distL="0" distR="0" wp14:anchorId="7FC018A1" wp14:editId="3A341EB7">
                  <wp:extent cx="292608" cy="240988"/>
                  <wp:effectExtent l="0" t="0" r="0" b="6985"/>
                  <wp:docPr id="74" name="Picture 74" descr="Hazzard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4EB30DFD" w14:textId="77777777" w:rsidR="00A2612C" w:rsidRDefault="00FF64EC" w:rsidP="00042974">
            <w:pPr>
              <w:pStyle w:val="NoteText"/>
            </w:pPr>
            <w:r w:rsidRPr="00F52077">
              <w:rPr>
                <w:rStyle w:val="Strong"/>
              </w:rPr>
              <w:t>CAUTION: Validation Errors</w:t>
            </w:r>
            <w:r w:rsidR="00BC0C14">
              <w:rPr>
                <w:rStyle w:val="Strong"/>
              </w:rPr>
              <w:t>.</w:t>
            </w:r>
            <w:r>
              <w:t xml:space="preserve"> Editing </w:t>
            </w:r>
            <w:r w:rsidR="00A2612C" w:rsidRPr="00796A00">
              <w:t xml:space="preserve">values in the top </w:t>
            </w:r>
            <w:r w:rsidR="00042974">
              <w:t>row</w:t>
            </w:r>
            <w:r>
              <w:t xml:space="preserve"> of a template file </w:t>
            </w:r>
            <w:r w:rsidR="00A2612C" w:rsidRPr="00796A00">
              <w:t>result</w:t>
            </w:r>
            <w:r>
              <w:t>s</w:t>
            </w:r>
            <w:r w:rsidR="00A2612C" w:rsidRPr="00796A00">
              <w:t xml:space="preserve"> in validation error</w:t>
            </w:r>
            <w:r>
              <w:t>s</w:t>
            </w:r>
            <w:r w:rsidR="00A2612C" w:rsidRPr="00796A00">
              <w:t xml:space="preserve"> when uploading the file.</w:t>
            </w:r>
            <w:r>
              <w:t xml:space="preserve"> Do not edit values in the top </w:t>
            </w:r>
            <w:r w:rsidR="00042974">
              <w:t>row</w:t>
            </w:r>
            <w:r>
              <w:t xml:space="preserve"> of a template file.</w:t>
            </w:r>
          </w:p>
          <w:p w14:paraId="462C7D59" w14:textId="7DCF7337" w:rsidR="00C840CE" w:rsidRPr="00C840CE" w:rsidRDefault="00C840CE" w:rsidP="006C7ED0">
            <w:pPr>
              <w:pStyle w:val="NoteText"/>
              <w:rPr>
                <w:rFonts w:ascii="Arial" w:hAnsi="Arial" w:cs="Arial"/>
              </w:rPr>
            </w:pPr>
            <w:r>
              <w:rPr>
                <w:rStyle w:val="Strong"/>
              </w:rPr>
              <w:t xml:space="preserve">Multiple </w:t>
            </w:r>
            <w:r w:rsidR="00541850">
              <w:rPr>
                <w:rStyle w:val="Strong"/>
              </w:rPr>
              <w:t>Entries in a Data Cell</w:t>
            </w:r>
            <w:r>
              <w:rPr>
                <w:rStyle w:val="Strong"/>
              </w:rPr>
              <w:t>.</w:t>
            </w:r>
            <w:r>
              <w:rPr>
                <w:rFonts w:ascii="Arial" w:hAnsi="Arial" w:cs="Arial"/>
                <w:i/>
              </w:rPr>
              <w:t xml:space="preserve"> </w:t>
            </w:r>
            <w:r w:rsidRPr="000563E3">
              <w:rPr>
                <w:rFonts w:cs="Arial"/>
              </w:rPr>
              <w:t xml:space="preserve">For fields </w:t>
            </w:r>
            <w:r w:rsidR="00782B14">
              <w:rPr>
                <w:rFonts w:cs="Arial"/>
              </w:rPr>
              <w:t>in which</w:t>
            </w:r>
            <w:r w:rsidR="00782B14" w:rsidRPr="000563E3">
              <w:rPr>
                <w:rFonts w:cs="Arial"/>
              </w:rPr>
              <w:t xml:space="preserve"> </w:t>
            </w:r>
            <w:r w:rsidRPr="000563E3">
              <w:rPr>
                <w:rFonts w:cs="Arial"/>
              </w:rPr>
              <w:t xml:space="preserve">multiple </w:t>
            </w:r>
            <w:r w:rsidR="00541850" w:rsidRPr="000563E3">
              <w:rPr>
                <w:rFonts w:cs="Arial"/>
              </w:rPr>
              <w:t>entries</w:t>
            </w:r>
            <w:r w:rsidRPr="000563E3">
              <w:rPr>
                <w:rFonts w:cs="Arial"/>
              </w:rPr>
              <w:t xml:space="preserve"> are permitted each </w:t>
            </w:r>
            <w:r w:rsidR="00541850" w:rsidRPr="000563E3">
              <w:rPr>
                <w:rFonts w:cs="Arial"/>
              </w:rPr>
              <w:t>entry</w:t>
            </w:r>
            <w:r w:rsidRPr="000563E3">
              <w:rPr>
                <w:rFonts w:cs="Arial"/>
              </w:rPr>
              <w:t xml:space="preserve"> should be separated with a </w:t>
            </w:r>
            <w:r w:rsidR="00C441EA" w:rsidRPr="000563E3">
              <w:rPr>
                <w:rFonts w:cs="Arial"/>
              </w:rPr>
              <w:t>semicolon</w:t>
            </w:r>
            <w:r w:rsidR="00DF11BF">
              <w:rPr>
                <w:rFonts w:cs="Arial"/>
              </w:rPr>
              <w:t>.</w:t>
            </w:r>
          </w:p>
        </w:tc>
      </w:tr>
    </w:tbl>
    <w:p w14:paraId="0C4F8EC1" w14:textId="77777777" w:rsidR="00A2612C" w:rsidRDefault="00A2612C" w:rsidP="00132C1E"/>
    <w:p w14:paraId="63242CF8" w14:textId="77777777" w:rsidR="00A2612C" w:rsidRDefault="00A2612C" w:rsidP="000534AF">
      <w:pPr>
        <w:pStyle w:val="ProcedureIntroduction"/>
      </w:pPr>
      <w:r>
        <w:t xml:space="preserve">To </w:t>
      </w:r>
      <w:r w:rsidR="00F104C4">
        <w:t>create an upload file</w:t>
      </w:r>
      <w:r>
        <w:t>:</w:t>
      </w:r>
    </w:p>
    <w:tbl>
      <w:tblPr>
        <w:tblStyle w:val="TableProcedure"/>
        <w:tblW w:w="9360" w:type="dxa"/>
        <w:jc w:val="center"/>
        <w:tblLayout w:type="fixed"/>
        <w:tblLook w:val="04A0" w:firstRow="1" w:lastRow="0" w:firstColumn="1" w:lastColumn="0" w:noHBand="0" w:noVBand="1"/>
      </w:tblPr>
      <w:tblGrid>
        <w:gridCol w:w="9360"/>
      </w:tblGrid>
      <w:tr w:rsidR="00A2612C" w14:paraId="5E982B73" w14:textId="77777777" w:rsidTr="00181533">
        <w:trPr>
          <w:jc w:val="center"/>
        </w:trPr>
        <w:tc>
          <w:tcPr>
            <w:tcW w:w="9576" w:type="dxa"/>
          </w:tcPr>
          <w:p w14:paraId="7DDE2265" w14:textId="77777777" w:rsidR="00A2612C" w:rsidRDefault="00C271D1" w:rsidP="006B08D5">
            <w:pPr>
              <w:pStyle w:val="ListParagraph"/>
              <w:numPr>
                <w:ilvl w:val="6"/>
                <w:numId w:val="7"/>
              </w:numPr>
              <w:spacing w:after="80"/>
              <w:ind w:left="360"/>
            </w:pPr>
            <w:r>
              <w:t>After downloading the appropriate template, open the file in Microsoft Excel or a compatible spreadsheet program.</w:t>
            </w:r>
          </w:p>
          <w:p w14:paraId="4DDA8A01" w14:textId="703255B7" w:rsidR="00BC0C14" w:rsidRDefault="00674DD2" w:rsidP="006B08D5">
            <w:pPr>
              <w:pStyle w:val="ListParagraph"/>
              <w:numPr>
                <w:ilvl w:val="6"/>
                <w:numId w:val="7"/>
              </w:numPr>
              <w:spacing w:after="80"/>
              <w:ind w:left="360"/>
            </w:pPr>
            <w:r>
              <w:t xml:space="preserve">Enter each record’s information in </w:t>
            </w:r>
            <w:r w:rsidR="00E071BC">
              <w:t xml:space="preserve">a separate </w:t>
            </w:r>
            <w:r>
              <w:t xml:space="preserve">row. </w:t>
            </w:r>
            <w:r w:rsidR="00E071BC">
              <w:t>B</w:t>
            </w:r>
            <w:r>
              <w:t xml:space="preserve">e sure to adhere to the field requirements described in the appropriate table provided in the </w:t>
            </w:r>
            <w:hyperlink w:anchor="_Managing_Records" w:history="1">
              <w:r w:rsidR="006A76E0" w:rsidRPr="00B125A2">
                <w:rPr>
                  <w:rStyle w:val="Hyperlink"/>
                  <w:color w:val="0432FF"/>
                </w:rPr>
                <w:fldChar w:fldCharType="begin"/>
              </w:r>
              <w:r w:rsidR="006A76E0" w:rsidRPr="00B125A2">
                <w:rPr>
                  <w:color w:val="0432FF"/>
                  <w:u w:val="single"/>
                </w:rPr>
                <w:instrText xml:space="preserve"> REF _Ref34229957 \h </w:instrText>
              </w:r>
              <w:r w:rsidR="006A76E0" w:rsidRPr="00B125A2">
                <w:rPr>
                  <w:rStyle w:val="Hyperlink"/>
                  <w:color w:val="0432FF"/>
                </w:rPr>
              </w:r>
              <w:r w:rsidR="006A76E0" w:rsidRPr="00B125A2">
                <w:rPr>
                  <w:rStyle w:val="Hyperlink"/>
                  <w:color w:val="0432FF"/>
                </w:rPr>
                <w:fldChar w:fldCharType="separate"/>
              </w:r>
              <w:r w:rsidR="00CF0CD4">
                <w:t>Managing Records</w:t>
              </w:r>
              <w:r w:rsidR="006A76E0" w:rsidRPr="00B125A2">
                <w:rPr>
                  <w:rStyle w:val="Hyperlink"/>
                  <w:color w:val="0432FF"/>
                </w:rPr>
                <w:fldChar w:fldCharType="end"/>
              </w:r>
            </w:hyperlink>
            <w:r>
              <w:t xml:space="preserve"> section.</w:t>
            </w:r>
            <w:r w:rsidR="002623D5">
              <w:t xml:space="preserve"> </w:t>
            </w:r>
          </w:p>
          <w:p w14:paraId="53ED3861" w14:textId="77777777" w:rsidR="00F82215" w:rsidRDefault="002623D5" w:rsidP="00BC0C14">
            <w:pPr>
              <w:pStyle w:val="ListParagraph"/>
              <w:numPr>
                <w:ilvl w:val="0"/>
                <w:numId w:val="0"/>
              </w:numPr>
              <w:spacing w:after="80"/>
              <w:ind w:left="360"/>
            </w:pPr>
            <w:r>
              <w:rPr>
                <w:i/>
              </w:rPr>
              <w:t xml:space="preserve">Note: </w:t>
            </w:r>
            <w:r w:rsidR="0024539E">
              <w:rPr>
                <w:i/>
              </w:rPr>
              <w:t xml:space="preserve">Upload templates are case-sensitive. </w:t>
            </w:r>
            <w:r>
              <w:rPr>
                <w:i/>
              </w:rPr>
              <w:t>Data must be entered as standard text. Any formatting, such as boldface, highlighting, or italics, will be lost during the upload.</w:t>
            </w:r>
          </w:p>
          <w:p w14:paraId="4E98D048" w14:textId="77777777" w:rsidR="00903AB1" w:rsidRDefault="00D57778" w:rsidP="00A4227D">
            <w:pPr>
              <w:pStyle w:val="ListBullet2"/>
            </w:pPr>
            <w:r>
              <w:t>T</w:t>
            </w:r>
            <w:r w:rsidR="00674DD2">
              <w:t>o delete a</w:t>
            </w:r>
            <w:r w:rsidR="00903AB1">
              <w:t>n existing</w:t>
            </w:r>
            <w:r w:rsidR="00674DD2">
              <w:t xml:space="preserve"> record, enter “</w:t>
            </w:r>
            <w:r w:rsidR="00F368C8">
              <w:t>DELETE</w:t>
            </w:r>
            <w:r w:rsidR="00674DD2">
              <w:t xml:space="preserve">” in the </w:t>
            </w:r>
            <w:r w:rsidR="00844CD9">
              <w:t>Delete c</w:t>
            </w:r>
            <w:r w:rsidR="003C2877" w:rsidRPr="003808B2">
              <w:t>olumn</w:t>
            </w:r>
            <w:r w:rsidR="00674DD2" w:rsidRPr="003808B2">
              <w:t xml:space="preserve"> </w:t>
            </w:r>
            <w:r w:rsidR="00674DD2">
              <w:t xml:space="preserve">for that record. </w:t>
            </w:r>
          </w:p>
          <w:p w14:paraId="577B3B56" w14:textId="71D0FC0D" w:rsidR="00903AB1" w:rsidRDefault="00D57778" w:rsidP="00A4227D">
            <w:pPr>
              <w:pStyle w:val="ListBullet2"/>
            </w:pPr>
            <w:r>
              <w:t>T</w:t>
            </w:r>
            <w:r w:rsidR="00903AB1">
              <w:t xml:space="preserve">o modify an existing record, </w:t>
            </w:r>
            <w:r w:rsidR="00956C46">
              <w:t>enter the new information for that record</w:t>
            </w:r>
            <w:r w:rsidR="00903AB1">
              <w:t>.</w:t>
            </w:r>
            <w:r w:rsidR="00956C46">
              <w:t xml:space="preserve"> The </w:t>
            </w:r>
            <w:r w:rsidR="006B08D5">
              <w:t>old</w:t>
            </w:r>
            <w:r w:rsidR="00956C46">
              <w:t xml:space="preserve"> record will be replaced upon uploading the file.</w:t>
            </w:r>
            <w:r w:rsidR="006B08D5">
              <w:t xml:space="preserve"> </w:t>
            </w:r>
            <w:r>
              <w:t>T</w:t>
            </w:r>
            <w:r w:rsidR="006B08D5">
              <w:t xml:space="preserve">o modify the key value of a record (e.g., the email address of a </w:t>
            </w:r>
            <w:r w:rsidR="004B549F">
              <w:t>user</w:t>
            </w:r>
            <w:r w:rsidR="006B08D5">
              <w:t xml:space="preserve"> record)</w:t>
            </w:r>
            <w:r>
              <w:t>,</w:t>
            </w:r>
            <w:r w:rsidR="006B08D5">
              <w:t xml:space="preserve"> you must delete the original record and create a new one. The tables in the </w:t>
            </w:r>
            <w:hyperlink w:anchor="_Managing_Records" w:history="1">
              <w:r w:rsidR="006A76E0" w:rsidRPr="00B125A2">
                <w:rPr>
                  <w:rStyle w:val="Hyperlink"/>
                  <w:color w:val="0432FF"/>
                </w:rPr>
                <w:fldChar w:fldCharType="begin"/>
              </w:r>
              <w:r w:rsidR="006A76E0" w:rsidRPr="00B125A2">
                <w:rPr>
                  <w:color w:val="0432FF"/>
                  <w:u w:val="single"/>
                </w:rPr>
                <w:instrText xml:space="preserve"> REF _Ref34229957 \h </w:instrText>
              </w:r>
              <w:r w:rsidR="006A76E0" w:rsidRPr="00B125A2">
                <w:rPr>
                  <w:rStyle w:val="Hyperlink"/>
                  <w:color w:val="0432FF"/>
                </w:rPr>
              </w:r>
              <w:r w:rsidR="006A76E0" w:rsidRPr="00B125A2">
                <w:rPr>
                  <w:rStyle w:val="Hyperlink"/>
                  <w:color w:val="0432FF"/>
                </w:rPr>
                <w:fldChar w:fldCharType="separate"/>
              </w:r>
              <w:r w:rsidR="00CF0CD4">
                <w:t>Managing Records</w:t>
              </w:r>
              <w:r w:rsidR="006A76E0" w:rsidRPr="00B125A2">
                <w:rPr>
                  <w:rStyle w:val="Hyperlink"/>
                  <w:color w:val="0432FF"/>
                </w:rPr>
                <w:fldChar w:fldCharType="end"/>
              </w:r>
            </w:hyperlink>
            <w:r w:rsidR="006B08D5">
              <w:t xml:space="preserve"> section </w:t>
            </w:r>
            <w:r w:rsidR="002863E9">
              <w:t>identify</w:t>
            </w:r>
            <w:r w:rsidR="006B08D5">
              <w:t xml:space="preserve"> key </w:t>
            </w:r>
            <w:r w:rsidR="002863E9">
              <w:t>columns</w:t>
            </w:r>
            <w:r w:rsidR="006B08D5">
              <w:t xml:space="preserve"> with a plus (+).</w:t>
            </w:r>
          </w:p>
          <w:p w14:paraId="2DA042A3" w14:textId="77777777" w:rsidR="00674DD2" w:rsidRPr="00A4227D" w:rsidRDefault="00674DD2" w:rsidP="00A4227D">
            <w:pPr>
              <w:pStyle w:val="NormalIndent"/>
              <w:rPr>
                <w:rStyle w:val="Emphasis"/>
              </w:rPr>
            </w:pPr>
            <w:r w:rsidRPr="00A4227D">
              <w:rPr>
                <w:rStyle w:val="Emphasis"/>
              </w:rPr>
              <w:t xml:space="preserve">Note: Some record types </w:t>
            </w:r>
            <w:r w:rsidR="00903AB1" w:rsidRPr="00A4227D">
              <w:rPr>
                <w:rStyle w:val="Emphasis"/>
              </w:rPr>
              <w:t>cannot be deleted or modified</w:t>
            </w:r>
            <w:r w:rsidRPr="00A4227D">
              <w:rPr>
                <w:rStyle w:val="Emphasis"/>
              </w:rPr>
              <w:t xml:space="preserve"> </w:t>
            </w:r>
            <w:r w:rsidR="00116EB2" w:rsidRPr="00A4227D">
              <w:rPr>
                <w:rStyle w:val="Emphasis"/>
              </w:rPr>
              <w:t>via</w:t>
            </w:r>
            <w:r w:rsidRPr="00A4227D">
              <w:rPr>
                <w:rStyle w:val="Emphasis"/>
              </w:rPr>
              <w:t xml:space="preserve"> the file upload task. </w:t>
            </w:r>
            <w:r w:rsidR="00F104C4">
              <w:rPr>
                <w:rStyle w:val="Emphasis"/>
              </w:rPr>
              <w:t xml:space="preserve">You must delete or modify those records </w:t>
            </w:r>
            <w:r w:rsidRPr="00A4227D">
              <w:rPr>
                <w:rStyle w:val="Emphasis"/>
              </w:rPr>
              <w:t xml:space="preserve">from the </w:t>
            </w:r>
            <w:r w:rsidRPr="00A4227D">
              <w:rPr>
                <w:rStyle w:val="IntenseEmphasis"/>
              </w:rPr>
              <w:t>Create/Modify</w:t>
            </w:r>
            <w:r w:rsidRPr="00A4227D">
              <w:rPr>
                <w:rStyle w:val="Emphasis"/>
              </w:rPr>
              <w:t xml:space="preserve"> </w:t>
            </w:r>
            <w:r w:rsidR="00B4736D">
              <w:rPr>
                <w:rStyle w:val="Emphasis"/>
              </w:rPr>
              <w:t>screen</w:t>
            </w:r>
            <w:r w:rsidRPr="00A4227D">
              <w:rPr>
                <w:rStyle w:val="Emphasis"/>
              </w:rPr>
              <w:t xml:space="preserve"> for that record type. </w:t>
            </w:r>
          </w:p>
          <w:p w14:paraId="78292C5F" w14:textId="77777777" w:rsidR="00674DD2" w:rsidRDefault="00674DD2" w:rsidP="00F104C4">
            <w:pPr>
              <w:pStyle w:val="ListParagraph"/>
              <w:numPr>
                <w:ilvl w:val="6"/>
                <w:numId w:val="7"/>
              </w:numPr>
              <w:spacing w:after="80"/>
              <w:ind w:left="360"/>
            </w:pPr>
            <w:r>
              <w:t xml:space="preserve">Save the </w:t>
            </w:r>
            <w:r w:rsidR="00F104C4">
              <w:t xml:space="preserve">upload file </w:t>
            </w:r>
            <w:r w:rsidR="00903AB1">
              <w:t>in one of the following</w:t>
            </w:r>
            <w:r w:rsidR="00F368C8">
              <w:t xml:space="preserve"> file format</w:t>
            </w:r>
            <w:r w:rsidR="00903AB1">
              <w:t>s</w:t>
            </w:r>
            <w:r w:rsidR="00F368C8">
              <w:t xml:space="preserve">: </w:t>
            </w:r>
            <w:r>
              <w:t>CSV, XLS, XLSX, or</w:t>
            </w:r>
            <w:r w:rsidRPr="00674DD2">
              <w:t xml:space="preserve"> TXT</w:t>
            </w:r>
            <w:r>
              <w:rPr>
                <w:i/>
              </w:rPr>
              <w:t>.</w:t>
            </w:r>
            <w:r w:rsidR="0039198C">
              <w:rPr>
                <w:i/>
              </w:rPr>
              <w:t xml:space="preserve"> </w:t>
            </w:r>
            <w:r w:rsidR="002623D5">
              <w:t xml:space="preserve">After the file is saved, you can upload it to </w:t>
            </w:r>
            <w:r w:rsidR="00DD7873">
              <w:t>ART</w:t>
            </w:r>
            <w:r w:rsidR="002623D5">
              <w:t>.</w:t>
            </w:r>
          </w:p>
        </w:tc>
      </w:tr>
    </w:tbl>
    <w:p w14:paraId="0EC7CD32" w14:textId="77777777" w:rsidR="00482D83" w:rsidRDefault="002623D5" w:rsidP="002623D5">
      <w:pPr>
        <w:pStyle w:val="Heading4"/>
      </w:pPr>
      <w:bookmarkStart w:id="66" w:name="_Uploading_Files"/>
      <w:bookmarkStart w:id="67" w:name="_Toc391560314"/>
      <w:bookmarkStart w:id="68" w:name="_Toc34118612"/>
      <w:bookmarkEnd w:id="66"/>
      <w:r>
        <w:lastRenderedPageBreak/>
        <w:t>Uploading Files</w:t>
      </w:r>
      <w:r w:rsidR="00482D83">
        <w:t>.</w:t>
      </w:r>
      <w:bookmarkEnd w:id="67"/>
      <w:bookmarkEnd w:id="68"/>
    </w:p>
    <w:p w14:paraId="233F6AE0" w14:textId="361A9A32" w:rsidR="00AE4A85" w:rsidRDefault="002623D5" w:rsidP="00944CD5">
      <w:pPr>
        <w:keepNext/>
        <w:keepLines/>
      </w:pPr>
      <w:r>
        <w:t xml:space="preserve">The file upload process </w:t>
      </w:r>
      <w:r w:rsidR="009F02F4" w:rsidRPr="009F02F4">
        <w:t>has four main steps: (1)</w:t>
      </w:r>
      <w:r w:rsidR="008722A9">
        <w:t> </w:t>
      </w:r>
      <w:r w:rsidR="001711CB">
        <w:t>Choose</w:t>
      </w:r>
      <w:r w:rsidR="009F02F4" w:rsidRPr="009F02F4">
        <w:t xml:space="preserve"> File, (2)</w:t>
      </w:r>
      <w:r w:rsidR="008722A9">
        <w:t> </w:t>
      </w:r>
      <w:r w:rsidR="009F02F4" w:rsidRPr="009F02F4">
        <w:t>Preview File, (3)</w:t>
      </w:r>
      <w:r w:rsidR="008722A9">
        <w:t> </w:t>
      </w:r>
      <w:r w:rsidR="009F02F4" w:rsidRPr="009F02F4">
        <w:t>Validate File, and (4)</w:t>
      </w:r>
      <w:r w:rsidR="008722A9">
        <w:t> </w:t>
      </w:r>
      <w:r w:rsidR="009F02F4" w:rsidRPr="009F02F4">
        <w:t>Confirmation. This process allows you to confirm that the correct file was uploaded and that it contains no errors.</w:t>
      </w:r>
      <w:r w:rsidR="00277890">
        <w:t xml:space="preserve"> </w:t>
      </w:r>
      <w:r w:rsidR="009F02F4">
        <w:t xml:space="preserve">When uploading a file, you must use the </w:t>
      </w:r>
      <w:r w:rsidR="008C6479">
        <w:t>correct</w:t>
      </w:r>
      <w:r w:rsidR="00956C46">
        <w:t xml:space="preserve"> </w:t>
      </w:r>
      <w:r w:rsidR="009F02F4">
        <w:t xml:space="preserve">upload </w:t>
      </w:r>
      <w:r w:rsidR="00413AFB">
        <w:t>screen</w:t>
      </w:r>
      <w:r w:rsidR="009F02F4">
        <w:t xml:space="preserve"> for that record type. </w:t>
      </w:r>
    </w:p>
    <w:p w14:paraId="359A2E21" w14:textId="77777777" w:rsidR="00944CD5" w:rsidRDefault="00944CD5" w:rsidP="00944CD5">
      <w:pPr>
        <w:keepNext/>
        <w:keepLines/>
      </w:pPr>
    </w:p>
    <w:p w14:paraId="52F3D17D" w14:textId="77777777" w:rsidR="00D47004" w:rsidRPr="00D47004" w:rsidRDefault="00D47004" w:rsidP="00181533">
      <w:pPr>
        <w:pStyle w:val="SectionHeading"/>
      </w:pPr>
      <w:r w:rsidRPr="00D47004">
        <w:t>Step 1: Upload File</w:t>
      </w:r>
    </w:p>
    <w:p w14:paraId="6EB89880" w14:textId="3410932C" w:rsidR="00D47004" w:rsidRPr="00D47004" w:rsidRDefault="00D47004" w:rsidP="00545E13">
      <w:pPr>
        <w:pStyle w:val="ImageCaption"/>
      </w:pPr>
      <w:bookmarkStart w:id="69" w:name="_Toc364681501"/>
      <w:bookmarkStart w:id="70" w:name="_Toc391560250"/>
      <w:bookmarkStart w:id="71" w:name="_Toc34118155"/>
      <w:bookmarkStart w:id="72" w:name="_Toc38611313"/>
      <w:r w:rsidRPr="00D47004">
        <w:t xml:space="preserve">Figure </w:t>
      </w:r>
      <w:r w:rsidR="005C4B10">
        <w:fldChar w:fldCharType="begin"/>
      </w:r>
      <w:r w:rsidR="005C4B10">
        <w:instrText xml:space="preserve"> SEQ Figure \* ARABIC </w:instrText>
      </w:r>
      <w:r w:rsidR="005C4B10">
        <w:fldChar w:fldCharType="separate"/>
      </w:r>
      <w:r w:rsidR="00CF0CD4">
        <w:rPr>
          <w:noProof/>
        </w:rPr>
        <w:t>8</w:t>
      </w:r>
      <w:r w:rsidR="005C4B10">
        <w:rPr>
          <w:noProof/>
        </w:rPr>
        <w:fldChar w:fldCharType="end"/>
      </w:r>
      <w:r w:rsidRPr="00D47004">
        <w:t xml:space="preserve">. Step 1: </w:t>
      </w:r>
      <w:r w:rsidR="00512AD9">
        <w:t>Upload</w:t>
      </w:r>
      <w:r w:rsidRPr="00D47004">
        <w:t xml:space="preserve"> File</w:t>
      </w:r>
      <w:bookmarkEnd w:id="69"/>
      <w:bookmarkEnd w:id="70"/>
      <w:bookmarkEnd w:id="71"/>
      <w:bookmarkEnd w:id="72"/>
    </w:p>
    <w:p w14:paraId="3ABF5C83" w14:textId="77777777" w:rsidR="00D47004" w:rsidRPr="00181533" w:rsidRDefault="00D47004" w:rsidP="00545E13">
      <w:pPr>
        <w:pStyle w:val="Image"/>
      </w:pPr>
      <w:r w:rsidRPr="00181533">
        <w:drawing>
          <wp:inline distT="0" distB="0" distL="0" distR="0" wp14:anchorId="00BB3DD1" wp14:editId="1C5C5473">
            <wp:extent cx="4571999" cy="1966393"/>
            <wp:effectExtent l="19050" t="19050" r="19685" b="15240"/>
            <wp:docPr id="75" name="Picture 60" descr="Step 1: Upload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71999" cy="1966393"/>
                    </a:xfrm>
                    <a:prstGeom prst="rect">
                      <a:avLst/>
                    </a:prstGeom>
                    <a:noFill/>
                    <a:ln w="9525">
                      <a:solidFill>
                        <a:schemeClr val="bg1">
                          <a:lumMod val="65000"/>
                        </a:schemeClr>
                      </a:solidFill>
                      <a:miter lim="800000"/>
                      <a:headEnd/>
                      <a:tailEnd/>
                    </a:ln>
                  </pic:spPr>
                </pic:pic>
              </a:graphicData>
            </a:graphic>
          </wp:inline>
        </w:drawing>
      </w:r>
    </w:p>
    <w:p w14:paraId="5A4CEAB9" w14:textId="77777777" w:rsidR="00D47004" w:rsidRPr="00D47004" w:rsidRDefault="00D47004" w:rsidP="00132C1E"/>
    <w:tbl>
      <w:tblPr>
        <w:tblStyle w:val="TableProcedure"/>
        <w:tblW w:w="9360" w:type="dxa"/>
        <w:jc w:val="center"/>
        <w:tblLayout w:type="fixed"/>
        <w:tblLook w:val="04A0" w:firstRow="1" w:lastRow="0" w:firstColumn="1" w:lastColumn="0" w:noHBand="0" w:noVBand="1"/>
      </w:tblPr>
      <w:tblGrid>
        <w:gridCol w:w="9360"/>
      </w:tblGrid>
      <w:tr w:rsidR="00D47004" w:rsidRPr="00D47004" w14:paraId="1CDA7DBA" w14:textId="77777777" w:rsidTr="00181533">
        <w:trPr>
          <w:jc w:val="center"/>
        </w:trPr>
        <w:tc>
          <w:tcPr>
            <w:tcW w:w="9590" w:type="dxa"/>
          </w:tcPr>
          <w:p w14:paraId="53D5B2F1" w14:textId="77777777" w:rsidR="00601B83" w:rsidRDefault="0003588A" w:rsidP="00601B83">
            <w:pPr>
              <w:pStyle w:val="ListNumber"/>
              <w:numPr>
                <w:ilvl w:val="0"/>
                <w:numId w:val="66"/>
              </w:numPr>
            </w:pPr>
            <w:r>
              <w:t>On the home screen, n</w:t>
            </w:r>
            <w:r w:rsidR="001711CB">
              <w:t xml:space="preserve">avigate to the appropriate file upload </w:t>
            </w:r>
            <w:r w:rsidR="00413AFB">
              <w:t>screen</w:t>
            </w:r>
            <w:r w:rsidR="001711CB">
              <w:t xml:space="preserve"> for the record type.</w:t>
            </w:r>
          </w:p>
          <w:p w14:paraId="483EAB6E" w14:textId="77777777" w:rsidR="00601B83" w:rsidRDefault="00601B83" w:rsidP="00601B83">
            <w:pPr>
              <w:pStyle w:val="ListNumber"/>
              <w:numPr>
                <w:ilvl w:val="0"/>
                <w:numId w:val="66"/>
              </w:numPr>
            </w:pPr>
            <w:r>
              <w:t xml:space="preserve">Select the record upload type from the </w:t>
            </w:r>
            <w:r w:rsidRPr="00601B83">
              <w:rPr>
                <w:rStyle w:val="Emphasis"/>
              </w:rPr>
              <w:t>Entity</w:t>
            </w:r>
            <w:r>
              <w:t xml:space="preserve"> drop-down list on the </w:t>
            </w:r>
            <w:r w:rsidRPr="00601B83">
              <w:rPr>
                <w:rStyle w:val="IntenseEmphasis"/>
              </w:rPr>
              <w:t>Upload File</w:t>
            </w:r>
            <w:r>
              <w:t xml:space="preserve"> screen.</w:t>
            </w:r>
            <w:r w:rsidR="00F91CF7">
              <w:t xml:space="preserve"> </w:t>
            </w:r>
          </w:p>
          <w:p w14:paraId="274379AC" w14:textId="77777777" w:rsidR="00D47004" w:rsidRPr="00D47004" w:rsidRDefault="00D47004" w:rsidP="00181533">
            <w:pPr>
              <w:pStyle w:val="ListNumber"/>
            </w:pPr>
            <w:r w:rsidRPr="00D47004">
              <w:t>Click [</w:t>
            </w:r>
            <w:r w:rsidR="001711CB" w:rsidRPr="00D108A9">
              <w:rPr>
                <w:rStyle w:val="Strong"/>
              </w:rPr>
              <w:t>Choose File</w:t>
            </w:r>
            <w:r w:rsidRPr="00D47004">
              <w:t xml:space="preserve">] and </w:t>
            </w:r>
            <w:r w:rsidR="001711CB">
              <w:t>select</w:t>
            </w:r>
            <w:r w:rsidRPr="00D47004">
              <w:t xml:space="preserve"> the saved file on your computer. </w:t>
            </w:r>
            <w:r w:rsidR="001711CB">
              <w:t xml:space="preserve">The file name and file size </w:t>
            </w:r>
            <w:proofErr w:type="gramStart"/>
            <w:r w:rsidR="00643380">
              <w:t>appears</w:t>
            </w:r>
            <w:proofErr w:type="gramEnd"/>
            <w:r w:rsidR="00643380">
              <w:t xml:space="preserve"> </w:t>
            </w:r>
            <w:r w:rsidR="001711CB">
              <w:t xml:space="preserve">in the table on the screen. </w:t>
            </w:r>
            <w:r w:rsidR="001711CB" w:rsidRPr="00181533">
              <w:rPr>
                <w:rStyle w:val="Emphasis"/>
              </w:rPr>
              <w:t>Note: If you are using a modern browser, you may also</w:t>
            </w:r>
            <w:r w:rsidR="008C6479" w:rsidRPr="00181533">
              <w:rPr>
                <w:rStyle w:val="Emphasis"/>
              </w:rPr>
              <w:t xml:space="preserve"> click and</w:t>
            </w:r>
            <w:r w:rsidR="001711CB" w:rsidRPr="00181533">
              <w:rPr>
                <w:rStyle w:val="Emphasis"/>
              </w:rPr>
              <w:t xml:space="preserve"> drag the file directly into the table provided on the upload </w:t>
            </w:r>
            <w:r w:rsidR="00413AFB">
              <w:rPr>
                <w:rStyle w:val="Emphasis"/>
              </w:rPr>
              <w:t>screen</w:t>
            </w:r>
            <w:r w:rsidR="001711CB">
              <w:rPr>
                <w:i/>
              </w:rPr>
              <w:t>.</w:t>
            </w:r>
          </w:p>
          <w:p w14:paraId="629F85BD" w14:textId="77777777" w:rsidR="00D47004" w:rsidRPr="00D47004" w:rsidRDefault="001711CB" w:rsidP="0039423E">
            <w:pPr>
              <w:pStyle w:val="ListNumber"/>
            </w:pPr>
            <w:r>
              <w:t>Verify that the name of the file is correct, and then</w:t>
            </w:r>
            <w:r w:rsidR="00D47004" w:rsidRPr="00D47004">
              <w:t xml:space="preserve"> click</w:t>
            </w:r>
            <w:r>
              <w:t xml:space="preserve"> </w:t>
            </w:r>
            <w:r w:rsidR="00D47004" w:rsidRPr="00D47004">
              <w:t>[</w:t>
            </w:r>
            <w:r w:rsidR="00D47004" w:rsidRPr="00D108A9">
              <w:rPr>
                <w:rStyle w:val="Strong"/>
              </w:rPr>
              <w:t>Upload</w:t>
            </w:r>
            <w:r w:rsidR="00D47004" w:rsidRPr="00D47004">
              <w:t>].</w:t>
            </w:r>
          </w:p>
        </w:tc>
      </w:tr>
    </w:tbl>
    <w:p w14:paraId="051608CA" w14:textId="77777777" w:rsidR="00D47004" w:rsidRPr="00D47004" w:rsidRDefault="00D47004" w:rsidP="00132C1E"/>
    <w:p w14:paraId="395BD40C" w14:textId="77777777" w:rsidR="00D47004" w:rsidRPr="00D47004" w:rsidRDefault="00D47004" w:rsidP="00181533">
      <w:pPr>
        <w:pStyle w:val="SectionHeading"/>
      </w:pPr>
      <w:r w:rsidRPr="00D47004">
        <w:lastRenderedPageBreak/>
        <w:t>Step 2: Preview File</w:t>
      </w:r>
    </w:p>
    <w:p w14:paraId="12E29FB6" w14:textId="6D1DB76D" w:rsidR="00D47004" w:rsidRPr="00D47004" w:rsidRDefault="00D47004" w:rsidP="00545E13">
      <w:pPr>
        <w:pStyle w:val="ImageCaption"/>
      </w:pPr>
      <w:bookmarkStart w:id="73" w:name="_Toc364681502"/>
      <w:bookmarkStart w:id="74" w:name="_Toc391560251"/>
      <w:bookmarkStart w:id="75" w:name="_Toc34118156"/>
      <w:bookmarkStart w:id="76" w:name="_Toc38611314"/>
      <w:r w:rsidRPr="00D47004">
        <w:t xml:space="preserve">Figure </w:t>
      </w:r>
      <w:r w:rsidR="005C4B10">
        <w:fldChar w:fldCharType="begin"/>
      </w:r>
      <w:r w:rsidR="005C4B10">
        <w:instrText xml:space="preserve"> SEQ Figure \* ARABIC </w:instrText>
      </w:r>
      <w:r w:rsidR="005C4B10">
        <w:fldChar w:fldCharType="separate"/>
      </w:r>
      <w:r w:rsidR="00CF0CD4">
        <w:rPr>
          <w:noProof/>
        </w:rPr>
        <w:t>9</w:t>
      </w:r>
      <w:r w:rsidR="005C4B10">
        <w:rPr>
          <w:noProof/>
        </w:rPr>
        <w:fldChar w:fldCharType="end"/>
      </w:r>
      <w:r w:rsidRPr="00D47004">
        <w:t>. Step 2: Preview Records</w:t>
      </w:r>
      <w:bookmarkEnd w:id="73"/>
      <w:bookmarkEnd w:id="74"/>
      <w:bookmarkEnd w:id="75"/>
      <w:bookmarkEnd w:id="76"/>
    </w:p>
    <w:p w14:paraId="1B15CA4F" w14:textId="77777777" w:rsidR="00D47004" w:rsidRPr="00D47004" w:rsidRDefault="00D47004" w:rsidP="00545E13">
      <w:pPr>
        <w:pStyle w:val="Image"/>
      </w:pPr>
      <w:r w:rsidRPr="00D47004">
        <w:drawing>
          <wp:inline distT="0" distB="0" distL="0" distR="0" wp14:anchorId="51EA395D" wp14:editId="2CB291A9">
            <wp:extent cx="4572000" cy="1865463"/>
            <wp:effectExtent l="19050" t="19050" r="19050" b="20955"/>
            <wp:docPr id="76" name="Picture 28" descr="Step 2: Preview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572000" cy="1865463"/>
                    </a:xfrm>
                    <a:prstGeom prst="rect">
                      <a:avLst/>
                    </a:prstGeom>
                    <a:noFill/>
                    <a:ln w="9525">
                      <a:solidFill>
                        <a:schemeClr val="bg1">
                          <a:lumMod val="65000"/>
                        </a:schemeClr>
                      </a:solidFill>
                      <a:miter lim="800000"/>
                      <a:headEnd/>
                      <a:tailEnd/>
                    </a:ln>
                  </pic:spPr>
                </pic:pic>
              </a:graphicData>
            </a:graphic>
          </wp:inline>
        </w:drawing>
      </w:r>
    </w:p>
    <w:p w14:paraId="2DFEED3A" w14:textId="77777777" w:rsidR="00D47004" w:rsidRPr="00D47004" w:rsidRDefault="00D47004" w:rsidP="00132C1E"/>
    <w:tbl>
      <w:tblPr>
        <w:tblStyle w:val="TableProcedure"/>
        <w:tblW w:w="9360" w:type="dxa"/>
        <w:jc w:val="center"/>
        <w:tblLayout w:type="fixed"/>
        <w:tblLook w:val="04A0" w:firstRow="1" w:lastRow="0" w:firstColumn="1" w:lastColumn="0" w:noHBand="0" w:noVBand="1"/>
      </w:tblPr>
      <w:tblGrid>
        <w:gridCol w:w="9360"/>
      </w:tblGrid>
      <w:tr w:rsidR="00D47004" w:rsidRPr="00D47004" w14:paraId="57EE6351" w14:textId="77777777" w:rsidTr="00910B75">
        <w:trPr>
          <w:trHeight w:val="673"/>
          <w:jc w:val="center"/>
        </w:trPr>
        <w:tc>
          <w:tcPr>
            <w:tcW w:w="10170" w:type="dxa"/>
          </w:tcPr>
          <w:p w14:paraId="27DF8A36" w14:textId="77777777" w:rsidR="00D47004" w:rsidRPr="00D47004" w:rsidRDefault="008C6479" w:rsidP="00D1375C">
            <w:pPr>
              <w:pStyle w:val="ListNumber"/>
              <w:numPr>
                <w:ilvl w:val="0"/>
                <w:numId w:val="65"/>
              </w:numPr>
            </w:pPr>
            <w:r>
              <w:t>T</w:t>
            </w:r>
            <w:r w:rsidRPr="00D47004">
              <w:t>o ensur</w:t>
            </w:r>
            <w:r>
              <w:t xml:space="preserve">e that you uploaded the correct </w:t>
            </w:r>
            <w:r w:rsidRPr="00D47004">
              <w:t>file</w:t>
            </w:r>
            <w:r>
              <w:t>, you can</w:t>
            </w:r>
            <w:r w:rsidRPr="00D47004">
              <w:t xml:space="preserve"> </w:t>
            </w:r>
            <w:r>
              <w:t>p</w:t>
            </w:r>
            <w:r w:rsidR="00D47004" w:rsidRPr="00D47004">
              <w:t>review the file you selected</w:t>
            </w:r>
            <w:r>
              <w:t xml:space="preserve"> in the table on this screen</w:t>
            </w:r>
            <w:r w:rsidR="00D47004" w:rsidRPr="00D47004">
              <w:t>.</w:t>
            </w:r>
            <w:r w:rsidR="0024539E" w:rsidRPr="00910B75">
              <w:rPr>
                <w:i/>
              </w:rPr>
              <w:t xml:space="preserve"> </w:t>
            </w:r>
            <w:r w:rsidR="0024539E" w:rsidRPr="00910B75">
              <w:rPr>
                <w:rStyle w:val="Emphasis"/>
              </w:rPr>
              <w:t xml:space="preserve">Note: </w:t>
            </w:r>
            <w:r w:rsidR="007F4C1F" w:rsidRPr="00910B75">
              <w:rPr>
                <w:rStyle w:val="Emphasis"/>
              </w:rPr>
              <w:t>Only the first</w:t>
            </w:r>
            <w:r w:rsidR="00D47004" w:rsidRPr="00910B75">
              <w:rPr>
                <w:rStyle w:val="Emphasis"/>
              </w:rPr>
              <w:t xml:space="preserve"> few records </w:t>
            </w:r>
            <w:r w:rsidR="007F4C1F" w:rsidRPr="00910B75">
              <w:rPr>
                <w:rStyle w:val="Emphasis"/>
              </w:rPr>
              <w:t xml:space="preserve">in the file </w:t>
            </w:r>
            <w:r w:rsidR="00D47004" w:rsidRPr="00910B75">
              <w:rPr>
                <w:rStyle w:val="Emphasis"/>
              </w:rPr>
              <w:t>ar</w:t>
            </w:r>
            <w:r w:rsidR="0024539E" w:rsidRPr="00910B75">
              <w:rPr>
                <w:rStyle w:val="Emphasis"/>
              </w:rPr>
              <w:t xml:space="preserve">e visible on this preview </w:t>
            </w:r>
            <w:r w:rsidRPr="00910B75">
              <w:rPr>
                <w:rStyle w:val="Emphasis"/>
              </w:rPr>
              <w:t>screen</w:t>
            </w:r>
            <w:r w:rsidR="0024539E" w:rsidRPr="00910B75">
              <w:rPr>
                <w:rStyle w:val="Emphasis"/>
              </w:rPr>
              <w:t>.</w:t>
            </w:r>
            <w:r w:rsidR="00D47004" w:rsidRPr="00910B75">
              <w:rPr>
                <w:i/>
              </w:rPr>
              <w:t xml:space="preserve"> </w:t>
            </w:r>
          </w:p>
          <w:p w14:paraId="45C5FFAD" w14:textId="77777777" w:rsidR="00D47004" w:rsidRPr="00D47004" w:rsidRDefault="007F4C1F" w:rsidP="0039423E">
            <w:pPr>
              <w:pStyle w:val="ListNumber"/>
            </w:pPr>
            <w:r>
              <w:t>T</w:t>
            </w:r>
            <w:r w:rsidRPr="00D47004">
              <w:t>o begin the file validation process</w:t>
            </w:r>
            <w:r>
              <w:t>,</w:t>
            </w:r>
            <w:r w:rsidRPr="00D47004">
              <w:t xml:space="preserve"> </w:t>
            </w:r>
            <w:r>
              <w:t>c</w:t>
            </w:r>
            <w:r w:rsidR="00D47004" w:rsidRPr="00D47004">
              <w:t>lick</w:t>
            </w:r>
            <w:r>
              <w:t xml:space="preserve"> </w:t>
            </w:r>
            <w:r w:rsidR="00D47004" w:rsidRPr="00D47004">
              <w:t>[</w:t>
            </w:r>
            <w:r w:rsidRPr="00D108A9">
              <w:rPr>
                <w:rStyle w:val="Strong"/>
              </w:rPr>
              <w:t>Validate</w:t>
            </w:r>
            <w:r w:rsidR="00D47004" w:rsidRPr="00D47004">
              <w:t>].</w:t>
            </w:r>
          </w:p>
        </w:tc>
      </w:tr>
    </w:tbl>
    <w:p w14:paraId="6F650199" w14:textId="77777777" w:rsidR="00D47004" w:rsidRPr="00D47004" w:rsidRDefault="00D47004" w:rsidP="00132C1E"/>
    <w:tbl>
      <w:tblPr>
        <w:tblStyle w:val="TableNote"/>
        <w:tblW w:w="0" w:type="auto"/>
        <w:tblLayout w:type="fixed"/>
        <w:tblLook w:val="04A0" w:firstRow="1" w:lastRow="0" w:firstColumn="1" w:lastColumn="0" w:noHBand="0" w:noVBand="1"/>
      </w:tblPr>
      <w:tblGrid>
        <w:gridCol w:w="720"/>
        <w:gridCol w:w="8640"/>
      </w:tblGrid>
      <w:tr w:rsidR="00D47004" w:rsidRPr="00D47004" w14:paraId="3116E506" w14:textId="77777777" w:rsidTr="651731D3">
        <w:trPr>
          <w:trHeight w:val="372"/>
        </w:trPr>
        <w:tc>
          <w:tcPr>
            <w:tcW w:w="720" w:type="dxa"/>
          </w:tcPr>
          <w:p w14:paraId="10FB4F5C" w14:textId="77777777" w:rsidR="00D47004" w:rsidRPr="00D47004" w:rsidRDefault="003E7621" w:rsidP="00796A00">
            <w:pPr>
              <w:pStyle w:val="NoteIcon"/>
            </w:pPr>
            <w:r>
              <w:drawing>
                <wp:inline distT="0" distB="0" distL="0" distR="0" wp14:anchorId="3048D1FE" wp14:editId="3D9EF7DC">
                  <wp:extent cx="292608" cy="240988"/>
                  <wp:effectExtent l="0" t="0" r="0" b="6985"/>
                  <wp:docPr id="78" name="Picture 78" descr="Hazzard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14202ACE" w14:textId="080EB5BC" w:rsidR="00D47004" w:rsidRPr="00D47004" w:rsidRDefault="00D47004" w:rsidP="003C155C">
            <w:pPr>
              <w:pStyle w:val="NoteText"/>
              <w:rPr>
                <w:i/>
              </w:rPr>
            </w:pPr>
            <w:r w:rsidRPr="0076656D">
              <w:rPr>
                <w:rStyle w:val="Strong"/>
              </w:rPr>
              <w:t>Caution:</w:t>
            </w:r>
            <w:r w:rsidRPr="00903AB1">
              <w:t xml:space="preserve"> If your file is large, uploading it may take a long time. D</w:t>
            </w:r>
            <w:r w:rsidR="007F4C1F" w:rsidRPr="00903AB1">
              <w:t>O</w:t>
            </w:r>
            <w:r w:rsidRPr="00903AB1">
              <w:t xml:space="preserve"> NOT cancel the upload and try again, because </w:t>
            </w:r>
            <w:r w:rsidR="00DD7873">
              <w:t>ART</w:t>
            </w:r>
            <w:r w:rsidRPr="00903AB1">
              <w:t xml:space="preserve"> may have already begun processing some of the records. </w:t>
            </w:r>
            <w:r w:rsidR="00903AB1" w:rsidRPr="00903AB1">
              <w:t xml:space="preserve">If your file is too large to upload while you are online, </w:t>
            </w:r>
            <w:r w:rsidR="003C155C">
              <w:t xml:space="preserve">you can minimize the file by separating </w:t>
            </w:r>
            <w:r w:rsidR="002A1AA5">
              <w:t xml:space="preserve">it </w:t>
            </w:r>
            <w:r w:rsidR="003C155C">
              <w:t>into smaller files. Smaller file uploads can be processed simultaneously in separate browser tabs with one upload per tab.</w:t>
            </w:r>
          </w:p>
        </w:tc>
      </w:tr>
    </w:tbl>
    <w:p w14:paraId="565CD5E5" w14:textId="5585EDD8" w:rsidR="00D47004" w:rsidRDefault="00D47004" w:rsidP="00132C1E"/>
    <w:p w14:paraId="0E025BCD" w14:textId="77777777" w:rsidR="00474C2F" w:rsidRDefault="00474C2F" w:rsidP="00132C1E"/>
    <w:tbl>
      <w:tblPr>
        <w:tblStyle w:val="TableGrid"/>
        <w:tblW w:w="9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02"/>
        <w:gridCol w:w="5382"/>
      </w:tblGrid>
      <w:tr w:rsidR="00934B99" w:rsidRPr="00D47004" w14:paraId="1C3A9DC2" w14:textId="77777777" w:rsidTr="651731D3">
        <w:trPr>
          <w:cnfStyle w:val="100000000000" w:firstRow="1" w:lastRow="0" w:firstColumn="0" w:lastColumn="0" w:oddVBand="0" w:evenVBand="0" w:oddHBand="0" w:evenHBand="0" w:firstRowFirstColumn="0" w:firstRowLastColumn="0" w:lastRowFirstColumn="0" w:lastRowLastColumn="0"/>
          <w:trHeight w:val="1303"/>
        </w:trPr>
        <w:tc>
          <w:tcPr>
            <w:tcW w:w="4302" w:type="dxa"/>
            <w:vMerge w:val="restart"/>
            <w:tcBorders>
              <w:top w:val="none" w:sz="0" w:space="0" w:color="auto"/>
              <w:left w:val="none" w:sz="0" w:space="0" w:color="auto"/>
              <w:bottom w:val="none" w:sz="0" w:space="0" w:color="auto"/>
              <w:right w:val="none" w:sz="0" w:space="0" w:color="auto"/>
            </w:tcBorders>
            <w:shd w:val="clear" w:color="auto" w:fill="auto"/>
          </w:tcPr>
          <w:p w14:paraId="42868D4E" w14:textId="77777777" w:rsidR="00934B99" w:rsidRDefault="00934B99" w:rsidP="00F52077">
            <w:pPr>
              <w:pStyle w:val="SectionHeading"/>
              <w:ind w:right="90"/>
            </w:pPr>
            <w:r w:rsidRPr="00D47004">
              <w:lastRenderedPageBreak/>
              <w:t>Step 3: Validate File</w:t>
            </w:r>
          </w:p>
          <w:p w14:paraId="3EE7BE61" w14:textId="7DAA5D8A" w:rsidR="00934B99" w:rsidRPr="00D47004" w:rsidRDefault="00934B99" w:rsidP="00F52077">
            <w:pPr>
              <w:ind w:right="90"/>
            </w:pPr>
            <w:r w:rsidRPr="00D47004">
              <w:t xml:space="preserve">If the </w:t>
            </w:r>
            <w:r>
              <w:t xml:space="preserve">file passes validation, a message </w:t>
            </w:r>
            <w:r w:rsidR="003015AE">
              <w:t>appears</w:t>
            </w:r>
            <w:r w:rsidR="0039423E">
              <w:t>,</w:t>
            </w:r>
            <w:r>
              <w:t xml:space="preserve"> indicating that no validation errors were found</w:t>
            </w:r>
            <w:r w:rsidR="005734F1">
              <w:t xml:space="preserve"> (see </w:t>
            </w:r>
            <w:r w:rsidR="005734F1" w:rsidRPr="006A609D">
              <w:rPr>
                <w:rStyle w:val="CrossReference"/>
              </w:rPr>
              <w:fldChar w:fldCharType="begin"/>
            </w:r>
            <w:r w:rsidR="006A609D" w:rsidRPr="006A609D">
              <w:rPr>
                <w:rStyle w:val="CrossReference"/>
              </w:rPr>
              <w:instrText xml:space="preserve"> REF _Ref388966503 \* MERGEFORMAT \h</w:instrText>
            </w:r>
            <w:r w:rsidR="005734F1" w:rsidRPr="006A609D">
              <w:rPr>
                <w:rStyle w:val="CrossReference"/>
              </w:rPr>
            </w:r>
            <w:r w:rsidR="005734F1" w:rsidRPr="006A609D">
              <w:rPr>
                <w:rStyle w:val="CrossReference"/>
              </w:rPr>
              <w:fldChar w:fldCharType="separate"/>
            </w:r>
            <w:r w:rsidR="00CF0CD4" w:rsidRPr="00CF0CD4">
              <w:rPr>
                <w:rStyle w:val="CrossReference"/>
              </w:rPr>
              <w:t>Figure 10</w:t>
            </w:r>
            <w:r w:rsidR="005734F1" w:rsidRPr="006A609D">
              <w:rPr>
                <w:rStyle w:val="CrossReference"/>
              </w:rPr>
              <w:fldChar w:fldCharType="end"/>
            </w:r>
            <w:r w:rsidR="005734F1">
              <w:t>)</w:t>
            </w:r>
            <w:r w:rsidRPr="00D47004">
              <w:t xml:space="preserve">. </w:t>
            </w:r>
            <w:r>
              <w:t>You can click [</w:t>
            </w:r>
            <w:r w:rsidRPr="00181533">
              <w:rPr>
                <w:rStyle w:val="Strong"/>
              </w:rPr>
              <w:t>Save</w:t>
            </w:r>
            <w:r>
              <w:t>] to proceed to the final step.</w:t>
            </w:r>
            <w:r w:rsidRPr="00D47004">
              <w:t xml:space="preserve"> </w:t>
            </w:r>
          </w:p>
          <w:p w14:paraId="5B7F6F4C" w14:textId="750CB7F4" w:rsidR="00934B99" w:rsidRDefault="00934B99" w:rsidP="009D0F1E">
            <w:r>
              <w:t>If the file</w:t>
            </w:r>
            <w:r w:rsidRPr="00D47004">
              <w:t xml:space="preserve"> contain</w:t>
            </w:r>
            <w:r>
              <w:t>s</w:t>
            </w:r>
            <w:r w:rsidRPr="00D47004">
              <w:t xml:space="preserve"> records with errors</w:t>
            </w:r>
            <w:r>
              <w:t>, an error message</w:t>
            </w:r>
            <w:r w:rsidRPr="00D47004">
              <w:t xml:space="preserve"> </w:t>
            </w:r>
            <w:r w:rsidR="003015AE">
              <w:t xml:space="preserve">appears </w:t>
            </w:r>
            <w:r>
              <w:t>(see</w:t>
            </w:r>
            <w:r w:rsidR="009D0F1E">
              <w:t xml:space="preserve"> </w:t>
            </w:r>
            <w:r w:rsidR="0053333B" w:rsidRPr="00A86B18">
              <w:rPr>
                <w:color w:val="0432FF"/>
                <w:u w:val="single"/>
              </w:rPr>
              <w:fldChar w:fldCharType="begin"/>
            </w:r>
            <w:r w:rsidR="0053333B" w:rsidRPr="00A86B18">
              <w:rPr>
                <w:color w:val="0432FF"/>
                <w:u w:val="single"/>
              </w:rPr>
              <w:instrText xml:space="preserve"> REF _Ref34729670 \h  \* MERGEFORMAT </w:instrText>
            </w:r>
            <w:r w:rsidR="0053333B" w:rsidRPr="00A86B18">
              <w:rPr>
                <w:color w:val="0432FF"/>
                <w:u w:val="single"/>
              </w:rPr>
            </w:r>
            <w:r w:rsidR="0053333B" w:rsidRPr="00A86B18">
              <w:rPr>
                <w:color w:val="0432FF"/>
                <w:u w:val="single"/>
              </w:rPr>
              <w:fldChar w:fldCharType="separate"/>
            </w:r>
            <w:r w:rsidR="00CF0CD4" w:rsidRPr="00CF0CD4">
              <w:rPr>
                <w:color w:val="0432FF"/>
                <w:u w:val="single"/>
              </w:rPr>
              <w:t xml:space="preserve">Figure </w:t>
            </w:r>
            <w:r w:rsidR="00CF0CD4" w:rsidRPr="00CF0CD4">
              <w:rPr>
                <w:noProof/>
                <w:color w:val="0432FF"/>
                <w:u w:val="single"/>
              </w:rPr>
              <w:t>11</w:t>
            </w:r>
            <w:r w:rsidR="0053333B" w:rsidRPr="00A86B18">
              <w:rPr>
                <w:color w:val="0432FF"/>
                <w:u w:val="single"/>
              </w:rPr>
              <w:fldChar w:fldCharType="end"/>
            </w:r>
            <w:r w:rsidR="0053333B">
              <w:t xml:space="preserve">). </w:t>
            </w:r>
            <w:r w:rsidRPr="00D47004">
              <w:t xml:space="preserve">Depending on the severity of the error, either the entire file will fail or just the records with errors will fail. </w:t>
            </w:r>
          </w:p>
          <w:p w14:paraId="42DD8B34" w14:textId="77777777" w:rsidR="00934B99" w:rsidRPr="00610177" w:rsidRDefault="00934B99" w:rsidP="00F52077">
            <w:pPr>
              <w:ind w:right="90"/>
            </w:pPr>
            <w:r w:rsidRPr="00610177">
              <w:t>Files with data that are not in the correct format as shown in the template will generate error messages by row, identifying the errors in the file.</w:t>
            </w:r>
          </w:p>
          <w:p w14:paraId="48322680" w14:textId="77777777" w:rsidR="00934B99" w:rsidRPr="00D47004" w:rsidRDefault="00934B99" w:rsidP="00F52077">
            <w:pPr>
              <w:ind w:right="90"/>
            </w:pPr>
            <w:r w:rsidRPr="00D47004">
              <w:t xml:space="preserve">The “Understanding Error Types” section in the column </w:t>
            </w:r>
            <w:r w:rsidR="005734F1">
              <w:t xml:space="preserve">to the right </w:t>
            </w:r>
            <w:r w:rsidRPr="00D47004">
              <w:t xml:space="preserve">provides a brief explanation of the three possible error types: fatal errors, record errors, and record warnings. </w:t>
            </w:r>
          </w:p>
        </w:tc>
        <w:tc>
          <w:tcPr>
            <w:tcW w:w="5382" w:type="dxa"/>
            <w:tcBorders>
              <w:top w:val="none" w:sz="0" w:space="0" w:color="auto"/>
              <w:left w:val="none" w:sz="0" w:space="0" w:color="auto"/>
              <w:bottom w:val="single" w:sz="4" w:space="0" w:color="auto"/>
              <w:right w:val="none" w:sz="0" w:space="0" w:color="auto"/>
            </w:tcBorders>
            <w:shd w:val="clear" w:color="auto" w:fill="auto"/>
          </w:tcPr>
          <w:p w14:paraId="46FBE9D2" w14:textId="2D9402F4" w:rsidR="00934B99" w:rsidRDefault="00934B99" w:rsidP="009A7309">
            <w:pPr>
              <w:pStyle w:val="ImageCaption"/>
            </w:pPr>
            <w:bookmarkStart w:id="77" w:name="_Ref388966503"/>
            <w:bookmarkStart w:id="78" w:name="_Toc391560252"/>
            <w:bookmarkStart w:id="79" w:name="_Toc34118157"/>
            <w:bookmarkStart w:id="80" w:name="_Toc38611315"/>
            <w:r>
              <w:t xml:space="preserve">Figure </w:t>
            </w:r>
            <w:r w:rsidR="005C4B10">
              <w:fldChar w:fldCharType="begin"/>
            </w:r>
            <w:r w:rsidR="005C4B10">
              <w:instrText xml:space="preserve"> SEQ Figure \* ARABIC </w:instrText>
            </w:r>
            <w:r w:rsidR="005C4B10">
              <w:fldChar w:fldCharType="separate"/>
            </w:r>
            <w:r w:rsidR="00CF0CD4">
              <w:rPr>
                <w:noProof/>
              </w:rPr>
              <w:t>10</w:t>
            </w:r>
            <w:r w:rsidR="005C4B10">
              <w:rPr>
                <w:noProof/>
              </w:rPr>
              <w:fldChar w:fldCharType="end"/>
            </w:r>
            <w:bookmarkEnd w:id="77"/>
            <w:r>
              <w:t xml:space="preserve">. </w:t>
            </w:r>
            <w:r w:rsidR="00E07A86">
              <w:t xml:space="preserve">Step 3: </w:t>
            </w:r>
            <w:r>
              <w:t>Successful Validation</w:t>
            </w:r>
            <w:bookmarkEnd w:id="78"/>
            <w:bookmarkEnd w:id="79"/>
            <w:bookmarkEnd w:id="80"/>
          </w:p>
          <w:p w14:paraId="4945F7A7" w14:textId="77777777" w:rsidR="00934B99" w:rsidRPr="00813C26" w:rsidRDefault="00934B99" w:rsidP="00545E13">
            <w:pPr>
              <w:pStyle w:val="Image"/>
            </w:pPr>
            <w:r w:rsidRPr="00813C26">
              <w:drawing>
                <wp:inline distT="0" distB="0" distL="0" distR="0" wp14:anchorId="22332E56" wp14:editId="286877A1">
                  <wp:extent cx="3200400" cy="737419"/>
                  <wp:effectExtent l="19050" t="19050" r="19050" b="24765"/>
                  <wp:docPr id="18" name="Picture 18" descr="Step 3: Successful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 pass.png"/>
                          <pic:cNvPicPr/>
                        </pic:nvPicPr>
                        <pic:blipFill>
                          <a:blip r:embed="rId32">
                            <a:extLst>
                              <a:ext uri="{28A0092B-C50C-407E-A947-70E740481C1C}">
                                <a14:useLocalDpi xmlns:a14="http://schemas.microsoft.com/office/drawing/2010/main" val="0"/>
                              </a:ext>
                            </a:extLst>
                          </a:blip>
                          <a:stretch>
                            <a:fillRect/>
                          </a:stretch>
                        </pic:blipFill>
                        <pic:spPr>
                          <a:xfrm>
                            <a:off x="0" y="0"/>
                            <a:ext cx="3200400" cy="737419"/>
                          </a:xfrm>
                          <a:prstGeom prst="rect">
                            <a:avLst/>
                          </a:prstGeom>
                          <a:ln>
                            <a:solidFill>
                              <a:schemeClr val="bg1">
                                <a:lumMod val="65000"/>
                              </a:schemeClr>
                            </a:solidFill>
                          </a:ln>
                        </pic:spPr>
                      </pic:pic>
                    </a:graphicData>
                  </a:graphic>
                </wp:inline>
              </w:drawing>
            </w:r>
          </w:p>
        </w:tc>
      </w:tr>
      <w:tr w:rsidR="00934B99" w:rsidRPr="00D47004" w14:paraId="5ADE5C93" w14:textId="77777777" w:rsidTr="651731D3">
        <w:trPr>
          <w:trHeight w:val="4324"/>
        </w:trPr>
        <w:tc>
          <w:tcPr>
            <w:tcW w:w="4302" w:type="dxa"/>
            <w:vMerge/>
          </w:tcPr>
          <w:p w14:paraId="0FC2D806" w14:textId="77777777" w:rsidR="00934B99" w:rsidRPr="00D47004" w:rsidRDefault="00934B99" w:rsidP="00934B99">
            <w:pPr>
              <w:spacing w:after="0"/>
            </w:pPr>
          </w:p>
        </w:tc>
        <w:tc>
          <w:tcPr>
            <w:tcW w:w="538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left w:w="115" w:type="dxa"/>
              <w:right w:w="115" w:type="dxa"/>
            </w:tcMar>
          </w:tcPr>
          <w:p w14:paraId="40E608AA" w14:textId="77777777" w:rsidR="00934B99" w:rsidRPr="00D47004" w:rsidRDefault="00934B99" w:rsidP="001711CB">
            <w:pPr>
              <w:spacing w:after="0"/>
              <w:jc w:val="center"/>
              <w:rPr>
                <w:i/>
              </w:rPr>
            </w:pPr>
            <w:r w:rsidRPr="00D47004">
              <w:rPr>
                <w:i/>
              </w:rPr>
              <w:t>Understanding Error Types</w:t>
            </w:r>
          </w:p>
          <w:p w14:paraId="53E73B39" w14:textId="77777777" w:rsidR="00934B99" w:rsidRPr="00D47004" w:rsidRDefault="00934B99" w:rsidP="009A7309">
            <w:pPr>
              <w:pStyle w:val="ListBullet"/>
            </w:pPr>
            <w:r w:rsidRPr="00D47004">
              <w:rPr>
                <w:noProof/>
              </w:rPr>
              <w:drawing>
                <wp:inline distT="0" distB="0" distL="0" distR="0" wp14:anchorId="35B776B0" wp14:editId="68AB6C17">
                  <wp:extent cx="180975" cy="165237"/>
                  <wp:effectExtent l="0" t="0" r="0" b="6350"/>
                  <wp:docPr id="70" name="Picture 1" descr="Whit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80975" cy="165237"/>
                          </a:xfrm>
                          <a:prstGeom prst="rect">
                            <a:avLst/>
                          </a:prstGeom>
                          <a:noFill/>
                          <a:ln w="9525">
                            <a:noFill/>
                            <a:miter lim="800000"/>
                            <a:headEnd/>
                            <a:tailEnd/>
                          </a:ln>
                        </pic:spPr>
                      </pic:pic>
                    </a:graphicData>
                  </a:graphic>
                </wp:inline>
              </w:drawing>
            </w:r>
            <w:r w:rsidRPr="00D47004">
              <w:t xml:space="preserve"> </w:t>
            </w:r>
            <w:r w:rsidRPr="00181533">
              <w:rPr>
                <w:rStyle w:val="Strong"/>
              </w:rPr>
              <w:t>If the entire file fails</w:t>
            </w:r>
            <w:r w:rsidRPr="00D47004">
              <w:t>, note the errors and the corresponding record numbers. Click [</w:t>
            </w:r>
            <w:r w:rsidRPr="00181533">
              <w:rPr>
                <w:rStyle w:val="Strong"/>
              </w:rPr>
              <w:t>Cancel</w:t>
            </w:r>
            <w:r>
              <w:t>], u</w:t>
            </w:r>
            <w:r w:rsidRPr="00D47004">
              <w:t>pdate your file, and t</w:t>
            </w:r>
            <w:r>
              <w:t xml:space="preserve">hen restart the upload process from </w:t>
            </w:r>
            <w:r w:rsidRPr="00D47004">
              <w:t>Step 1</w:t>
            </w:r>
            <w:r>
              <w:t>: Choose File</w:t>
            </w:r>
            <w:r w:rsidRPr="00D47004">
              <w:t>.</w:t>
            </w:r>
          </w:p>
          <w:p w14:paraId="68D7CEE6" w14:textId="77777777" w:rsidR="00934B99" w:rsidRPr="00D47004" w:rsidRDefault="00934B99" w:rsidP="009A7309">
            <w:pPr>
              <w:pStyle w:val="ListBullet"/>
            </w:pPr>
            <w:r w:rsidRPr="00D47004">
              <w:rPr>
                <w:noProof/>
              </w:rPr>
              <w:drawing>
                <wp:inline distT="0" distB="0" distL="0" distR="0" wp14:anchorId="73074A9A" wp14:editId="7B3F29DF">
                  <wp:extent cx="180975" cy="189201"/>
                  <wp:effectExtent l="0" t="0" r="0" b="1905"/>
                  <wp:docPr id="71" name="Picture 4" descr="Warning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80975" cy="189201"/>
                          </a:xfrm>
                          <a:prstGeom prst="rect">
                            <a:avLst/>
                          </a:prstGeom>
                          <a:noFill/>
                          <a:ln w="9525">
                            <a:noFill/>
                            <a:miter lim="800000"/>
                            <a:headEnd/>
                            <a:tailEnd/>
                          </a:ln>
                        </pic:spPr>
                      </pic:pic>
                    </a:graphicData>
                  </a:graphic>
                </wp:inline>
              </w:drawing>
            </w:r>
            <w:r w:rsidRPr="00D47004">
              <w:t xml:space="preserve"> </w:t>
            </w:r>
            <w:r w:rsidRPr="00181533">
              <w:rPr>
                <w:rStyle w:val="Strong"/>
              </w:rPr>
              <w:t>If the file contains record errors</w:t>
            </w:r>
            <w:r w:rsidRPr="00D47004">
              <w:t xml:space="preserve">, these records </w:t>
            </w:r>
            <w:r w:rsidRPr="00222554">
              <w:rPr>
                <w:rStyle w:val="Emphasis"/>
              </w:rPr>
              <w:t>will not be committed</w:t>
            </w:r>
            <w:r w:rsidRPr="00D47004">
              <w:t xml:space="preserve"> to</w:t>
            </w:r>
            <w:r>
              <w:t xml:space="preserve"> </w:t>
            </w:r>
            <w:r w:rsidR="00DD7873">
              <w:t>ART</w:t>
            </w:r>
            <w:r w:rsidRPr="00D47004">
              <w:t xml:space="preserve">. The records that passed validation can be committed. You may elect to fix the errors in your file and re-upload it, or to </w:t>
            </w:r>
            <w:r>
              <w:t>add</w:t>
            </w:r>
            <w:r w:rsidRPr="00D47004">
              <w:t xml:space="preserve"> these records </w:t>
            </w:r>
            <w:r>
              <w:t xml:space="preserve">individually on the appropriate </w:t>
            </w:r>
            <w:r w:rsidRPr="00F52077">
              <w:rPr>
                <w:rStyle w:val="IntenseEmphasis"/>
              </w:rPr>
              <w:t>Create/Modify [Record]</w:t>
            </w:r>
            <w:r>
              <w:t xml:space="preserve"> </w:t>
            </w:r>
            <w:r w:rsidR="00F43CAA">
              <w:t>screen</w:t>
            </w:r>
            <w:r w:rsidRPr="00D47004">
              <w:t>.</w:t>
            </w:r>
          </w:p>
          <w:p w14:paraId="3A293B8D" w14:textId="77777777" w:rsidR="00934B99" w:rsidRPr="00610177" w:rsidRDefault="00934B99" w:rsidP="0039423E">
            <w:pPr>
              <w:pStyle w:val="ListBullet"/>
              <w:rPr>
                <w:i/>
                <w:iCs/>
              </w:rPr>
            </w:pPr>
            <w:r w:rsidRPr="00D47004">
              <w:rPr>
                <w:noProof/>
              </w:rPr>
              <w:drawing>
                <wp:inline distT="0" distB="0" distL="0" distR="0" wp14:anchorId="3886F850" wp14:editId="7DABCA2A">
                  <wp:extent cx="180975" cy="157369"/>
                  <wp:effectExtent l="0" t="0" r="0" b="0"/>
                  <wp:docPr id="72" name="Picture 7" descr="Hazzard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80975" cy="157369"/>
                          </a:xfrm>
                          <a:prstGeom prst="rect">
                            <a:avLst/>
                          </a:prstGeom>
                          <a:noFill/>
                          <a:ln w="9525">
                            <a:noFill/>
                            <a:miter lim="800000"/>
                            <a:headEnd/>
                            <a:tailEnd/>
                          </a:ln>
                        </pic:spPr>
                      </pic:pic>
                    </a:graphicData>
                  </a:graphic>
                </wp:inline>
              </w:drawing>
            </w:r>
            <w:r w:rsidRPr="00D47004">
              <w:t xml:space="preserve"> </w:t>
            </w:r>
            <w:r w:rsidRPr="00181533">
              <w:rPr>
                <w:rStyle w:val="Strong"/>
              </w:rPr>
              <w:t>If the file contains record warnings</w:t>
            </w:r>
            <w:r w:rsidRPr="00D47004">
              <w:t xml:space="preserve">, these records </w:t>
            </w:r>
            <w:r w:rsidRPr="651731D3">
              <w:rPr>
                <w:rStyle w:val="Emphasis"/>
                <w:i w:val="0"/>
                <w:iCs w:val="0"/>
              </w:rPr>
              <w:t xml:space="preserve">will be </w:t>
            </w:r>
            <w:r w:rsidR="0039423E" w:rsidRPr="651731D3">
              <w:rPr>
                <w:rStyle w:val="Emphasis"/>
                <w:i w:val="0"/>
                <w:iCs w:val="0"/>
              </w:rPr>
              <w:t xml:space="preserve">saved to </w:t>
            </w:r>
            <w:r w:rsidR="00DD7873" w:rsidRPr="651731D3">
              <w:rPr>
                <w:rStyle w:val="Emphasis"/>
                <w:i w:val="0"/>
                <w:iCs w:val="0"/>
              </w:rPr>
              <w:t>ART</w:t>
            </w:r>
            <w:r w:rsidRPr="00222554">
              <w:t xml:space="preserve">. </w:t>
            </w:r>
            <w:r w:rsidRPr="00D47004">
              <w:t xml:space="preserve">However, you are strongly encouraged to review the associated records. You may edit these records using the </w:t>
            </w:r>
            <w:r>
              <w:t xml:space="preserve">appropriate </w:t>
            </w:r>
            <w:r w:rsidRPr="00F52077">
              <w:rPr>
                <w:rStyle w:val="IntenseEmphasis"/>
              </w:rPr>
              <w:t>Create/Modify [Record]</w:t>
            </w:r>
            <w:r>
              <w:t xml:space="preserve"> </w:t>
            </w:r>
            <w:r w:rsidR="00F43CAA">
              <w:t>screen</w:t>
            </w:r>
            <w:r w:rsidRPr="00D47004">
              <w:t>.</w:t>
            </w:r>
          </w:p>
        </w:tc>
      </w:tr>
    </w:tbl>
    <w:p w14:paraId="03C2A771" w14:textId="77777777" w:rsidR="006E132E" w:rsidRDefault="006E132E" w:rsidP="00FC154A">
      <w:pPr>
        <w:pStyle w:val="ImageCaption"/>
      </w:pPr>
      <w:bookmarkStart w:id="81" w:name="_Ref388966419"/>
      <w:bookmarkStart w:id="82" w:name="_Toc391560253"/>
    </w:p>
    <w:p w14:paraId="1F9250C4" w14:textId="070286F3" w:rsidR="00934B99" w:rsidRPr="006E132E" w:rsidRDefault="00934B99" w:rsidP="00FC154A">
      <w:pPr>
        <w:pStyle w:val="ImageCaption"/>
      </w:pPr>
      <w:bookmarkStart w:id="83" w:name="_Ref34729670"/>
      <w:bookmarkStart w:id="84" w:name="_Toc34118158"/>
      <w:bookmarkStart w:id="85" w:name="_Toc38611316"/>
      <w:r w:rsidRPr="006E132E">
        <w:t xml:space="preserve">Figure </w:t>
      </w:r>
      <w:r w:rsidR="005C4B10">
        <w:fldChar w:fldCharType="begin"/>
      </w:r>
      <w:r w:rsidR="005C4B10">
        <w:instrText xml:space="preserve"> SEQ Figure \* ARABIC </w:instrText>
      </w:r>
      <w:r w:rsidR="005C4B10">
        <w:fldChar w:fldCharType="separate"/>
      </w:r>
      <w:r w:rsidR="00CF0CD4">
        <w:rPr>
          <w:noProof/>
        </w:rPr>
        <w:t>11</w:t>
      </w:r>
      <w:r w:rsidR="005C4B10">
        <w:rPr>
          <w:noProof/>
        </w:rPr>
        <w:fldChar w:fldCharType="end"/>
      </w:r>
      <w:bookmarkEnd w:id="81"/>
      <w:bookmarkEnd w:id="83"/>
      <w:r w:rsidRPr="006E132E">
        <w:t>. Failed Validation</w:t>
      </w:r>
      <w:bookmarkEnd w:id="82"/>
      <w:bookmarkEnd w:id="84"/>
      <w:bookmarkEnd w:id="85"/>
    </w:p>
    <w:p w14:paraId="4B312F1E" w14:textId="715AB4D6" w:rsidR="00934B99" w:rsidRDefault="00C122C1" w:rsidP="00813C26">
      <w:pPr>
        <w:pStyle w:val="Image"/>
      </w:pPr>
      <w:r>
        <w:drawing>
          <wp:inline distT="0" distB="0" distL="0" distR="0" wp14:anchorId="327CE06B" wp14:editId="58EF79DF">
            <wp:extent cx="5786782" cy="1552354"/>
            <wp:effectExtent l="19050" t="19050" r="23495" b="10160"/>
            <wp:docPr id="49" name="Picture 49" descr="Failed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2907" cy="1553997"/>
                    </a:xfrm>
                    <a:prstGeom prst="rect">
                      <a:avLst/>
                    </a:prstGeom>
                    <a:noFill/>
                    <a:ln>
                      <a:solidFill>
                        <a:sysClr val="window" lastClr="FFFFFF">
                          <a:lumMod val="65000"/>
                        </a:sysClr>
                      </a:solidFill>
                    </a:ln>
                  </pic:spPr>
                </pic:pic>
              </a:graphicData>
            </a:graphic>
          </wp:inline>
        </w:drawing>
      </w:r>
    </w:p>
    <w:p w14:paraId="3FD87C3D" w14:textId="43535466" w:rsidR="00474C2F" w:rsidRDefault="00474C2F" w:rsidP="00813C26">
      <w:pPr>
        <w:pStyle w:val="Image"/>
      </w:pPr>
    </w:p>
    <w:p w14:paraId="6ED9B235" w14:textId="30967D56" w:rsidR="00474C2F" w:rsidRDefault="00474C2F" w:rsidP="00474C2F">
      <w:pPr>
        <w:pStyle w:val="Image"/>
        <w:jc w:val="left"/>
      </w:pPr>
    </w:p>
    <w:p w14:paraId="7433FB27" w14:textId="77777777" w:rsidR="00474C2F" w:rsidRPr="00474C2F" w:rsidRDefault="00474C2F" w:rsidP="00474C2F">
      <w:pPr>
        <w:rPr>
          <w:b/>
          <w:i/>
        </w:rPr>
      </w:pPr>
      <w:r w:rsidRPr="00474C2F">
        <w:rPr>
          <w:b/>
          <w:i/>
        </w:rPr>
        <w:t>If your file has errors</w:t>
      </w:r>
    </w:p>
    <w:p w14:paraId="0936F910" w14:textId="77777777" w:rsidR="00474C2F" w:rsidRPr="00474C2F" w:rsidRDefault="00474C2F" w:rsidP="00474C2F">
      <w:r w:rsidRPr="00474C2F">
        <w:t xml:space="preserve">Files with data not in the correct format as shown in the template generate error messages by row, identifying the errors by line (row) for each invalid record in the file. </w:t>
      </w:r>
    </w:p>
    <w:p w14:paraId="1CFD91E3" w14:textId="68578B5D" w:rsidR="00474C2F" w:rsidRPr="00474C2F" w:rsidRDefault="00474C2F" w:rsidP="00474C2F">
      <w:pPr>
        <w:rPr>
          <w:i/>
          <w:iCs/>
        </w:rPr>
      </w:pPr>
      <w:r w:rsidRPr="00474C2F">
        <w:t>Some errors prevent a record from uploading (e.g., invalid parent entity). A table of validation messages appears and contains information about the errors.</w:t>
      </w:r>
      <w:r w:rsidRPr="00474C2F">
        <w:rPr>
          <w:i/>
          <w:iCs/>
        </w:rPr>
        <w:t xml:space="preserve"> Note: </w:t>
      </w:r>
      <w:r w:rsidR="002A1AA5">
        <w:rPr>
          <w:i/>
          <w:iCs/>
        </w:rPr>
        <w:t>A single record can</w:t>
      </w:r>
      <w:r w:rsidRPr="00474C2F">
        <w:rPr>
          <w:i/>
          <w:iCs/>
        </w:rPr>
        <w:t xml:space="preserve"> have multiple errors. </w:t>
      </w:r>
    </w:p>
    <w:p w14:paraId="46D27859" w14:textId="573497A1" w:rsidR="00474C2F" w:rsidRPr="00474C2F" w:rsidRDefault="00474C2F" w:rsidP="00520EA7">
      <w:pPr>
        <w:pStyle w:val="ImageCaption"/>
      </w:pPr>
      <w:bookmarkStart w:id="86" w:name="_Toc391560270"/>
      <w:bookmarkStart w:id="87" w:name="_Toc447793987"/>
      <w:bookmarkStart w:id="88" w:name="_Toc34118159"/>
      <w:bookmarkStart w:id="89" w:name="_Toc38611317"/>
      <w:r w:rsidRPr="00474C2F">
        <w:lastRenderedPageBreak/>
        <w:t>Figure </w:t>
      </w:r>
      <w:r w:rsidR="005C4B10">
        <w:fldChar w:fldCharType="begin"/>
      </w:r>
      <w:r w:rsidR="005C4B10">
        <w:instrText xml:space="preserve"> SEQ Figure \* ARABIC </w:instrText>
      </w:r>
      <w:r w:rsidR="005C4B10">
        <w:fldChar w:fldCharType="separate"/>
      </w:r>
      <w:r w:rsidR="00CF0CD4">
        <w:rPr>
          <w:noProof/>
        </w:rPr>
        <w:t>12</w:t>
      </w:r>
      <w:r w:rsidR="005C4B10">
        <w:rPr>
          <w:noProof/>
        </w:rPr>
        <w:fldChar w:fldCharType="end"/>
      </w:r>
      <w:r w:rsidRPr="00474C2F">
        <w:t>. Sample Error Message</w:t>
      </w:r>
      <w:bookmarkEnd w:id="86"/>
      <w:bookmarkEnd w:id="87"/>
      <w:bookmarkEnd w:id="88"/>
      <w:bookmarkEnd w:id="89"/>
    </w:p>
    <w:p w14:paraId="135FC1BB" w14:textId="77777777" w:rsidR="00474C2F" w:rsidRPr="00474C2F" w:rsidRDefault="00474C2F" w:rsidP="00474C2F">
      <w:pPr>
        <w:keepLines/>
        <w:jc w:val="center"/>
        <w:rPr>
          <w:rFonts w:ascii="Times New Roman" w:eastAsiaTheme="minorHAnsi" w:hAnsi="Times New Roman" w:cstheme="minorBidi"/>
          <w:noProof/>
          <w:szCs w:val="22"/>
        </w:rPr>
      </w:pPr>
      <w:r w:rsidRPr="00474C2F">
        <w:rPr>
          <w:rFonts w:ascii="Times New Roman" w:eastAsiaTheme="minorHAnsi" w:hAnsi="Times New Roman" w:cstheme="minorBidi"/>
          <w:noProof/>
          <w:szCs w:val="22"/>
        </w:rPr>
        <w:drawing>
          <wp:inline distT="0" distB="0" distL="0" distR="0" wp14:anchorId="54E71E57" wp14:editId="7621771E">
            <wp:extent cx="5943600" cy="605155"/>
            <wp:effectExtent l="0" t="0" r="0" b="4445"/>
            <wp:docPr id="10" name="Picture 10" descr="Sample Error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05155"/>
                    </a:xfrm>
                    <a:prstGeom prst="rect">
                      <a:avLst/>
                    </a:prstGeom>
                  </pic:spPr>
                </pic:pic>
              </a:graphicData>
            </a:graphic>
          </wp:inline>
        </w:drawing>
      </w:r>
    </w:p>
    <w:p w14:paraId="5B97DCC7" w14:textId="77777777" w:rsidR="00474C2F" w:rsidRPr="00474C2F" w:rsidRDefault="00474C2F" w:rsidP="00474C2F"/>
    <w:p w14:paraId="6BFDA0D2" w14:textId="77777777" w:rsidR="00474C2F" w:rsidRPr="00474C2F" w:rsidRDefault="00474C2F" w:rsidP="00520EA7">
      <w:pPr>
        <w:pStyle w:val="ListParagraph"/>
        <w:keepLines/>
        <w:numPr>
          <w:ilvl w:val="0"/>
          <w:numId w:val="121"/>
        </w:numPr>
        <w:rPr>
          <w:rFonts w:eastAsiaTheme="minorHAnsi" w:cstheme="minorBidi"/>
        </w:rPr>
      </w:pPr>
      <w:r w:rsidRPr="00474C2F">
        <w:rPr>
          <w:rFonts w:eastAsiaTheme="minorHAnsi" w:cstheme="minorBidi"/>
          <w:b/>
          <w:bCs/>
        </w:rPr>
        <w:t>Record #:</w:t>
      </w:r>
      <w:r w:rsidRPr="00474C2F">
        <w:rPr>
          <w:rFonts w:eastAsiaTheme="minorHAnsi" w:cstheme="minorBidi"/>
        </w:rPr>
        <w:t xml:space="preserve"> The row in the file in which the error appeared</w:t>
      </w:r>
    </w:p>
    <w:p w14:paraId="7C0F9305" w14:textId="77777777" w:rsidR="00474C2F" w:rsidRPr="000B096C" w:rsidRDefault="00474C2F" w:rsidP="00520EA7">
      <w:pPr>
        <w:pStyle w:val="ListParagraph"/>
        <w:keepLines/>
        <w:numPr>
          <w:ilvl w:val="0"/>
          <w:numId w:val="121"/>
        </w:numPr>
        <w:rPr>
          <w:rFonts w:eastAsiaTheme="minorHAnsi" w:cstheme="minorBidi"/>
        </w:rPr>
      </w:pPr>
      <w:r w:rsidRPr="000B096C">
        <w:rPr>
          <w:rFonts w:eastAsiaTheme="minorHAnsi" w:cstheme="minorBidi"/>
          <w:b/>
          <w:bCs/>
        </w:rPr>
        <w:t>Field Name:</w:t>
      </w:r>
      <w:r w:rsidRPr="000B096C">
        <w:rPr>
          <w:rFonts w:eastAsiaTheme="minorHAnsi" w:cstheme="minorBidi"/>
        </w:rPr>
        <w:t xml:space="preserve"> The column name that contains the error</w:t>
      </w:r>
    </w:p>
    <w:p w14:paraId="7C881508" w14:textId="77777777" w:rsidR="00474C2F" w:rsidRPr="000B096C" w:rsidRDefault="00474C2F" w:rsidP="00520EA7">
      <w:pPr>
        <w:pStyle w:val="ListParagraph"/>
        <w:keepLines/>
        <w:numPr>
          <w:ilvl w:val="0"/>
          <w:numId w:val="121"/>
        </w:numPr>
        <w:rPr>
          <w:rFonts w:eastAsiaTheme="minorHAnsi" w:cstheme="minorBidi"/>
        </w:rPr>
      </w:pPr>
      <w:r w:rsidRPr="000B096C">
        <w:rPr>
          <w:rFonts w:eastAsiaTheme="minorHAnsi" w:cstheme="minorBidi"/>
          <w:b/>
          <w:bCs/>
        </w:rPr>
        <w:t>Field Value:</w:t>
      </w:r>
      <w:r w:rsidRPr="000B096C">
        <w:rPr>
          <w:rFonts w:eastAsiaTheme="minorHAnsi" w:cstheme="minorBidi"/>
        </w:rPr>
        <w:t xml:space="preserve"> The text that you entered in the cell</w:t>
      </w:r>
    </w:p>
    <w:p w14:paraId="0B9BDB9B" w14:textId="77777777" w:rsidR="00474C2F" w:rsidRPr="0066667B" w:rsidRDefault="00474C2F" w:rsidP="00520EA7">
      <w:pPr>
        <w:pStyle w:val="ListParagraph"/>
        <w:keepLines/>
        <w:numPr>
          <w:ilvl w:val="0"/>
          <w:numId w:val="121"/>
        </w:numPr>
        <w:rPr>
          <w:rFonts w:eastAsiaTheme="minorHAnsi" w:cstheme="minorBidi"/>
        </w:rPr>
      </w:pPr>
      <w:r w:rsidRPr="0066667B">
        <w:rPr>
          <w:rFonts w:eastAsiaTheme="minorHAnsi" w:cstheme="minorBidi"/>
          <w:b/>
          <w:bCs/>
        </w:rPr>
        <w:t>Validation Message:</w:t>
      </w:r>
      <w:r w:rsidRPr="0066667B">
        <w:rPr>
          <w:rFonts w:eastAsiaTheme="minorHAnsi" w:cstheme="minorBidi"/>
        </w:rPr>
        <w:t xml:space="preserve"> A brief description of the error</w:t>
      </w:r>
    </w:p>
    <w:p w14:paraId="75447AFC" w14:textId="77777777" w:rsidR="00474C2F" w:rsidRPr="00474C2F" w:rsidRDefault="00474C2F" w:rsidP="00474C2F">
      <w:r w:rsidRPr="00474C2F">
        <w:t>Depending on the severity of the error(s), one of the following will occur:</w:t>
      </w:r>
    </w:p>
    <w:p w14:paraId="5F2EFFCB" w14:textId="77777777" w:rsidR="00474C2F" w:rsidRPr="000B096C" w:rsidRDefault="00474C2F" w:rsidP="00520EA7">
      <w:pPr>
        <w:pStyle w:val="ListParagraph"/>
        <w:keepLines/>
        <w:numPr>
          <w:ilvl w:val="0"/>
          <w:numId w:val="122"/>
        </w:numPr>
        <w:rPr>
          <w:rFonts w:eastAsiaTheme="minorHAnsi" w:cstheme="minorBidi"/>
        </w:rPr>
      </w:pPr>
      <w:r w:rsidRPr="00474C2F">
        <w:rPr>
          <w:rFonts w:eastAsiaTheme="minorHAnsi" w:cstheme="minorBidi"/>
        </w:rPr>
        <w:t>The file will fail to upload.</w:t>
      </w:r>
      <w:r w:rsidRPr="000B096C">
        <w:rPr>
          <w:rFonts w:eastAsiaTheme="minorHAnsi" w:cstheme="minorBidi"/>
        </w:rPr>
        <w:t xml:space="preserve"> </w:t>
      </w:r>
    </w:p>
    <w:p w14:paraId="2917FE77" w14:textId="77777777" w:rsidR="00474C2F" w:rsidRPr="000B096C" w:rsidRDefault="00474C2F" w:rsidP="00520EA7">
      <w:pPr>
        <w:pStyle w:val="ListParagraph"/>
        <w:keepLines/>
        <w:numPr>
          <w:ilvl w:val="0"/>
          <w:numId w:val="122"/>
        </w:numPr>
        <w:rPr>
          <w:rFonts w:eastAsiaTheme="minorHAnsi" w:cstheme="minorBidi"/>
        </w:rPr>
      </w:pPr>
      <w:r w:rsidRPr="000B096C">
        <w:rPr>
          <w:rFonts w:eastAsiaTheme="minorHAnsi" w:cstheme="minorBidi"/>
        </w:rPr>
        <w:t xml:space="preserve">The file will upload, but ART will exclude the record(s) that had errors. </w:t>
      </w:r>
    </w:p>
    <w:p w14:paraId="448327C9" w14:textId="4CFA394D" w:rsidR="00382B0C" w:rsidRPr="00B30D80" w:rsidRDefault="00474C2F">
      <w:pPr>
        <w:pStyle w:val="ListParagraph"/>
        <w:keepLines/>
        <w:numPr>
          <w:ilvl w:val="0"/>
          <w:numId w:val="122"/>
        </w:numPr>
        <w:rPr>
          <w:rFonts w:eastAsiaTheme="minorHAnsi" w:cstheme="minorBidi"/>
        </w:rPr>
      </w:pPr>
      <w:r w:rsidRPr="000B096C">
        <w:rPr>
          <w:rFonts w:eastAsiaTheme="minorHAnsi" w:cstheme="minorBidi"/>
        </w:rPr>
        <w:t xml:space="preserve">The file will upload, and ART will accept the record(s) that had errors. (These records will need to be fixed in </w:t>
      </w:r>
      <w:r w:rsidRPr="0066667B">
        <w:rPr>
          <w:rFonts w:eastAsiaTheme="minorHAnsi" w:cstheme="minorBidi"/>
        </w:rPr>
        <w:t>ART or uploaded in a new file.)</w:t>
      </w:r>
    </w:p>
    <w:p w14:paraId="2B87E35D" w14:textId="39636491" w:rsidR="004F3E3A" w:rsidRDefault="004F3E3A" w:rsidP="00B30D80">
      <w:pPr>
        <w:pStyle w:val="Caption"/>
        <w:keepNext/>
      </w:pPr>
      <w:bookmarkStart w:id="90" w:name="_Toc38611318"/>
      <w:r>
        <w:t xml:space="preserve">Figure </w:t>
      </w:r>
      <w:r w:rsidR="005C4B10">
        <w:fldChar w:fldCharType="begin"/>
      </w:r>
      <w:r w:rsidR="005C4B10">
        <w:instrText xml:space="preserve"> SEQ Figure \* ARABIC </w:instrText>
      </w:r>
      <w:r w:rsidR="005C4B10">
        <w:fldChar w:fldCharType="separate"/>
      </w:r>
      <w:r w:rsidR="00CF0CD4">
        <w:rPr>
          <w:noProof/>
        </w:rPr>
        <w:t>13</w:t>
      </w:r>
      <w:r w:rsidR="005C4B10">
        <w:rPr>
          <w:noProof/>
        </w:rPr>
        <w:fldChar w:fldCharType="end"/>
      </w:r>
      <w:r>
        <w:t xml:space="preserve">. </w:t>
      </w:r>
      <w:r w:rsidRPr="006E132E">
        <w:t>Failed Validation</w:t>
      </w:r>
      <w:bookmarkEnd w:id="90"/>
    </w:p>
    <w:p w14:paraId="7E8BB0B8" w14:textId="77777777" w:rsidR="00474C2F" w:rsidRPr="00474C2F" w:rsidRDefault="00474C2F" w:rsidP="00474C2F">
      <w:pPr>
        <w:keepLines/>
        <w:jc w:val="center"/>
        <w:rPr>
          <w:rFonts w:ascii="Times New Roman" w:eastAsiaTheme="minorHAnsi" w:hAnsi="Times New Roman" w:cstheme="minorBidi"/>
          <w:noProof/>
          <w:szCs w:val="22"/>
        </w:rPr>
      </w:pPr>
      <w:r w:rsidRPr="00474C2F">
        <w:rPr>
          <w:rFonts w:ascii="Times New Roman" w:eastAsiaTheme="minorHAnsi" w:hAnsi="Times New Roman" w:cstheme="minorBidi"/>
          <w:noProof/>
          <w:szCs w:val="22"/>
        </w:rPr>
        <w:drawing>
          <wp:inline distT="0" distB="0" distL="0" distR="0" wp14:anchorId="779A6EAB" wp14:editId="5DAFE3F0">
            <wp:extent cx="5943600" cy="974725"/>
            <wp:effectExtent l="19050" t="19050" r="19050" b="15875"/>
            <wp:docPr id="66" name="Picture 66" descr="Failed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974725"/>
                    </a:xfrm>
                    <a:prstGeom prst="rect">
                      <a:avLst/>
                    </a:prstGeom>
                    <a:noFill/>
                    <a:ln>
                      <a:solidFill>
                        <a:sysClr val="window" lastClr="FFFFFF">
                          <a:lumMod val="65000"/>
                        </a:sysClr>
                      </a:solidFill>
                    </a:ln>
                  </pic:spPr>
                </pic:pic>
              </a:graphicData>
            </a:graphic>
          </wp:inline>
        </w:drawing>
      </w:r>
    </w:p>
    <w:p w14:paraId="500771BD" w14:textId="77777777" w:rsidR="00474C2F" w:rsidRPr="00474C2F" w:rsidRDefault="00474C2F" w:rsidP="00474C2F"/>
    <w:p w14:paraId="48A332E8" w14:textId="77777777" w:rsidR="00474C2F" w:rsidRPr="00474C2F" w:rsidRDefault="00474C2F" w:rsidP="00474C2F">
      <w:pPr>
        <w:keepNext/>
      </w:pPr>
      <w:r w:rsidRPr="00474C2F">
        <w:t>If your file included errors, you have two options:</w:t>
      </w:r>
    </w:p>
    <w:p w14:paraId="37E4C08E" w14:textId="77777777" w:rsidR="00474C2F" w:rsidRPr="00474C2F" w:rsidRDefault="00474C2F" w:rsidP="00B30D80">
      <w:pPr>
        <w:pStyle w:val="ListParagraph"/>
      </w:pPr>
      <w:r w:rsidRPr="00474C2F">
        <w:rPr>
          <w:b/>
          <w:bCs/>
        </w:rPr>
        <w:t>Abort the upload.</w:t>
      </w:r>
      <w:r w:rsidRPr="00474C2F">
        <w:t xml:space="preserve"> Click [</w:t>
      </w:r>
      <w:r w:rsidRPr="00474C2F">
        <w:rPr>
          <w:b/>
          <w:bCs/>
        </w:rPr>
        <w:t>Cancel</w:t>
      </w:r>
      <w:r w:rsidRPr="00474C2F">
        <w:t>], and then click [</w:t>
      </w:r>
      <w:r w:rsidRPr="00474C2F">
        <w:rPr>
          <w:b/>
          <w:bCs/>
        </w:rPr>
        <w:t>OK</w:t>
      </w:r>
      <w:r w:rsidRPr="00474C2F">
        <w:t>]. You can then make edits to the upload file, save it, and begin the upload process again.</w:t>
      </w:r>
    </w:p>
    <w:p w14:paraId="5DBBCBFE" w14:textId="77777777" w:rsidR="00474C2F" w:rsidRPr="00474C2F" w:rsidRDefault="00474C2F" w:rsidP="00B30D80">
      <w:pPr>
        <w:pStyle w:val="ListParagraph"/>
      </w:pPr>
      <w:r w:rsidRPr="00474C2F">
        <w:rPr>
          <w:b/>
          <w:bCs/>
        </w:rPr>
        <w:t>Proceed with the upload, and add the information to ART.</w:t>
      </w:r>
      <w:r w:rsidRPr="00474C2F">
        <w:t xml:space="preserve"> To do so, click [</w:t>
      </w:r>
      <w:r w:rsidRPr="00474C2F">
        <w:rPr>
          <w:b/>
          <w:bCs/>
        </w:rPr>
        <w:t>Save</w:t>
      </w:r>
      <w:r w:rsidRPr="00474C2F">
        <w:t xml:space="preserve">]. Only error-free records or records with acceptable errors (rows in yellow) will be uploaded to the system. </w:t>
      </w:r>
    </w:p>
    <w:p w14:paraId="088DC943" w14:textId="77777777" w:rsidR="00474C2F" w:rsidRPr="00B30D80" w:rsidRDefault="00474C2F" w:rsidP="00B30D80">
      <w:pPr>
        <w:rPr>
          <w:b/>
        </w:rPr>
      </w:pPr>
      <w:r w:rsidRPr="00B30D80">
        <w:rPr>
          <w:b/>
        </w:rPr>
        <w:t>These are some common errors:</w:t>
      </w:r>
    </w:p>
    <w:p w14:paraId="426EB7BA" w14:textId="2E34D5A7" w:rsidR="00474C2F" w:rsidRPr="00B30D80" w:rsidRDefault="00474C2F" w:rsidP="00B30D80">
      <w:pPr>
        <w:pStyle w:val="ListParagraph"/>
      </w:pPr>
      <w:r w:rsidRPr="00B30D80">
        <w:t>Having blank rows between records</w:t>
      </w:r>
      <w:r w:rsidR="00C51672">
        <w:t xml:space="preserve"> or at the end of the file</w:t>
      </w:r>
    </w:p>
    <w:p w14:paraId="2C8B30BD" w14:textId="77777777" w:rsidR="00474C2F" w:rsidRPr="00B30D80" w:rsidRDefault="00474C2F" w:rsidP="00B30D80">
      <w:pPr>
        <w:pStyle w:val="ListParagraph"/>
      </w:pPr>
      <w:r w:rsidRPr="00B30D80">
        <w:t>Inserting invalid characters (refer to appropriate user guide sections for information about accepted formats)</w:t>
      </w:r>
    </w:p>
    <w:p w14:paraId="72D99827" w14:textId="77777777" w:rsidR="00474C2F" w:rsidRPr="00B30D80" w:rsidRDefault="00474C2F" w:rsidP="00B30D80">
      <w:pPr>
        <w:pStyle w:val="ListParagraph"/>
      </w:pPr>
      <w:r w:rsidRPr="00B30D80">
        <w:t>Uploading a file that contains parent entities that do not already exist in ART.</w:t>
      </w:r>
    </w:p>
    <w:p w14:paraId="20AEF3AD" w14:textId="7C29CFA3" w:rsidR="00474C2F" w:rsidRPr="00B30D80" w:rsidRDefault="00474C2F" w:rsidP="00B30D80">
      <w:pPr>
        <w:pStyle w:val="ListParagraph"/>
      </w:pPr>
      <w:r w:rsidRPr="00B30D80">
        <w:t>Uploading a file for users in an institution or district with which you are not associated.</w:t>
      </w:r>
    </w:p>
    <w:p w14:paraId="18531D3E" w14:textId="77777777" w:rsidR="00474C2F" w:rsidRDefault="00474C2F" w:rsidP="00520EA7">
      <w:pPr>
        <w:pStyle w:val="Image"/>
        <w:jc w:val="left"/>
      </w:pPr>
    </w:p>
    <w:p w14:paraId="11714829" w14:textId="77777777" w:rsidR="00D47004" w:rsidRPr="00D47004" w:rsidRDefault="00D47004" w:rsidP="00181533">
      <w:pPr>
        <w:pStyle w:val="SectionHeading"/>
      </w:pPr>
      <w:r w:rsidRPr="00D47004">
        <w:lastRenderedPageBreak/>
        <w:t>Step 4: Confirmation</w:t>
      </w:r>
    </w:p>
    <w:p w14:paraId="41E9FA4D" w14:textId="77777777" w:rsidR="00D47004" w:rsidRPr="00D47004" w:rsidRDefault="00D47004" w:rsidP="009A7309">
      <w:pPr>
        <w:keepNext/>
      </w:pPr>
      <w:r w:rsidRPr="00D47004">
        <w:t>After you click [</w:t>
      </w:r>
      <w:r w:rsidR="00681651" w:rsidRPr="00181533">
        <w:rPr>
          <w:rStyle w:val="Strong"/>
        </w:rPr>
        <w:t>Save</w:t>
      </w:r>
      <w:r w:rsidRPr="00D47004">
        <w:t xml:space="preserve">], the accepted records will be uploaded to </w:t>
      </w:r>
      <w:r w:rsidR="00DD7873">
        <w:t>ART</w:t>
      </w:r>
      <w:r w:rsidRPr="00D47004">
        <w:t xml:space="preserve">. </w:t>
      </w:r>
      <w:r w:rsidR="00681651">
        <w:t xml:space="preserve">A table </w:t>
      </w:r>
      <w:r w:rsidR="008A165F">
        <w:t>appears</w:t>
      </w:r>
      <w:r w:rsidR="00681651">
        <w:t xml:space="preserve">, confirming the type of records uploaded, the number of records deleted, and the number of records </w:t>
      </w:r>
      <w:r w:rsidR="008C6479">
        <w:t>inserted</w:t>
      </w:r>
      <w:r w:rsidR="00681651">
        <w:t>.</w:t>
      </w:r>
    </w:p>
    <w:p w14:paraId="483438A9" w14:textId="32D822C1" w:rsidR="00D47004" w:rsidRPr="00D47004" w:rsidRDefault="00D47004" w:rsidP="00910B75">
      <w:pPr>
        <w:pStyle w:val="ImageCaption"/>
      </w:pPr>
      <w:bookmarkStart w:id="91" w:name="_Toc364681503"/>
      <w:bookmarkStart w:id="92" w:name="_Toc391560254"/>
      <w:bookmarkStart w:id="93" w:name="_Toc34118160"/>
      <w:bookmarkStart w:id="94" w:name="_Toc38611319"/>
      <w:r w:rsidRPr="00D47004">
        <w:t xml:space="preserve">Figure </w:t>
      </w:r>
      <w:r w:rsidR="005C4B10">
        <w:fldChar w:fldCharType="begin"/>
      </w:r>
      <w:r w:rsidR="005C4B10">
        <w:instrText xml:space="preserve"> SEQ Figure \* ARABIC </w:instrText>
      </w:r>
      <w:r w:rsidR="005C4B10">
        <w:fldChar w:fldCharType="separate"/>
      </w:r>
      <w:r w:rsidR="00CF0CD4">
        <w:rPr>
          <w:noProof/>
        </w:rPr>
        <w:t>14</w:t>
      </w:r>
      <w:r w:rsidR="005C4B10">
        <w:rPr>
          <w:noProof/>
        </w:rPr>
        <w:fldChar w:fldCharType="end"/>
      </w:r>
      <w:r w:rsidRPr="00D47004">
        <w:t>. Upload File, Step 4:</w:t>
      </w:r>
      <w:r w:rsidR="003D0EB6">
        <w:t xml:space="preserve"> </w:t>
      </w:r>
      <w:r w:rsidRPr="00D47004">
        <w:t>Confirmation</w:t>
      </w:r>
      <w:bookmarkEnd w:id="91"/>
      <w:bookmarkEnd w:id="92"/>
      <w:bookmarkEnd w:id="93"/>
      <w:bookmarkEnd w:id="94"/>
    </w:p>
    <w:p w14:paraId="166E7953" w14:textId="77777777" w:rsidR="00D47004" w:rsidRPr="00D47004" w:rsidRDefault="00D47004" w:rsidP="00910B75">
      <w:pPr>
        <w:pStyle w:val="Image"/>
      </w:pPr>
      <w:r w:rsidRPr="00D47004">
        <w:drawing>
          <wp:inline distT="0" distB="0" distL="0" distR="0" wp14:anchorId="31D7E639" wp14:editId="5C7088BA">
            <wp:extent cx="5029200" cy="1153542"/>
            <wp:effectExtent l="19050" t="19050" r="19050" b="27940"/>
            <wp:docPr id="77" name="Picture 69" descr="Upload File, Step 4: Confi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029200" cy="1153542"/>
                    </a:xfrm>
                    <a:prstGeom prst="rect">
                      <a:avLst/>
                    </a:prstGeom>
                    <a:noFill/>
                    <a:ln w="9525">
                      <a:solidFill>
                        <a:schemeClr val="bg1">
                          <a:lumMod val="65000"/>
                        </a:schemeClr>
                      </a:solidFill>
                      <a:miter lim="800000"/>
                      <a:headEnd/>
                      <a:tailEnd/>
                    </a:ln>
                  </pic:spPr>
                </pic:pic>
              </a:graphicData>
            </a:graphic>
          </wp:inline>
        </w:drawing>
      </w:r>
    </w:p>
    <w:p w14:paraId="27311509" w14:textId="77777777" w:rsidR="00482D83" w:rsidRDefault="00095D55" w:rsidP="00095D55">
      <w:pPr>
        <w:pStyle w:val="Heading3"/>
      </w:pPr>
      <w:bookmarkStart w:id="95" w:name="_Toc391560315"/>
      <w:bookmarkStart w:id="96" w:name="_Toc34118613"/>
      <w:r>
        <w:t xml:space="preserve">Creating/Modifying </w:t>
      </w:r>
      <w:r w:rsidR="004D5AC5">
        <w:t xml:space="preserve">Individual </w:t>
      </w:r>
      <w:r>
        <w:t>Records</w:t>
      </w:r>
      <w:r w:rsidR="00482D83">
        <w:t>.</w:t>
      </w:r>
      <w:bookmarkEnd w:id="95"/>
      <w:bookmarkEnd w:id="96"/>
    </w:p>
    <w:p w14:paraId="1AFF501E" w14:textId="13A034F2" w:rsidR="00824496" w:rsidRDefault="000C1AB6" w:rsidP="000F3A61">
      <w:pPr>
        <w:keepNext/>
      </w:pPr>
      <w:r>
        <w:t xml:space="preserve">The </w:t>
      </w:r>
      <w:r w:rsidRPr="0024539E">
        <w:rPr>
          <w:b/>
          <w:i/>
        </w:rPr>
        <w:t>Create/Modify</w:t>
      </w:r>
      <w:r w:rsidRPr="00FC154A">
        <w:rPr>
          <w:rStyle w:val="Emphasis"/>
        </w:rPr>
        <w:t xml:space="preserve"> </w:t>
      </w:r>
      <w:r w:rsidR="00B4736D">
        <w:t>screen</w:t>
      </w:r>
      <w:r>
        <w:t xml:space="preserve">s in </w:t>
      </w:r>
      <w:r w:rsidR="00DD7873">
        <w:t>ART</w:t>
      </w:r>
      <w:r>
        <w:t xml:space="preserve"> allow you to add, modify</w:t>
      </w:r>
      <w:r w:rsidR="0024539E">
        <w:t>, and delete individual records</w:t>
      </w:r>
      <w:r>
        <w:t>.</w:t>
      </w:r>
      <w:r w:rsidR="00533B06">
        <w:t xml:space="preserve"> </w:t>
      </w:r>
      <w:r w:rsidR="001A068F">
        <w:t xml:space="preserve">You can also use these </w:t>
      </w:r>
      <w:r w:rsidR="00DC55BA">
        <w:t xml:space="preserve">screens </w:t>
      </w:r>
      <w:r w:rsidR="001A068F">
        <w:t xml:space="preserve">to search for and export records. </w:t>
      </w:r>
      <w:r w:rsidR="00533B06">
        <w:t>When working with a record, you must use the approp</w:t>
      </w:r>
      <w:r w:rsidR="0024539E">
        <w:t xml:space="preserve">riate </w:t>
      </w:r>
      <w:r w:rsidR="00F52077">
        <w:t>screen</w:t>
      </w:r>
      <w:r w:rsidR="005D272A">
        <w:t xml:space="preserve"> for that record type.</w:t>
      </w:r>
      <w:r w:rsidR="002864D5" w:rsidRPr="000F3A61">
        <w:rPr>
          <w:rStyle w:val="CrossReference"/>
        </w:rPr>
        <w:t xml:space="preserve"> </w:t>
      </w:r>
      <w:r w:rsidR="000F3A61" w:rsidRPr="000F3A61">
        <w:rPr>
          <w:rStyle w:val="CrossReference"/>
        </w:rPr>
        <w:fldChar w:fldCharType="begin"/>
      </w:r>
      <w:r w:rsidR="000F3A61" w:rsidRPr="000F3A61">
        <w:rPr>
          <w:rStyle w:val="CrossReference"/>
        </w:rPr>
        <w:instrText xml:space="preserve"> REF _Ref37753474 \h </w:instrText>
      </w:r>
      <w:r w:rsidR="000F3A61">
        <w:rPr>
          <w:rStyle w:val="CrossReference"/>
        </w:rPr>
        <w:instrText xml:space="preserve"> \* MERGEFORMAT </w:instrText>
      </w:r>
      <w:r w:rsidR="000F3A61" w:rsidRPr="000F3A61">
        <w:rPr>
          <w:rStyle w:val="CrossReference"/>
        </w:rPr>
      </w:r>
      <w:r w:rsidR="000F3A61" w:rsidRPr="000F3A61">
        <w:rPr>
          <w:rStyle w:val="CrossReference"/>
        </w:rPr>
        <w:fldChar w:fldCharType="separate"/>
      </w:r>
      <w:r w:rsidR="00CF0CD4" w:rsidRPr="00CF0CD4">
        <w:rPr>
          <w:rStyle w:val="CrossReference"/>
        </w:rPr>
        <w:t>Table 3</w:t>
      </w:r>
      <w:r w:rsidR="000F3A61" w:rsidRPr="000F3A61">
        <w:rPr>
          <w:rStyle w:val="CrossReference"/>
        </w:rPr>
        <w:fldChar w:fldCharType="end"/>
      </w:r>
      <w:r w:rsidR="000F3A61">
        <w:t xml:space="preserve"> </w:t>
      </w:r>
      <w:r w:rsidR="002864D5">
        <w:t>d</w:t>
      </w:r>
      <w:r w:rsidR="005D272A">
        <w:t xml:space="preserve">escribes the available screens and the </w:t>
      </w:r>
      <w:r w:rsidR="003C4B64">
        <w:t>record types that they process.</w:t>
      </w:r>
    </w:p>
    <w:p w14:paraId="7E5B1C87" w14:textId="3EDA4D59" w:rsidR="000F3A61" w:rsidRDefault="000F3A61" w:rsidP="000F3A61">
      <w:pPr>
        <w:pStyle w:val="Caption"/>
        <w:keepNext/>
      </w:pPr>
      <w:bookmarkStart w:id="97" w:name="_Ref37753474"/>
      <w:r>
        <w:t xml:space="preserve">Table </w:t>
      </w:r>
      <w:r w:rsidR="005C4B10">
        <w:fldChar w:fldCharType="begin"/>
      </w:r>
      <w:r w:rsidR="005C4B10">
        <w:instrText xml:space="preserve"> SEQ Table \* ARABIC </w:instrText>
      </w:r>
      <w:r w:rsidR="005C4B10">
        <w:fldChar w:fldCharType="separate"/>
      </w:r>
      <w:r w:rsidR="00CF0CD4">
        <w:rPr>
          <w:noProof/>
        </w:rPr>
        <w:t>3</w:t>
      </w:r>
      <w:r w:rsidR="005C4B10">
        <w:rPr>
          <w:noProof/>
        </w:rPr>
        <w:fldChar w:fldCharType="end"/>
      </w:r>
      <w:bookmarkEnd w:id="97"/>
      <w:r>
        <w:t xml:space="preserve">. </w:t>
      </w:r>
      <w:r w:rsidRPr="000256A9">
        <w:t>Record Management Screens</w:t>
      </w:r>
    </w:p>
    <w:tbl>
      <w:tblPr>
        <w:tblStyle w:val="TableGrid"/>
        <w:tblW w:w="9360" w:type="dxa"/>
        <w:tblLayout w:type="fixed"/>
        <w:tblLook w:val="04A0" w:firstRow="1" w:lastRow="0" w:firstColumn="1" w:lastColumn="0" w:noHBand="0" w:noVBand="1"/>
      </w:tblPr>
      <w:tblGrid>
        <w:gridCol w:w="4680"/>
        <w:gridCol w:w="4680"/>
      </w:tblGrid>
      <w:tr w:rsidR="005D272A" w:rsidRPr="00CF4376" w14:paraId="3F27728C" w14:textId="77777777" w:rsidTr="00B30D80">
        <w:trPr>
          <w:cnfStyle w:val="100000000000" w:firstRow="1" w:lastRow="0" w:firstColumn="0" w:lastColumn="0" w:oddVBand="0" w:evenVBand="0" w:oddHBand="0" w:evenHBand="0" w:firstRowFirstColumn="0" w:firstRowLastColumn="0" w:lastRowFirstColumn="0" w:lastRowLastColumn="0"/>
          <w:tblHeader/>
        </w:trPr>
        <w:tc>
          <w:tcPr>
            <w:tcW w:w="4680" w:type="dxa"/>
          </w:tcPr>
          <w:p w14:paraId="2FC47503" w14:textId="77777777" w:rsidR="005D272A" w:rsidRPr="00CF4376" w:rsidRDefault="005D272A" w:rsidP="002A67BA">
            <w:pPr>
              <w:pStyle w:val="TableHeader"/>
            </w:pPr>
            <w:r>
              <w:t>Screen</w:t>
            </w:r>
          </w:p>
        </w:tc>
        <w:tc>
          <w:tcPr>
            <w:tcW w:w="4680" w:type="dxa"/>
          </w:tcPr>
          <w:p w14:paraId="1EC9CF6E" w14:textId="77777777" w:rsidR="005D272A" w:rsidRPr="00CF4376" w:rsidRDefault="005D272A" w:rsidP="002A67BA">
            <w:pPr>
              <w:pStyle w:val="TableHeader"/>
            </w:pPr>
            <w:r w:rsidRPr="00CF4376">
              <w:t>Description</w:t>
            </w:r>
          </w:p>
        </w:tc>
      </w:tr>
      <w:tr w:rsidR="005D272A" w:rsidRPr="00CF4376" w14:paraId="1F2B9C79" w14:textId="77777777" w:rsidTr="00B30D80">
        <w:tc>
          <w:tcPr>
            <w:tcW w:w="4680" w:type="dxa"/>
          </w:tcPr>
          <w:p w14:paraId="6762388D" w14:textId="77777777" w:rsidR="005D272A" w:rsidRDefault="005D272A" w:rsidP="002A67BA">
            <w:pPr>
              <w:pStyle w:val="TableText"/>
            </w:pPr>
            <w:r w:rsidRPr="005172D8">
              <w:rPr>
                <w:rStyle w:val="IntenseEmphasis"/>
              </w:rPr>
              <w:t>Create/Modify Institutions</w:t>
            </w:r>
          </w:p>
        </w:tc>
        <w:tc>
          <w:tcPr>
            <w:tcW w:w="4680" w:type="dxa"/>
          </w:tcPr>
          <w:p w14:paraId="3E20754E" w14:textId="542B4785" w:rsidR="005D272A" w:rsidRDefault="003F23AE" w:rsidP="002A67BA">
            <w:pPr>
              <w:pStyle w:val="TableText"/>
            </w:pPr>
            <w:r>
              <w:t>U</w:t>
            </w:r>
            <w:r w:rsidR="005D272A">
              <w:t xml:space="preserve">se this screen to manage </w:t>
            </w:r>
            <w:proofErr w:type="gramStart"/>
            <w:r w:rsidR="005D272A">
              <w:t>state,  district</w:t>
            </w:r>
            <w:proofErr w:type="gramEnd"/>
            <w:r w:rsidR="005D272A">
              <w:t xml:space="preserve">, group of districts, </w:t>
            </w:r>
            <w:r w:rsidR="00CE386D">
              <w:t>institution</w:t>
            </w:r>
            <w:r w:rsidR="005D272A">
              <w:t xml:space="preserve">, and group of </w:t>
            </w:r>
            <w:r w:rsidR="00CE386D">
              <w:t>institutions</w:t>
            </w:r>
            <w:r w:rsidR="005D272A">
              <w:t xml:space="preserve"> records.</w:t>
            </w:r>
          </w:p>
          <w:p w14:paraId="7E410361" w14:textId="77777777" w:rsidR="005D272A" w:rsidRDefault="005D272A" w:rsidP="00CE386D">
            <w:pPr>
              <w:pStyle w:val="TableText"/>
            </w:pPr>
            <w:r w:rsidRPr="005172D8">
              <w:rPr>
                <w:rStyle w:val="Emphasis"/>
              </w:rPr>
              <w:t xml:space="preserve">Note: When managing </w:t>
            </w:r>
            <w:r w:rsidR="00CE386D">
              <w:rPr>
                <w:rStyle w:val="Emphasis"/>
              </w:rPr>
              <w:t>entity</w:t>
            </w:r>
            <w:r w:rsidRPr="005172D8">
              <w:rPr>
                <w:rStyle w:val="Emphasis"/>
              </w:rPr>
              <w:t xml:space="preserve"> records, you must select the appropriate entity type from the links provided at the top of the </w:t>
            </w:r>
            <w:r w:rsidR="00413AFB">
              <w:rPr>
                <w:rStyle w:val="Emphasis"/>
              </w:rPr>
              <w:t>screen</w:t>
            </w:r>
            <w:r w:rsidRPr="005172D8">
              <w:rPr>
                <w:rStyle w:val="Emphasis"/>
              </w:rPr>
              <w:t>.</w:t>
            </w:r>
          </w:p>
        </w:tc>
      </w:tr>
      <w:tr w:rsidR="005D272A" w:rsidRPr="00CF4376" w14:paraId="25A740E9" w14:textId="77777777" w:rsidTr="00B30D80">
        <w:tc>
          <w:tcPr>
            <w:tcW w:w="4680" w:type="dxa"/>
          </w:tcPr>
          <w:p w14:paraId="266BCBCD" w14:textId="77777777" w:rsidR="005D272A" w:rsidRDefault="005D272A" w:rsidP="002677FA">
            <w:pPr>
              <w:pStyle w:val="TableText"/>
            </w:pPr>
            <w:r w:rsidRPr="005172D8">
              <w:rPr>
                <w:rStyle w:val="IntenseEmphasis"/>
              </w:rPr>
              <w:t xml:space="preserve">Create/Modify </w:t>
            </w:r>
            <w:r w:rsidR="002677FA">
              <w:rPr>
                <w:rStyle w:val="IntenseEmphasis"/>
              </w:rPr>
              <w:t>Users</w:t>
            </w:r>
          </w:p>
        </w:tc>
        <w:tc>
          <w:tcPr>
            <w:tcW w:w="4680" w:type="dxa"/>
          </w:tcPr>
          <w:p w14:paraId="10764E51" w14:textId="77777777" w:rsidR="005D272A" w:rsidRDefault="003F23AE" w:rsidP="004B549F">
            <w:pPr>
              <w:pStyle w:val="TableText"/>
            </w:pPr>
            <w:r>
              <w:t>U</w:t>
            </w:r>
            <w:r w:rsidR="005D272A">
              <w:t xml:space="preserve">se this screen to manage </w:t>
            </w:r>
            <w:r w:rsidR="004B549F">
              <w:t>user</w:t>
            </w:r>
            <w:r w:rsidR="005D272A">
              <w:t xml:space="preserve"> records.</w:t>
            </w:r>
          </w:p>
        </w:tc>
      </w:tr>
    </w:tbl>
    <w:p w14:paraId="430187CF" w14:textId="77777777" w:rsidR="005D272A" w:rsidRDefault="005D272A" w:rsidP="005D272A">
      <w:pPr>
        <w:pStyle w:val="ListBullet"/>
        <w:numPr>
          <w:ilvl w:val="0"/>
          <w:numId w:val="0"/>
        </w:numPr>
      </w:pPr>
    </w:p>
    <w:p w14:paraId="2CC3F308" w14:textId="479749D1" w:rsidR="0020017D" w:rsidRDefault="0020017D" w:rsidP="009A7309">
      <w:pPr>
        <w:pStyle w:val="ImageCaption"/>
      </w:pPr>
      <w:bookmarkStart w:id="98" w:name="_Toc391560255"/>
      <w:bookmarkStart w:id="99" w:name="_Toc34118161"/>
      <w:bookmarkStart w:id="100" w:name="_Toc38611320"/>
      <w:r>
        <w:t xml:space="preserve">Figure </w:t>
      </w:r>
      <w:r w:rsidR="005C4B10">
        <w:fldChar w:fldCharType="begin"/>
      </w:r>
      <w:r w:rsidR="005C4B10">
        <w:instrText xml:space="preserve"> SEQ Figure \* ARABIC </w:instrText>
      </w:r>
      <w:r w:rsidR="005C4B10">
        <w:fldChar w:fldCharType="separate"/>
      </w:r>
      <w:r w:rsidR="00CF0CD4">
        <w:rPr>
          <w:noProof/>
        </w:rPr>
        <w:t>15</w:t>
      </w:r>
      <w:r w:rsidR="005C4B10">
        <w:rPr>
          <w:noProof/>
        </w:rPr>
        <w:fldChar w:fldCharType="end"/>
      </w:r>
      <w:r>
        <w:t xml:space="preserve">. Sample Create/Modify [Record Type] </w:t>
      </w:r>
      <w:r w:rsidR="00CE386D">
        <w:t>Screen</w:t>
      </w:r>
      <w:bookmarkEnd w:id="98"/>
      <w:bookmarkEnd w:id="99"/>
      <w:bookmarkEnd w:id="100"/>
    </w:p>
    <w:p w14:paraId="744F43C8" w14:textId="77777777" w:rsidR="001A068F" w:rsidRDefault="00A21800" w:rsidP="00545E13">
      <w:pPr>
        <w:pStyle w:val="Image"/>
      </w:pPr>
      <w:r>
        <w:drawing>
          <wp:inline distT="0" distB="0" distL="0" distR="0" wp14:anchorId="3FD7391E" wp14:editId="2FF6A9EA">
            <wp:extent cx="6143625" cy="2293357"/>
            <wp:effectExtent l="19050" t="19050" r="9525" b="12065"/>
            <wp:docPr id="487" name="Picture 487" descr="Sample Create/Modify [Record Typ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9388" cy="2295508"/>
                    </a:xfrm>
                    <a:prstGeom prst="rect">
                      <a:avLst/>
                    </a:prstGeom>
                    <a:ln>
                      <a:solidFill>
                        <a:schemeClr val="bg1">
                          <a:lumMod val="85000"/>
                        </a:schemeClr>
                      </a:solidFill>
                    </a:ln>
                  </pic:spPr>
                </pic:pic>
              </a:graphicData>
            </a:graphic>
          </wp:inline>
        </w:drawing>
      </w:r>
    </w:p>
    <w:p w14:paraId="1FE8539B" w14:textId="77777777" w:rsidR="00C31298" w:rsidRDefault="00C31298" w:rsidP="009A7309">
      <w:pPr>
        <w:keepNext/>
      </w:pPr>
    </w:p>
    <w:p w14:paraId="2EDC3634" w14:textId="77777777" w:rsidR="00E5509C" w:rsidRDefault="006F251E" w:rsidP="009A7309">
      <w:pPr>
        <w:keepNext/>
      </w:pPr>
      <w:r>
        <w:t xml:space="preserve">The following </w:t>
      </w:r>
      <w:r w:rsidR="00890F49">
        <w:t xml:space="preserve">items </w:t>
      </w:r>
      <w:r w:rsidR="00FD1D44">
        <w:t>are available on</w:t>
      </w:r>
      <w:r w:rsidR="0020017D">
        <w:t xml:space="preserve"> </w:t>
      </w:r>
      <w:r>
        <w:t xml:space="preserve">every </w:t>
      </w:r>
      <w:r w:rsidR="0020017D" w:rsidRPr="0020017D">
        <w:rPr>
          <w:b/>
          <w:i/>
        </w:rPr>
        <w:t>Create/Modify</w:t>
      </w:r>
      <w:r w:rsidR="0020017D">
        <w:t xml:space="preserve"> </w:t>
      </w:r>
      <w:r w:rsidR="00B4736D">
        <w:t>screen</w:t>
      </w:r>
      <w:r w:rsidR="00FD1D44">
        <w:t>:</w:t>
      </w:r>
      <w:r w:rsidR="0020017D">
        <w:t xml:space="preserve"> </w:t>
      </w:r>
    </w:p>
    <w:p w14:paraId="51183B03" w14:textId="77777777" w:rsidR="00E5509C" w:rsidRDefault="00E5509C" w:rsidP="009A7309">
      <w:pPr>
        <w:pStyle w:val="ListBullet"/>
      </w:pPr>
      <w:r>
        <w:t>F</w:t>
      </w:r>
      <w:r w:rsidR="0020017D">
        <w:t xml:space="preserve">ilter fields </w:t>
      </w:r>
      <w:r>
        <w:t>and [</w:t>
      </w:r>
      <w:r w:rsidRPr="00E5509C">
        <w:rPr>
          <w:rStyle w:val="Strong"/>
        </w:rPr>
        <w:t>Search</w:t>
      </w:r>
      <w:r w:rsidRPr="00E953F0">
        <w:t xml:space="preserve">] button </w:t>
      </w:r>
      <w:r w:rsidR="0020017D" w:rsidRPr="00E953F0">
        <w:t>used to search</w:t>
      </w:r>
      <w:r w:rsidR="0020017D">
        <w:t xml:space="preserve"> for</w:t>
      </w:r>
      <w:r>
        <w:t xml:space="preserve"> records. Some </w:t>
      </w:r>
      <w:r w:rsidR="00A161C5" w:rsidRPr="00074CF8">
        <w:rPr>
          <w:rStyle w:val="IntenseEmphasis"/>
        </w:rPr>
        <w:t>Create/Modify</w:t>
      </w:r>
      <w:r w:rsidR="00A161C5">
        <w:t xml:space="preserve"> </w:t>
      </w:r>
      <w:r w:rsidR="00B4736D">
        <w:t>screen</w:t>
      </w:r>
      <w:r w:rsidR="00A161C5">
        <w:t>s</w:t>
      </w:r>
      <w:r w:rsidR="00CE386D">
        <w:t xml:space="preserve"> also</w:t>
      </w:r>
      <w:r w:rsidR="00A161C5">
        <w:t xml:space="preserve"> </w:t>
      </w:r>
      <w:r>
        <w:t>include a checkbox that filter</w:t>
      </w:r>
      <w:r w:rsidR="0053584D">
        <w:t>s</w:t>
      </w:r>
      <w:r>
        <w:t xml:space="preserve"> the search results table to only display records with errors.</w:t>
      </w:r>
    </w:p>
    <w:p w14:paraId="299CBEED" w14:textId="77777777" w:rsidR="00E5509C" w:rsidRDefault="00E5509C" w:rsidP="009A7309">
      <w:pPr>
        <w:pStyle w:val="ListBullet"/>
      </w:pPr>
      <w:r>
        <w:t>[</w:t>
      </w:r>
      <w:r>
        <w:rPr>
          <w:rStyle w:val="Strong"/>
        </w:rPr>
        <w:t>New</w:t>
      </w:r>
      <w:r w:rsidRPr="007C5161">
        <w:rPr>
          <w:rStyle w:val="Strong"/>
          <w:b w:val="0"/>
        </w:rPr>
        <w:t>]</w:t>
      </w:r>
      <w:r w:rsidR="0020017D">
        <w:t xml:space="preserve"> button </w:t>
      </w:r>
      <w:r w:rsidRPr="00E953F0">
        <w:t>used to</w:t>
      </w:r>
      <w:r w:rsidR="0020017D" w:rsidRPr="00E953F0">
        <w:t xml:space="preserve"> </w:t>
      </w:r>
      <w:r w:rsidR="008C6479" w:rsidRPr="00E953F0">
        <w:t>create</w:t>
      </w:r>
      <w:r w:rsidRPr="00E953F0">
        <w:t xml:space="preserve"> new records</w:t>
      </w:r>
      <w:r w:rsidR="003A3841">
        <w:t>.</w:t>
      </w:r>
    </w:p>
    <w:p w14:paraId="7D5565F5" w14:textId="77777777" w:rsidR="00E5509C" w:rsidRDefault="00E5509C" w:rsidP="009A7309">
      <w:pPr>
        <w:pStyle w:val="ListBullet"/>
      </w:pPr>
      <w:r>
        <w:t xml:space="preserve">Various </w:t>
      </w:r>
      <w:r w:rsidR="003A3841">
        <w:t>[</w:t>
      </w:r>
      <w:r w:rsidR="003A3841" w:rsidRPr="003A3841">
        <w:rPr>
          <w:rStyle w:val="Strong"/>
        </w:rPr>
        <w:t>Export</w:t>
      </w:r>
      <w:r w:rsidR="003A3841" w:rsidRPr="00E953F0">
        <w:t xml:space="preserve">] </w:t>
      </w:r>
      <w:r w:rsidR="0020017D" w:rsidRPr="00E953F0">
        <w:t>buttons used to export data</w:t>
      </w:r>
      <w:r w:rsidR="003A3841" w:rsidRPr="00E953F0">
        <w:t xml:space="preserve"> for all records</w:t>
      </w:r>
      <w:r w:rsidR="003A3841">
        <w:t xml:space="preserve"> or just records in the table.</w:t>
      </w:r>
    </w:p>
    <w:p w14:paraId="50355C5E" w14:textId="77777777" w:rsidR="00E5509C" w:rsidRDefault="00E5509C" w:rsidP="009A7309">
      <w:pPr>
        <w:pStyle w:val="ListBullet"/>
      </w:pPr>
      <w:r>
        <w:t>Search results</w:t>
      </w:r>
      <w:r w:rsidR="0020017D">
        <w:t xml:space="preserve"> table </w:t>
      </w:r>
      <w:r>
        <w:t>that displays</w:t>
      </w:r>
      <w:r w:rsidR="0020017D">
        <w:t xml:space="preserve"> existing records. </w:t>
      </w:r>
      <w:r>
        <w:t xml:space="preserve">By default, this table displays all existing records. </w:t>
      </w:r>
      <w:r w:rsidR="00863D19">
        <w:t xml:space="preserve">The table includes action buttons used to edit or delete individual records. </w:t>
      </w:r>
    </w:p>
    <w:tbl>
      <w:tblPr>
        <w:tblStyle w:val="TableNote"/>
        <w:tblW w:w="0" w:type="auto"/>
        <w:tblLayout w:type="fixed"/>
        <w:tblLook w:val="04A0" w:firstRow="1" w:lastRow="0" w:firstColumn="1" w:lastColumn="0" w:noHBand="0" w:noVBand="1"/>
      </w:tblPr>
      <w:tblGrid>
        <w:gridCol w:w="720"/>
        <w:gridCol w:w="8640"/>
      </w:tblGrid>
      <w:tr w:rsidR="00E5509C" w14:paraId="657D967D" w14:textId="77777777" w:rsidTr="651731D3">
        <w:trPr>
          <w:trHeight w:val="581"/>
        </w:trPr>
        <w:tc>
          <w:tcPr>
            <w:tcW w:w="720" w:type="dxa"/>
          </w:tcPr>
          <w:p w14:paraId="2A255F70" w14:textId="77777777" w:rsidR="00E5509C" w:rsidRDefault="003E7621" w:rsidP="00E07A86">
            <w:pPr>
              <w:pStyle w:val="NoteIcon"/>
            </w:pPr>
            <w:r>
              <w:rPr>
                <w:sz w:val="20"/>
                <w:szCs w:val="20"/>
              </w:rPr>
              <w:drawing>
                <wp:inline distT="0" distB="0" distL="0" distR="0" wp14:anchorId="2821167D" wp14:editId="7E628064">
                  <wp:extent cx="292608" cy="394745"/>
                  <wp:effectExtent l="0" t="0" r="0" b="5715"/>
                  <wp:docPr id="79" name="Picture 79" descr="Notebook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76CB04A1" w14:textId="4317492A" w:rsidR="00E5509C" w:rsidRPr="003A3841" w:rsidRDefault="00E5509C" w:rsidP="00E07A86">
            <w:pPr>
              <w:pStyle w:val="NoteText"/>
              <w:rPr>
                <w:rStyle w:val="Emphasis"/>
                <w:i w:val="0"/>
              </w:rPr>
            </w:pPr>
            <w:r w:rsidRPr="00545E13">
              <w:t xml:space="preserve">The actual filter fields and table columns on </w:t>
            </w:r>
            <w:r w:rsidR="003A3841" w:rsidRPr="00545E13">
              <w:t xml:space="preserve">the </w:t>
            </w:r>
            <w:r w:rsidR="003A3841" w:rsidRPr="00CB020D">
              <w:rPr>
                <w:rStyle w:val="IntenseEmphasis"/>
              </w:rPr>
              <w:t>Create/Modify</w:t>
            </w:r>
            <w:r w:rsidRPr="00E71940">
              <w:t xml:space="preserve"> </w:t>
            </w:r>
            <w:r w:rsidR="00B4736D">
              <w:t>screen</w:t>
            </w:r>
            <w:r w:rsidRPr="00545E13">
              <w:t>s vary for each record type.</w:t>
            </w:r>
            <w:r w:rsidR="003A3841" w:rsidRPr="00545E13">
              <w:t xml:space="preserve"> For more information, see the </w:t>
            </w:r>
            <w:hyperlink w:anchor="_Managing_Records" w:history="1">
              <w:r w:rsidR="006A76E0" w:rsidRPr="00B30D80">
                <w:rPr>
                  <w:rStyle w:val="Hyperlink"/>
                  <w:color w:val="0432FF"/>
                  <w:szCs w:val="22"/>
                </w:rPr>
                <w:fldChar w:fldCharType="begin"/>
              </w:r>
              <w:r w:rsidR="006A76E0" w:rsidRPr="00B30D80">
                <w:rPr>
                  <w:color w:val="0432FF"/>
                  <w:szCs w:val="22"/>
                  <w:u w:val="single"/>
                </w:rPr>
                <w:instrText xml:space="preserve"> REF _Ref34229957 \h </w:instrText>
              </w:r>
              <w:r w:rsidR="006A76E0" w:rsidRPr="00B30D80">
                <w:rPr>
                  <w:rStyle w:val="Hyperlink"/>
                  <w:color w:val="0432FF"/>
                  <w:szCs w:val="22"/>
                </w:rPr>
              </w:r>
              <w:r w:rsidR="006A76E0" w:rsidRPr="00B30D80">
                <w:rPr>
                  <w:rStyle w:val="Hyperlink"/>
                  <w:color w:val="0432FF"/>
                  <w:szCs w:val="22"/>
                </w:rPr>
                <w:fldChar w:fldCharType="separate"/>
              </w:r>
              <w:r w:rsidR="00CF0CD4">
                <w:t>Managing Records</w:t>
              </w:r>
              <w:r w:rsidR="006A76E0" w:rsidRPr="00B30D80">
                <w:rPr>
                  <w:rStyle w:val="Hyperlink"/>
                  <w:color w:val="0432FF"/>
                  <w:szCs w:val="22"/>
                </w:rPr>
                <w:fldChar w:fldCharType="end"/>
              </w:r>
            </w:hyperlink>
            <w:r w:rsidR="003A3841" w:rsidRPr="00AB46CA">
              <w:rPr>
                <w:szCs w:val="22"/>
              </w:rPr>
              <w:t xml:space="preserve"> </w:t>
            </w:r>
            <w:r w:rsidR="003A3841" w:rsidRPr="00545E13">
              <w:t>section.</w:t>
            </w:r>
          </w:p>
        </w:tc>
      </w:tr>
    </w:tbl>
    <w:p w14:paraId="1E0318F2" w14:textId="77777777" w:rsidR="00675774" w:rsidRDefault="00675774" w:rsidP="009A7309">
      <w:pPr>
        <w:pStyle w:val="ProcedureIntroduction"/>
      </w:pPr>
    </w:p>
    <w:p w14:paraId="77E0C617" w14:textId="77777777" w:rsidR="00FE0CC6" w:rsidRDefault="00FE0CC6" w:rsidP="009A7309">
      <w:pPr>
        <w:pStyle w:val="ProcedureIntroduction"/>
      </w:pPr>
      <w:r>
        <w:t>To add a new record:</w:t>
      </w:r>
    </w:p>
    <w:tbl>
      <w:tblPr>
        <w:tblStyle w:val="TableProcedure"/>
        <w:tblW w:w="9360" w:type="dxa"/>
        <w:jc w:val="center"/>
        <w:tblLayout w:type="fixed"/>
        <w:tblLook w:val="04A0" w:firstRow="1" w:lastRow="0" w:firstColumn="1" w:lastColumn="0" w:noHBand="0" w:noVBand="1"/>
      </w:tblPr>
      <w:tblGrid>
        <w:gridCol w:w="9360"/>
      </w:tblGrid>
      <w:tr w:rsidR="00FE0CC6" w14:paraId="2A7A0E09" w14:textId="77777777" w:rsidTr="009A7309">
        <w:trPr>
          <w:jc w:val="center"/>
        </w:trPr>
        <w:tc>
          <w:tcPr>
            <w:tcW w:w="9576" w:type="dxa"/>
          </w:tcPr>
          <w:p w14:paraId="051C59D1" w14:textId="77777777" w:rsidR="00FE0CC6" w:rsidRDefault="00FE0CC6" w:rsidP="00D1375C">
            <w:pPr>
              <w:pStyle w:val="ListParagraph"/>
              <w:numPr>
                <w:ilvl w:val="0"/>
                <w:numId w:val="25"/>
              </w:numPr>
              <w:spacing w:before="40" w:after="80"/>
              <w:ind w:left="360"/>
            </w:pPr>
            <w:r>
              <w:t>Click [</w:t>
            </w:r>
            <w:r w:rsidRPr="00FC154A">
              <w:rPr>
                <w:rStyle w:val="Strong"/>
              </w:rPr>
              <w:t>New</w:t>
            </w:r>
            <w:r w:rsidR="00CE386D">
              <w:t>]</w:t>
            </w:r>
            <w:r>
              <w:t xml:space="preserve">. The </w:t>
            </w:r>
            <w:r>
              <w:rPr>
                <w:b/>
                <w:i/>
              </w:rPr>
              <w:t>Add [Record Type] Information</w:t>
            </w:r>
            <w:r>
              <w:t xml:space="preserve"> </w:t>
            </w:r>
            <w:r w:rsidR="00710853">
              <w:t>screen appears</w:t>
            </w:r>
            <w:r>
              <w:t xml:space="preserve">. This </w:t>
            </w:r>
            <w:r w:rsidR="00675774">
              <w:t>screen</w:t>
            </w:r>
            <w:r>
              <w:t xml:space="preserve"> displays fields </w:t>
            </w:r>
            <w:r w:rsidR="00766D6E">
              <w:t>for creating a new record</w:t>
            </w:r>
            <w:r>
              <w:t xml:space="preserve">. </w:t>
            </w:r>
          </w:p>
          <w:p w14:paraId="2BAE6B56" w14:textId="4BFFED92" w:rsidR="00FE0CC6" w:rsidRDefault="00FE0CC6" w:rsidP="00D1375C">
            <w:pPr>
              <w:pStyle w:val="ListParagraph"/>
              <w:numPr>
                <w:ilvl w:val="0"/>
                <w:numId w:val="25"/>
              </w:numPr>
              <w:spacing w:after="80"/>
              <w:ind w:left="360"/>
            </w:pPr>
            <w:r>
              <w:t xml:space="preserve">Enter the record’s information in the provided fields. Be sure to adhere to the field requirements described in the appropriate table provided in </w:t>
            </w:r>
            <w:r w:rsidRPr="004D5AC5">
              <w:t xml:space="preserve">the </w:t>
            </w:r>
            <w:hyperlink w:anchor="_Managing_Records" w:history="1">
              <w:r w:rsidR="006A76E0" w:rsidRPr="00B125A2">
                <w:rPr>
                  <w:rStyle w:val="Hyperlink"/>
                  <w:color w:val="0432FF"/>
                </w:rPr>
                <w:fldChar w:fldCharType="begin"/>
              </w:r>
              <w:r w:rsidR="006A76E0" w:rsidRPr="00B125A2">
                <w:rPr>
                  <w:color w:val="0432FF"/>
                  <w:u w:val="single"/>
                </w:rPr>
                <w:instrText xml:space="preserve"> REF _Ref34229957 \h </w:instrText>
              </w:r>
              <w:r w:rsidR="006A76E0" w:rsidRPr="00B125A2">
                <w:rPr>
                  <w:rStyle w:val="Hyperlink"/>
                  <w:color w:val="0432FF"/>
                </w:rPr>
              </w:r>
              <w:r w:rsidR="006A76E0" w:rsidRPr="00B125A2">
                <w:rPr>
                  <w:rStyle w:val="Hyperlink"/>
                  <w:color w:val="0432FF"/>
                </w:rPr>
                <w:fldChar w:fldCharType="separate"/>
              </w:r>
              <w:r w:rsidR="00CF0CD4">
                <w:t>Managing Records</w:t>
              </w:r>
              <w:r w:rsidR="006A76E0" w:rsidRPr="00B125A2">
                <w:rPr>
                  <w:rStyle w:val="Hyperlink"/>
                  <w:color w:val="0432FF"/>
                </w:rPr>
                <w:fldChar w:fldCharType="end"/>
              </w:r>
            </w:hyperlink>
            <w:r w:rsidRPr="004D5AC5">
              <w:t xml:space="preserve"> section</w:t>
            </w:r>
            <w:r>
              <w:t>.</w:t>
            </w:r>
          </w:p>
          <w:p w14:paraId="5D5895DC" w14:textId="77777777" w:rsidR="00FE0CC6" w:rsidRDefault="00FE0CC6" w:rsidP="00D1375C">
            <w:pPr>
              <w:pStyle w:val="ListParagraph"/>
              <w:numPr>
                <w:ilvl w:val="0"/>
                <w:numId w:val="25"/>
              </w:numPr>
              <w:spacing w:after="80"/>
              <w:ind w:left="360"/>
            </w:pPr>
            <w:r>
              <w:t>Click [</w:t>
            </w:r>
            <w:r w:rsidRPr="00FC154A">
              <w:rPr>
                <w:rStyle w:val="Strong"/>
              </w:rPr>
              <w:t>Save</w:t>
            </w:r>
            <w:r>
              <w:t xml:space="preserve">]. </w:t>
            </w:r>
          </w:p>
        </w:tc>
      </w:tr>
    </w:tbl>
    <w:p w14:paraId="27794570" w14:textId="77777777" w:rsidR="00D01CD3" w:rsidRPr="00E5509C" w:rsidRDefault="00D01CD3" w:rsidP="00910B75"/>
    <w:p w14:paraId="7269AF2E" w14:textId="77777777" w:rsidR="00FE0CC6" w:rsidRDefault="00FE0CC6" w:rsidP="009A7309">
      <w:pPr>
        <w:pStyle w:val="ProcedureIntroduction"/>
      </w:pPr>
      <w:r>
        <w:t>To search for records:</w:t>
      </w:r>
    </w:p>
    <w:tbl>
      <w:tblPr>
        <w:tblStyle w:val="TableProcedure"/>
        <w:tblW w:w="9360" w:type="dxa"/>
        <w:jc w:val="center"/>
        <w:tblLayout w:type="fixed"/>
        <w:tblLook w:val="04A0" w:firstRow="1" w:lastRow="0" w:firstColumn="1" w:lastColumn="0" w:noHBand="0" w:noVBand="1"/>
      </w:tblPr>
      <w:tblGrid>
        <w:gridCol w:w="9360"/>
      </w:tblGrid>
      <w:tr w:rsidR="00FE0CC6" w14:paraId="4D222F36" w14:textId="77777777" w:rsidTr="009A7309">
        <w:trPr>
          <w:jc w:val="center"/>
        </w:trPr>
        <w:tc>
          <w:tcPr>
            <w:tcW w:w="9576" w:type="dxa"/>
          </w:tcPr>
          <w:p w14:paraId="5B725B37" w14:textId="77777777" w:rsidR="00FE0CC6" w:rsidRDefault="00862BE8" w:rsidP="00D1375C">
            <w:pPr>
              <w:pStyle w:val="ListNumber"/>
              <w:numPr>
                <w:ilvl w:val="0"/>
                <w:numId w:val="74"/>
              </w:numPr>
            </w:pPr>
            <w:r>
              <w:t xml:space="preserve">On the </w:t>
            </w:r>
            <w:r w:rsidRPr="00FC154A">
              <w:rPr>
                <w:rStyle w:val="IntenseEmphasis"/>
              </w:rPr>
              <w:t>Create/Modify</w:t>
            </w:r>
            <w:r>
              <w:t xml:space="preserve"> </w:t>
            </w:r>
            <w:r w:rsidR="000A668F">
              <w:t>screen</w:t>
            </w:r>
            <w:r>
              <w:t>, e</w:t>
            </w:r>
            <w:r w:rsidR="00FE0CC6">
              <w:t>nter values in the filter fields and click [</w:t>
            </w:r>
            <w:r w:rsidR="00FE0CC6" w:rsidRPr="00D108A9">
              <w:rPr>
                <w:rStyle w:val="Strong"/>
              </w:rPr>
              <w:t>Search</w:t>
            </w:r>
            <w:r w:rsidR="00FE0CC6">
              <w:t>]. The table update</w:t>
            </w:r>
            <w:r w:rsidR="00CE386D">
              <w:t>s</w:t>
            </w:r>
            <w:r w:rsidR="00FE0CC6">
              <w:t xml:space="preserve"> to display only the records that meet the entered criteria. </w:t>
            </w:r>
          </w:p>
        </w:tc>
      </w:tr>
    </w:tbl>
    <w:p w14:paraId="337A097A" w14:textId="77777777" w:rsidR="00FE0CC6" w:rsidRPr="00E5509C" w:rsidRDefault="00FE0CC6" w:rsidP="00910B75"/>
    <w:p w14:paraId="6BCA6582" w14:textId="77777777" w:rsidR="00D01CD3" w:rsidRDefault="00D01CD3" w:rsidP="009A7309">
      <w:pPr>
        <w:pStyle w:val="ProcedureIntroduction"/>
      </w:pPr>
      <w:r>
        <w:t>To export records:</w:t>
      </w:r>
    </w:p>
    <w:tbl>
      <w:tblPr>
        <w:tblStyle w:val="TableProcedure"/>
        <w:tblW w:w="9360" w:type="dxa"/>
        <w:jc w:val="center"/>
        <w:tblLayout w:type="fixed"/>
        <w:tblLook w:val="04A0" w:firstRow="1" w:lastRow="0" w:firstColumn="1" w:lastColumn="0" w:noHBand="0" w:noVBand="1"/>
      </w:tblPr>
      <w:tblGrid>
        <w:gridCol w:w="9360"/>
      </w:tblGrid>
      <w:tr w:rsidR="00D01CD3" w14:paraId="1993D206" w14:textId="77777777" w:rsidTr="009A7309">
        <w:trPr>
          <w:jc w:val="center"/>
        </w:trPr>
        <w:tc>
          <w:tcPr>
            <w:tcW w:w="9576" w:type="dxa"/>
          </w:tcPr>
          <w:p w14:paraId="4EA52469" w14:textId="77777777" w:rsidR="00D01CD3" w:rsidRDefault="00D01CD3" w:rsidP="009A7309">
            <w:pPr>
              <w:pStyle w:val="ListBullet"/>
            </w:pPr>
            <w:r>
              <w:t>To export all the records as an XLS file, click [</w:t>
            </w:r>
            <w:r w:rsidR="00FA1FA1">
              <w:rPr>
                <w:rStyle w:val="Strong"/>
              </w:rPr>
              <w:t>Export Search Results</w:t>
            </w:r>
            <w:r w:rsidRPr="00222554">
              <w:rPr>
                <w:rStyle w:val="Strong"/>
              </w:rPr>
              <w:t xml:space="preserve"> to Excel</w:t>
            </w:r>
            <w:r>
              <w:t>].</w:t>
            </w:r>
          </w:p>
          <w:p w14:paraId="3072B779" w14:textId="77777777" w:rsidR="00D01CD3" w:rsidRDefault="00D01CD3" w:rsidP="009A7309">
            <w:pPr>
              <w:pStyle w:val="ListBullet"/>
            </w:pPr>
            <w:r>
              <w:t>To export all the records as a CSV file, click [</w:t>
            </w:r>
            <w:r w:rsidR="00FA1FA1">
              <w:rPr>
                <w:rStyle w:val="Strong"/>
              </w:rPr>
              <w:t>Export Search Results</w:t>
            </w:r>
            <w:r w:rsidRPr="00222554">
              <w:rPr>
                <w:rStyle w:val="Strong"/>
              </w:rPr>
              <w:t xml:space="preserve"> to CSV</w:t>
            </w:r>
            <w:r>
              <w:t>].</w:t>
            </w:r>
          </w:p>
          <w:p w14:paraId="3BF562F1" w14:textId="77777777" w:rsidR="00D01CD3" w:rsidRDefault="00D01CD3" w:rsidP="009A7309">
            <w:pPr>
              <w:pStyle w:val="ListBullet"/>
            </w:pPr>
            <w:r>
              <w:t xml:space="preserve">To export only the filtered records </w:t>
            </w:r>
            <w:r w:rsidR="008C6479">
              <w:t>included i</w:t>
            </w:r>
            <w:r w:rsidR="005975D2">
              <w:t xml:space="preserve">n the table </w:t>
            </w:r>
            <w:r>
              <w:t>as an XLS file, perform a search and click [</w:t>
            </w:r>
            <w:r w:rsidRPr="00222554">
              <w:rPr>
                <w:rStyle w:val="Strong"/>
              </w:rPr>
              <w:t xml:space="preserve">Export </w:t>
            </w:r>
            <w:r w:rsidR="00FA1FA1">
              <w:rPr>
                <w:rStyle w:val="Strong"/>
              </w:rPr>
              <w:t>Current Page</w:t>
            </w:r>
            <w:r w:rsidRPr="00222554">
              <w:rPr>
                <w:rStyle w:val="Strong"/>
              </w:rPr>
              <w:t xml:space="preserve"> to Excel</w:t>
            </w:r>
            <w:r>
              <w:t>].</w:t>
            </w:r>
          </w:p>
          <w:p w14:paraId="4FE1840D" w14:textId="77777777" w:rsidR="00D01CD3" w:rsidRDefault="00D01CD3" w:rsidP="00FA1FA1">
            <w:pPr>
              <w:pStyle w:val="ListBullet"/>
            </w:pPr>
            <w:r>
              <w:t xml:space="preserve">To export only the filtered records </w:t>
            </w:r>
            <w:r w:rsidR="008C6479">
              <w:t>included i</w:t>
            </w:r>
            <w:r w:rsidR="005975D2">
              <w:t xml:space="preserve">n the table </w:t>
            </w:r>
            <w:r>
              <w:t>as a CSV file, perform a search and click [</w:t>
            </w:r>
            <w:r w:rsidRPr="00222554">
              <w:rPr>
                <w:rStyle w:val="Strong"/>
              </w:rPr>
              <w:t xml:space="preserve">Export </w:t>
            </w:r>
            <w:r w:rsidR="00FA1FA1">
              <w:rPr>
                <w:rStyle w:val="Strong"/>
              </w:rPr>
              <w:t>Current Page</w:t>
            </w:r>
            <w:r w:rsidRPr="00222554">
              <w:rPr>
                <w:rStyle w:val="Strong"/>
              </w:rPr>
              <w:t xml:space="preserve"> to CSV</w:t>
            </w:r>
            <w:r>
              <w:t>].</w:t>
            </w:r>
          </w:p>
        </w:tc>
      </w:tr>
    </w:tbl>
    <w:p w14:paraId="56ECE7DA" w14:textId="77777777" w:rsidR="00D01CD3" w:rsidRPr="00E5509C" w:rsidRDefault="00D01CD3" w:rsidP="00910B75"/>
    <w:p w14:paraId="59876E76" w14:textId="77777777" w:rsidR="00FE0CC6" w:rsidRDefault="00FE0CC6" w:rsidP="009A7309">
      <w:pPr>
        <w:pStyle w:val="ProcedureIntroduction"/>
      </w:pPr>
      <w:r>
        <w:lastRenderedPageBreak/>
        <w:t>To modify an existing record:</w:t>
      </w:r>
    </w:p>
    <w:tbl>
      <w:tblPr>
        <w:tblStyle w:val="TableProcedure"/>
        <w:tblW w:w="9360" w:type="dxa"/>
        <w:jc w:val="center"/>
        <w:tblLayout w:type="fixed"/>
        <w:tblLook w:val="04A0" w:firstRow="1" w:lastRow="0" w:firstColumn="1" w:lastColumn="0" w:noHBand="0" w:noVBand="1"/>
      </w:tblPr>
      <w:tblGrid>
        <w:gridCol w:w="9360"/>
      </w:tblGrid>
      <w:tr w:rsidR="00FE0CC6" w14:paraId="0868BA4D" w14:textId="77777777" w:rsidTr="651731D3">
        <w:trPr>
          <w:trHeight w:val="1501"/>
          <w:jc w:val="center"/>
        </w:trPr>
        <w:tc>
          <w:tcPr>
            <w:tcW w:w="9576" w:type="dxa"/>
          </w:tcPr>
          <w:p w14:paraId="3BA57DA8" w14:textId="1D776997" w:rsidR="00FE0CC6" w:rsidRDefault="00FE0CC6" w:rsidP="00D1375C">
            <w:pPr>
              <w:pStyle w:val="ListParagraph"/>
              <w:numPr>
                <w:ilvl w:val="0"/>
                <w:numId w:val="26"/>
              </w:numPr>
              <w:spacing w:after="80"/>
              <w:ind w:left="360"/>
            </w:pPr>
            <w:r>
              <w:t>In the search results table, click [</w:t>
            </w:r>
            <w:r>
              <w:rPr>
                <w:noProof/>
              </w:rPr>
              <w:drawing>
                <wp:inline distT="0" distB="0" distL="0" distR="0" wp14:anchorId="7A56C46D" wp14:editId="5FAA4F5A">
                  <wp:extent cx="228600" cy="228600"/>
                  <wp:effectExtent l="0" t="0" r="0" b="0"/>
                  <wp:docPr id="1241124036" name="Picture 449" descr="Pencil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pic:nvPicPr>
                        <pic:blipFill>
                          <a:blip r:embed="rId4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t>]</w:t>
            </w:r>
            <w:r w:rsidR="00CE386D">
              <w:t xml:space="preserve"> f</w:t>
            </w:r>
            <w:r>
              <w:t xml:space="preserve">or a record. The </w:t>
            </w:r>
            <w:r w:rsidR="00862BE8" w:rsidRPr="651731D3">
              <w:rPr>
                <w:b/>
                <w:bCs/>
                <w:i/>
                <w:iCs/>
              </w:rPr>
              <w:t>Edit</w:t>
            </w:r>
            <w:r w:rsidRPr="651731D3">
              <w:rPr>
                <w:b/>
                <w:bCs/>
                <w:i/>
                <w:iCs/>
              </w:rPr>
              <w:t xml:space="preserve"> [Record Type] Information</w:t>
            </w:r>
            <w:r>
              <w:t xml:space="preserve"> </w:t>
            </w:r>
            <w:r w:rsidR="00675774">
              <w:t>screen</w:t>
            </w:r>
            <w:r>
              <w:t xml:space="preserve"> </w:t>
            </w:r>
            <w:r w:rsidR="00532417">
              <w:t>appears</w:t>
            </w:r>
            <w:r>
              <w:t>. This</w:t>
            </w:r>
            <w:r w:rsidR="00862BE8">
              <w:t xml:space="preserve"> </w:t>
            </w:r>
            <w:r w:rsidR="00675774">
              <w:t>screen</w:t>
            </w:r>
            <w:r>
              <w:t xml:space="preserve"> is </w:t>
            </w:r>
            <w:r w:rsidR="00862BE8">
              <w:t xml:space="preserve">similar to </w:t>
            </w:r>
            <w:r>
              <w:t xml:space="preserve">the </w:t>
            </w:r>
            <w:r w:rsidR="00675774">
              <w:t>screen</w:t>
            </w:r>
            <w:r>
              <w:t xml:space="preserve"> used for adding new records. </w:t>
            </w:r>
          </w:p>
          <w:p w14:paraId="56D2793C" w14:textId="76B81A17" w:rsidR="00FE0CC6" w:rsidRDefault="00FE0CC6" w:rsidP="00D1375C">
            <w:pPr>
              <w:pStyle w:val="ListParagraph"/>
              <w:numPr>
                <w:ilvl w:val="0"/>
                <w:numId w:val="26"/>
              </w:numPr>
              <w:spacing w:after="80"/>
              <w:ind w:left="360"/>
            </w:pPr>
            <w:r>
              <w:t xml:space="preserve">You can </w:t>
            </w:r>
            <w:r w:rsidR="00CE386D">
              <w:t>modify</w:t>
            </w:r>
            <w:r>
              <w:t xml:space="preserve"> the record’s information in the available fields. Be sure to adhere to the field requirements described in the appropriate table provided in the </w:t>
            </w:r>
            <w:hyperlink w:anchor="_Managing_Records" w:history="1">
              <w:r w:rsidR="006A76E0" w:rsidRPr="00B125A2">
                <w:rPr>
                  <w:rStyle w:val="Hyperlink"/>
                  <w:color w:val="0432FF"/>
                </w:rPr>
                <w:fldChar w:fldCharType="begin"/>
              </w:r>
              <w:r w:rsidR="006A76E0" w:rsidRPr="00B125A2">
                <w:rPr>
                  <w:color w:val="0432FF"/>
                  <w:u w:val="single"/>
                </w:rPr>
                <w:instrText xml:space="preserve"> REF _Ref34229957 \h </w:instrText>
              </w:r>
              <w:r w:rsidR="006A76E0" w:rsidRPr="00B125A2">
                <w:rPr>
                  <w:rStyle w:val="Hyperlink"/>
                  <w:color w:val="0432FF"/>
                </w:rPr>
              </w:r>
              <w:r w:rsidR="006A76E0" w:rsidRPr="00B125A2">
                <w:rPr>
                  <w:rStyle w:val="Hyperlink"/>
                  <w:color w:val="0432FF"/>
                </w:rPr>
                <w:fldChar w:fldCharType="separate"/>
              </w:r>
              <w:r w:rsidR="00CF0CD4">
                <w:t>Managing Records</w:t>
              </w:r>
              <w:r w:rsidR="006A76E0" w:rsidRPr="00B125A2">
                <w:rPr>
                  <w:rStyle w:val="Hyperlink"/>
                  <w:color w:val="0432FF"/>
                </w:rPr>
                <w:fldChar w:fldCharType="end"/>
              </w:r>
            </w:hyperlink>
            <w:r w:rsidR="006A76E0">
              <w:t xml:space="preserve"> </w:t>
            </w:r>
            <w:r w:rsidRPr="004D5AC5">
              <w:t>section</w:t>
            </w:r>
            <w:r>
              <w:t xml:space="preserve">. </w:t>
            </w:r>
          </w:p>
          <w:p w14:paraId="6381DF84" w14:textId="77777777" w:rsidR="00FE0CC6" w:rsidRDefault="00FE0CC6" w:rsidP="00D1375C">
            <w:pPr>
              <w:pStyle w:val="ListParagraph"/>
              <w:numPr>
                <w:ilvl w:val="0"/>
                <w:numId w:val="26"/>
              </w:numPr>
              <w:spacing w:after="80"/>
              <w:ind w:left="360"/>
            </w:pPr>
            <w:r>
              <w:t>Click [</w:t>
            </w:r>
            <w:r w:rsidRPr="00FC154A">
              <w:rPr>
                <w:rStyle w:val="Strong"/>
              </w:rPr>
              <w:t>Save</w:t>
            </w:r>
            <w:r>
              <w:t xml:space="preserve">]. </w:t>
            </w:r>
          </w:p>
        </w:tc>
      </w:tr>
    </w:tbl>
    <w:p w14:paraId="34BFCC4D" w14:textId="77777777" w:rsidR="00FE0CC6" w:rsidRPr="00E5509C" w:rsidRDefault="00FE0CC6" w:rsidP="00910B75"/>
    <w:p w14:paraId="3D0D85E2" w14:textId="77777777" w:rsidR="00FE0CC6" w:rsidRDefault="00FE0CC6" w:rsidP="00C25F9E">
      <w:pPr>
        <w:pStyle w:val="ProcedureIntroduction"/>
      </w:pPr>
      <w:r>
        <w:t>To delete a record:</w:t>
      </w:r>
    </w:p>
    <w:tbl>
      <w:tblPr>
        <w:tblStyle w:val="TableProcedure"/>
        <w:tblW w:w="9360" w:type="dxa"/>
        <w:jc w:val="center"/>
        <w:tblLayout w:type="fixed"/>
        <w:tblLook w:val="04A0" w:firstRow="1" w:lastRow="0" w:firstColumn="1" w:lastColumn="0" w:noHBand="0" w:noVBand="1"/>
      </w:tblPr>
      <w:tblGrid>
        <w:gridCol w:w="9360"/>
      </w:tblGrid>
      <w:tr w:rsidR="00FE0CC6" w14:paraId="36E09B16" w14:textId="77777777" w:rsidTr="651731D3">
        <w:trPr>
          <w:trHeight w:val="1222"/>
          <w:jc w:val="center"/>
        </w:trPr>
        <w:tc>
          <w:tcPr>
            <w:tcW w:w="9576" w:type="dxa"/>
          </w:tcPr>
          <w:p w14:paraId="4AD5F5C2" w14:textId="091A943C" w:rsidR="00FE0CC6" w:rsidRDefault="00FE0CC6" w:rsidP="00D1375C">
            <w:pPr>
              <w:pStyle w:val="ListParagraph"/>
              <w:numPr>
                <w:ilvl w:val="0"/>
                <w:numId w:val="27"/>
              </w:numPr>
              <w:spacing w:after="80"/>
              <w:ind w:left="360"/>
            </w:pPr>
            <w:r>
              <w:t>In the search results table, click [</w:t>
            </w:r>
            <w:r>
              <w:rPr>
                <w:noProof/>
              </w:rPr>
              <w:drawing>
                <wp:inline distT="0" distB="0" distL="0" distR="0" wp14:anchorId="25FAE99B" wp14:editId="45F7DA63">
                  <wp:extent cx="228600" cy="235019"/>
                  <wp:effectExtent l="0" t="0" r="0" b="0"/>
                  <wp:docPr id="1662183227" name="Picture 455" descr="X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pic:nvPicPr>
                        <pic:blipFill>
                          <a:blip r:embed="rId42">
                            <a:extLst>
                              <a:ext uri="{28A0092B-C50C-407E-A947-70E740481C1C}">
                                <a14:useLocalDpi xmlns:a14="http://schemas.microsoft.com/office/drawing/2010/main" val="0"/>
                              </a:ext>
                            </a:extLst>
                          </a:blip>
                          <a:stretch>
                            <a:fillRect/>
                          </a:stretch>
                        </pic:blipFill>
                        <pic:spPr>
                          <a:xfrm>
                            <a:off x="0" y="0"/>
                            <a:ext cx="228600" cy="235019"/>
                          </a:xfrm>
                          <a:prstGeom prst="rect">
                            <a:avLst/>
                          </a:prstGeom>
                        </pic:spPr>
                      </pic:pic>
                    </a:graphicData>
                  </a:graphic>
                </wp:inline>
              </w:drawing>
            </w:r>
            <w:r>
              <w:t>] for a record. A warning message appear</w:t>
            </w:r>
            <w:r w:rsidR="00BE368D">
              <w:t>s</w:t>
            </w:r>
            <w:r>
              <w:t>, asking you to verify the action.</w:t>
            </w:r>
          </w:p>
          <w:p w14:paraId="0D41F855" w14:textId="77777777" w:rsidR="00FE0CC6" w:rsidRDefault="00FE0CC6" w:rsidP="00D1375C">
            <w:pPr>
              <w:pStyle w:val="ListParagraph"/>
              <w:numPr>
                <w:ilvl w:val="0"/>
                <w:numId w:val="27"/>
              </w:numPr>
              <w:spacing w:after="80"/>
              <w:ind w:left="360"/>
            </w:pPr>
            <w:r>
              <w:t>In the warning dialog box, click [</w:t>
            </w:r>
            <w:r w:rsidRPr="00FC154A">
              <w:rPr>
                <w:rStyle w:val="Strong"/>
              </w:rPr>
              <w:t>OK</w:t>
            </w:r>
            <w:r>
              <w:t xml:space="preserve">]. The record will be removed from </w:t>
            </w:r>
            <w:r w:rsidR="00DD7873">
              <w:t>ART</w:t>
            </w:r>
            <w:r>
              <w:t xml:space="preserve">. </w:t>
            </w:r>
            <w:r w:rsidRPr="00FC154A">
              <w:rPr>
                <w:rStyle w:val="Strong"/>
              </w:rPr>
              <w:t>Caution: This action cannot be undone.</w:t>
            </w:r>
          </w:p>
        </w:tc>
      </w:tr>
    </w:tbl>
    <w:p w14:paraId="61AA7C66" w14:textId="77777777" w:rsidR="00F368C8" w:rsidRPr="00E5509C" w:rsidRDefault="00F368C8" w:rsidP="00910B75"/>
    <w:tbl>
      <w:tblPr>
        <w:tblStyle w:val="TableNote"/>
        <w:tblW w:w="0" w:type="auto"/>
        <w:tblLayout w:type="fixed"/>
        <w:tblLook w:val="04A0" w:firstRow="1" w:lastRow="0" w:firstColumn="1" w:lastColumn="0" w:noHBand="0" w:noVBand="1"/>
      </w:tblPr>
      <w:tblGrid>
        <w:gridCol w:w="720"/>
        <w:gridCol w:w="8640"/>
      </w:tblGrid>
      <w:tr w:rsidR="00F368C8" w:rsidRPr="00D47004" w14:paraId="7E72903C" w14:textId="77777777" w:rsidTr="651731D3">
        <w:trPr>
          <w:trHeight w:val="341"/>
        </w:trPr>
        <w:tc>
          <w:tcPr>
            <w:tcW w:w="720" w:type="dxa"/>
          </w:tcPr>
          <w:p w14:paraId="647333FD" w14:textId="77777777" w:rsidR="00F368C8" w:rsidRPr="00D47004" w:rsidRDefault="003E7621" w:rsidP="00910B75">
            <w:pPr>
              <w:pStyle w:val="NoteIcon"/>
            </w:pPr>
            <w:r>
              <w:drawing>
                <wp:inline distT="0" distB="0" distL="0" distR="0" wp14:anchorId="33EA7501" wp14:editId="02929AA5">
                  <wp:extent cx="292608" cy="240988"/>
                  <wp:effectExtent l="0" t="0" r="0" b="6985"/>
                  <wp:docPr id="80" name="Picture 80" descr="Hazzard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e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608" cy="240988"/>
                          </a:xfrm>
                          <a:prstGeom prst="rect">
                            <a:avLst/>
                          </a:prstGeom>
                        </pic:spPr>
                      </pic:pic>
                    </a:graphicData>
                  </a:graphic>
                </wp:inline>
              </w:drawing>
            </w:r>
          </w:p>
        </w:tc>
        <w:tc>
          <w:tcPr>
            <w:tcW w:w="8640" w:type="dxa"/>
          </w:tcPr>
          <w:p w14:paraId="329E5012" w14:textId="77777777" w:rsidR="00F368C8" w:rsidRPr="00D47004" w:rsidRDefault="00F368C8" w:rsidP="00A30752">
            <w:pPr>
              <w:pStyle w:val="NoteText"/>
              <w:rPr>
                <w:i/>
              </w:rPr>
            </w:pPr>
            <w:r w:rsidRPr="0076656D">
              <w:rPr>
                <w:rStyle w:val="Strong"/>
              </w:rPr>
              <w:t>Caution:</w:t>
            </w:r>
            <w:r w:rsidRPr="00D47004">
              <w:t xml:space="preserve"> If </w:t>
            </w:r>
            <w:r>
              <w:t xml:space="preserve">you delete the record for a parent </w:t>
            </w:r>
            <w:r w:rsidR="00CE386D">
              <w:t>entity</w:t>
            </w:r>
            <w:r>
              <w:t xml:space="preserve">, then all the child </w:t>
            </w:r>
            <w:r w:rsidR="00CE386D">
              <w:t>entities</w:t>
            </w:r>
            <w:r>
              <w:t xml:space="preserve"> that belong to that parent will also be removed from </w:t>
            </w:r>
            <w:r w:rsidR="00DD7873">
              <w:t>ART</w:t>
            </w:r>
            <w:r>
              <w:t xml:space="preserve">. For example, if you delete a district record from </w:t>
            </w:r>
            <w:r w:rsidR="00DD7873">
              <w:t>ART</w:t>
            </w:r>
            <w:r>
              <w:t xml:space="preserve">, then all the </w:t>
            </w:r>
            <w:r w:rsidR="00CE386D">
              <w:t>institutions</w:t>
            </w:r>
            <w:r>
              <w:t xml:space="preserve"> that belong to that district </w:t>
            </w:r>
            <w:r w:rsidR="00A30752">
              <w:t>are also</w:t>
            </w:r>
            <w:r>
              <w:t xml:space="preserve"> deleted.</w:t>
            </w:r>
          </w:p>
        </w:tc>
      </w:tr>
    </w:tbl>
    <w:p w14:paraId="0C145BDD" w14:textId="77777777" w:rsidR="00675774" w:rsidRDefault="00675774" w:rsidP="00675774">
      <w:pPr>
        <w:pStyle w:val="Heading3"/>
      </w:pPr>
      <w:bookmarkStart w:id="101" w:name="_Managing_Records"/>
      <w:bookmarkStart w:id="102" w:name="_Toc391560316"/>
      <w:bookmarkStart w:id="103" w:name="_Toc34118614"/>
      <w:bookmarkEnd w:id="101"/>
      <w:r>
        <w:t>About Data Columns and Edit Fields.</w:t>
      </w:r>
      <w:bookmarkEnd w:id="102"/>
      <w:bookmarkEnd w:id="103"/>
    </w:p>
    <w:p w14:paraId="0414EFC0" w14:textId="77777777" w:rsidR="00675774" w:rsidRDefault="00675774" w:rsidP="00FC154A">
      <w:pPr>
        <w:keepNext/>
        <w:keepLines/>
      </w:pPr>
      <w:r>
        <w:t xml:space="preserve">For a given record type, the fields displayed on the </w:t>
      </w:r>
      <w:r w:rsidR="002748D7">
        <w:rPr>
          <w:b/>
          <w:i/>
        </w:rPr>
        <w:t>Add</w:t>
      </w:r>
      <w:r>
        <w:rPr>
          <w:b/>
          <w:i/>
        </w:rPr>
        <w:t xml:space="preserve"> [Record] Information</w:t>
      </w:r>
      <w:r>
        <w:t xml:space="preserve"> </w:t>
      </w:r>
      <w:r w:rsidR="002748D7">
        <w:t xml:space="preserve">and </w:t>
      </w:r>
      <w:r w:rsidR="002748D7" w:rsidRPr="002748D7">
        <w:rPr>
          <w:b/>
          <w:i/>
        </w:rPr>
        <w:t>Edit [Record] Information</w:t>
      </w:r>
      <w:r w:rsidR="002748D7">
        <w:t xml:space="preserve"> screens</w:t>
      </w:r>
      <w:r>
        <w:t xml:space="preserve"> correspond with </w:t>
      </w:r>
      <w:r w:rsidR="002748D7">
        <w:t>the data</w:t>
      </w:r>
      <w:r>
        <w:t xml:space="preserve"> columns included in the template used </w:t>
      </w:r>
      <w:r w:rsidR="002748D7">
        <w:t>to upload</w:t>
      </w:r>
      <w:r>
        <w:t xml:space="preserve"> that same record type.</w:t>
      </w:r>
      <w:r w:rsidR="00A30752">
        <w:t xml:space="preserve"> Column labels</w:t>
      </w:r>
      <w:r w:rsidR="002748D7">
        <w:t xml:space="preserve"> on the template </w:t>
      </w:r>
      <w:r w:rsidR="00A30752">
        <w:t>use</w:t>
      </w:r>
      <w:r w:rsidR="002748D7">
        <w:t xml:space="preserve"> CamelCase, while fields on the </w:t>
      </w:r>
      <w:r w:rsidR="002748D7">
        <w:rPr>
          <w:b/>
          <w:i/>
        </w:rPr>
        <w:t xml:space="preserve">Add [Record Type] Information </w:t>
      </w:r>
      <w:r w:rsidR="00F3377E">
        <w:t xml:space="preserve">and </w:t>
      </w:r>
      <w:r w:rsidR="00F3377E" w:rsidRPr="002748D7">
        <w:rPr>
          <w:b/>
          <w:i/>
        </w:rPr>
        <w:t>Edit [Record] Information</w:t>
      </w:r>
      <w:r w:rsidR="00F3377E">
        <w:t xml:space="preserve"> screens </w:t>
      </w:r>
      <w:r w:rsidR="00A30752">
        <w:t>use</w:t>
      </w:r>
      <w:r w:rsidR="002748D7">
        <w:t xml:space="preserve"> Title Case. Otherwise, these labels are </w:t>
      </w:r>
      <w:r w:rsidR="00EA3AE8">
        <w:t xml:space="preserve">usually </w:t>
      </w:r>
      <w:r w:rsidR="002748D7">
        <w:t>identical.</w:t>
      </w:r>
    </w:p>
    <w:p w14:paraId="323E50A6" w14:textId="2308A8EB" w:rsidR="00180DA4" w:rsidRPr="00451626" w:rsidRDefault="00180DA4" w:rsidP="00675774">
      <w:pPr>
        <w:keepNext/>
      </w:pPr>
      <w:r>
        <w:t>For example,</w:t>
      </w:r>
      <w:r w:rsidR="00F3377E">
        <w:t xml:space="preserve"> the </w:t>
      </w:r>
      <w:r w:rsidR="00F3377E" w:rsidRPr="00F3377E">
        <w:rPr>
          <w:b/>
          <w:i/>
        </w:rPr>
        <w:t>Add District Information</w:t>
      </w:r>
      <w:r w:rsidR="00F3377E">
        <w:t xml:space="preserve"> screen </w:t>
      </w:r>
      <w:r w:rsidR="00982AAF">
        <w:t>includes</w:t>
      </w:r>
      <w:r w:rsidR="00F3377E">
        <w:t xml:space="preserve"> the </w:t>
      </w:r>
      <w:r w:rsidR="00F3377E" w:rsidRPr="00FC154A">
        <w:rPr>
          <w:rStyle w:val="Emphasis"/>
        </w:rPr>
        <w:t>Organization Name</w:t>
      </w:r>
      <w:r w:rsidR="00F3377E">
        <w:t xml:space="preserve"> field. The corresponding column on the District template is “</w:t>
      </w:r>
      <w:proofErr w:type="spellStart"/>
      <w:r w:rsidR="00F3377E">
        <w:t>OrganizationName</w:t>
      </w:r>
      <w:proofErr w:type="spellEnd"/>
      <w:r w:rsidR="00F3377E">
        <w:t>.”</w:t>
      </w:r>
      <w:r w:rsidR="00451626">
        <w:t xml:space="preserve"> See </w:t>
      </w:r>
      <w:r w:rsidR="005D1EA2" w:rsidRPr="006A609D">
        <w:rPr>
          <w:rStyle w:val="CrossReference"/>
        </w:rPr>
        <w:fldChar w:fldCharType="begin"/>
      </w:r>
      <w:r w:rsidR="005D1EA2" w:rsidRPr="006A609D">
        <w:rPr>
          <w:rStyle w:val="CrossReference"/>
        </w:rPr>
        <w:instrText xml:space="preserve"> REF _Ref389648237 \* MERGEFORMAT \h</w:instrText>
      </w:r>
      <w:r w:rsidR="005D1EA2" w:rsidRPr="006A609D">
        <w:rPr>
          <w:rStyle w:val="CrossReference"/>
        </w:rPr>
      </w:r>
      <w:r w:rsidR="005D1EA2" w:rsidRPr="006A609D">
        <w:rPr>
          <w:rStyle w:val="CrossReference"/>
        </w:rPr>
        <w:fldChar w:fldCharType="separate"/>
      </w:r>
      <w:r w:rsidR="00CF0CD4" w:rsidRPr="00CF0CD4">
        <w:rPr>
          <w:rStyle w:val="CrossReference"/>
        </w:rPr>
        <w:t>Figure 16</w:t>
      </w:r>
      <w:r w:rsidR="005D1EA2" w:rsidRPr="006A609D">
        <w:rPr>
          <w:rStyle w:val="CrossReference"/>
        </w:rPr>
        <w:fldChar w:fldCharType="end"/>
      </w:r>
      <w:r w:rsidR="00EF6F0C">
        <w:t>.</w:t>
      </w:r>
    </w:p>
    <w:p w14:paraId="1BA8B71D" w14:textId="77777777" w:rsidR="00982AAF" w:rsidRDefault="00982AAF" w:rsidP="00675774">
      <w:pPr>
        <w:keepNext/>
      </w:pPr>
    </w:p>
    <w:tbl>
      <w:tblPr>
        <w:tblStyle w:val="TableNote"/>
        <w:tblW w:w="0" w:type="auto"/>
        <w:tblLayout w:type="fixed"/>
        <w:tblLook w:val="04A0" w:firstRow="1" w:lastRow="0" w:firstColumn="1" w:lastColumn="0" w:noHBand="0" w:noVBand="1"/>
      </w:tblPr>
      <w:tblGrid>
        <w:gridCol w:w="720"/>
        <w:gridCol w:w="8640"/>
      </w:tblGrid>
      <w:tr w:rsidR="00982AAF" w14:paraId="512D82D2" w14:textId="77777777" w:rsidTr="651731D3">
        <w:trPr>
          <w:trHeight w:val="581"/>
        </w:trPr>
        <w:tc>
          <w:tcPr>
            <w:tcW w:w="720" w:type="dxa"/>
          </w:tcPr>
          <w:p w14:paraId="32859FF7" w14:textId="77777777" w:rsidR="00982AAF" w:rsidRDefault="003E7621" w:rsidP="00926E3F">
            <w:pPr>
              <w:pStyle w:val="NoteIcon"/>
            </w:pPr>
            <w:r>
              <w:rPr>
                <w:sz w:val="20"/>
                <w:szCs w:val="20"/>
              </w:rPr>
              <w:drawing>
                <wp:inline distT="0" distB="0" distL="0" distR="0" wp14:anchorId="7F05EA72" wp14:editId="466689F9">
                  <wp:extent cx="292608" cy="394745"/>
                  <wp:effectExtent l="0" t="0" r="0" b="5715"/>
                  <wp:docPr id="81" name="Picture 81" descr="Notebook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B5684B2" w14:textId="77777777" w:rsidR="00982AAF" w:rsidRPr="003A3841" w:rsidRDefault="00982AAF" w:rsidP="00690CE7">
            <w:pPr>
              <w:pStyle w:val="NoteText"/>
              <w:rPr>
                <w:rStyle w:val="Emphasis"/>
                <w:i w:val="0"/>
              </w:rPr>
            </w:pPr>
            <w:r>
              <w:t xml:space="preserve">The “Delete” column in upload templates does not have a corresponding field on the </w:t>
            </w:r>
            <w:r>
              <w:rPr>
                <w:b/>
                <w:i/>
              </w:rPr>
              <w:t>Add [Record] Information</w:t>
            </w:r>
            <w:r>
              <w:t xml:space="preserve"> and </w:t>
            </w:r>
            <w:r w:rsidRPr="002748D7">
              <w:rPr>
                <w:b/>
                <w:i/>
              </w:rPr>
              <w:t>Edit [Record] Information</w:t>
            </w:r>
            <w:r>
              <w:t xml:space="preserve"> screens, because</w:t>
            </w:r>
            <w:r w:rsidR="00690CE7">
              <w:t xml:space="preserve"> individual</w:t>
            </w:r>
            <w:r>
              <w:t xml:space="preserve"> record</w:t>
            </w:r>
            <w:r w:rsidR="00690CE7">
              <w:t xml:space="preserve">s are deleted directly from the search results table on their </w:t>
            </w:r>
            <w:r w:rsidR="00690CE7" w:rsidRPr="00690CE7">
              <w:rPr>
                <w:b/>
                <w:i/>
              </w:rPr>
              <w:t>Create/Modify</w:t>
            </w:r>
            <w:r w:rsidR="00690CE7">
              <w:t xml:space="preserve"> screen.</w:t>
            </w:r>
          </w:p>
        </w:tc>
      </w:tr>
    </w:tbl>
    <w:p w14:paraId="5A008A2E" w14:textId="77777777" w:rsidR="00982AAF" w:rsidRPr="002748D7" w:rsidRDefault="00982AAF" w:rsidP="00675774">
      <w:pPr>
        <w:keepNext/>
      </w:pPr>
    </w:p>
    <w:p w14:paraId="61C1E305" w14:textId="3795A060" w:rsidR="002748D7" w:rsidRDefault="002748D7" w:rsidP="00942D7C">
      <w:pPr>
        <w:pStyle w:val="ImageCaption"/>
      </w:pPr>
      <w:bookmarkStart w:id="104" w:name="_Ref389648237"/>
      <w:bookmarkStart w:id="105" w:name="_Toc391560256"/>
      <w:bookmarkStart w:id="106" w:name="_Toc34118162"/>
      <w:bookmarkStart w:id="107" w:name="_Toc38611321"/>
      <w:r>
        <w:t xml:space="preserve">Figure </w:t>
      </w:r>
      <w:r w:rsidR="005C4B10">
        <w:fldChar w:fldCharType="begin"/>
      </w:r>
      <w:r w:rsidR="005C4B10">
        <w:instrText xml:space="preserve"> SEQ Figure \* ARABIC </w:instrText>
      </w:r>
      <w:r w:rsidR="005C4B10">
        <w:fldChar w:fldCharType="separate"/>
      </w:r>
      <w:r w:rsidR="00CF0CD4">
        <w:rPr>
          <w:noProof/>
        </w:rPr>
        <w:t>16</w:t>
      </w:r>
      <w:r w:rsidR="005C4B10">
        <w:rPr>
          <w:noProof/>
        </w:rPr>
        <w:fldChar w:fldCharType="end"/>
      </w:r>
      <w:bookmarkEnd w:id="104"/>
      <w:r>
        <w:t xml:space="preserve">. </w:t>
      </w:r>
      <w:r w:rsidR="008D7C4D">
        <w:t xml:space="preserve">Comparison Between Labels for Edit Fields and </w:t>
      </w:r>
      <w:r w:rsidR="005670D9">
        <w:t>Data Columns</w:t>
      </w:r>
      <w:bookmarkEnd w:id="105"/>
      <w:bookmarkEnd w:id="106"/>
      <w:bookmarkEnd w:id="107"/>
    </w:p>
    <w:p w14:paraId="662F2EA0" w14:textId="77777777" w:rsidR="002748D7" w:rsidRDefault="00524084" w:rsidP="00EF6F0C">
      <w:pPr>
        <w:pStyle w:val="Image"/>
      </w:pPr>
      <w:r>
        <w:drawing>
          <wp:inline distT="0" distB="0" distL="0" distR="0" wp14:anchorId="1940F50C" wp14:editId="27B474AD">
            <wp:extent cx="5486400" cy="1593602"/>
            <wp:effectExtent l="19050" t="19050" r="19050" b="26035"/>
            <wp:docPr id="479" name="Picture 479" descr="Comparison Between Labels for Edit Fields and Data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593602"/>
                    </a:xfrm>
                    <a:prstGeom prst="rect">
                      <a:avLst/>
                    </a:prstGeom>
                    <a:noFill/>
                    <a:ln>
                      <a:solidFill>
                        <a:schemeClr val="bg1">
                          <a:lumMod val="65000"/>
                        </a:schemeClr>
                      </a:solidFill>
                    </a:ln>
                  </pic:spPr>
                </pic:pic>
              </a:graphicData>
            </a:graphic>
          </wp:inline>
        </w:drawing>
      </w:r>
    </w:p>
    <w:p w14:paraId="3B1C9AF9" w14:textId="77777777" w:rsidR="004D5AC5" w:rsidRDefault="004D5AC5" w:rsidP="00520EA7">
      <w:pPr>
        <w:pStyle w:val="Heading1"/>
      </w:pPr>
      <w:bookmarkStart w:id="108" w:name="_Toc391560317"/>
      <w:bookmarkStart w:id="109" w:name="_Toc34118615"/>
      <w:bookmarkStart w:id="110" w:name="_Ref34229957"/>
      <w:r>
        <w:lastRenderedPageBreak/>
        <w:t>Managing Records</w:t>
      </w:r>
      <w:bookmarkEnd w:id="108"/>
      <w:bookmarkEnd w:id="109"/>
      <w:bookmarkEnd w:id="110"/>
    </w:p>
    <w:p w14:paraId="53721D0B" w14:textId="774C8691" w:rsidR="00F368C8" w:rsidRPr="00F368C8" w:rsidRDefault="00BE2B90" w:rsidP="005D272A">
      <w:pPr>
        <w:keepNext/>
      </w:pPr>
      <w:r>
        <w:t xml:space="preserve">The </w:t>
      </w:r>
      <w:r w:rsidR="00766D6E">
        <w:t xml:space="preserve">following </w:t>
      </w:r>
      <w:r w:rsidR="001C53D1">
        <w:t>section</w:t>
      </w:r>
      <w:r w:rsidR="00766D6E">
        <w:t>s</w:t>
      </w:r>
      <w:r w:rsidR="001C53D1">
        <w:t xml:space="preserve"> </w:t>
      </w:r>
      <w:r w:rsidR="005975D2">
        <w:t xml:space="preserve">provide instructions for </w:t>
      </w:r>
      <w:r w:rsidR="00766D6E">
        <w:t xml:space="preserve">creating or modifying the various record types, </w:t>
      </w:r>
      <w:r w:rsidR="002A1AA5">
        <w:t xml:space="preserve">as well as detailed information about </w:t>
      </w:r>
      <w:r w:rsidR="00766D6E">
        <w:t>creating, modifying, or deleting record</w:t>
      </w:r>
      <w:r w:rsidR="00164ED3">
        <w:t>s</w:t>
      </w:r>
      <w:r w:rsidR="00766D6E">
        <w:t xml:space="preserve"> through file uploads</w:t>
      </w:r>
      <w:r w:rsidR="005975D2">
        <w:t xml:space="preserve">. </w:t>
      </w:r>
    </w:p>
    <w:p w14:paraId="5BD11FFD" w14:textId="77777777" w:rsidR="00482D83" w:rsidRDefault="009C3174" w:rsidP="00766D6E">
      <w:pPr>
        <w:pStyle w:val="Heading3"/>
      </w:pPr>
      <w:bookmarkStart w:id="111" w:name="_Toc391560318"/>
      <w:bookmarkStart w:id="112" w:name="_Toc34118616"/>
      <w:r>
        <w:t>Managing</w:t>
      </w:r>
      <w:r w:rsidR="002C06EC">
        <w:t xml:space="preserve"> State Groups</w:t>
      </w:r>
      <w:r w:rsidR="00482D83">
        <w:t>.</w:t>
      </w:r>
      <w:bookmarkEnd w:id="111"/>
      <w:bookmarkEnd w:id="112"/>
    </w:p>
    <w:p w14:paraId="00C50375" w14:textId="77777777" w:rsidR="000E0D32" w:rsidRPr="005D272A" w:rsidRDefault="009C3174" w:rsidP="005D272A">
      <w:pPr>
        <w:keepNext/>
      </w:pPr>
      <w:r>
        <w:t xml:space="preserve">When building the hierarchy of entities in </w:t>
      </w:r>
      <w:r w:rsidR="00DD7873">
        <w:t>ART</w:t>
      </w:r>
      <w:r>
        <w:t>, you must start at the state or state group level.</w:t>
      </w:r>
      <w:r w:rsidR="003D0EB6">
        <w:t xml:space="preserve"> </w:t>
      </w:r>
      <w:r>
        <w:t>A state group consists of multiple states that are associated together</w:t>
      </w:r>
      <w:r w:rsidR="0070766E">
        <w:t xml:space="preserve"> and belong to the same</w:t>
      </w:r>
      <w:r w:rsidR="00E0140A" w:rsidRPr="00E0140A">
        <w:t xml:space="preserve"> client</w:t>
      </w:r>
      <w:r w:rsidR="000E0D32" w:rsidRPr="00E0140A">
        <w:t>.</w:t>
      </w:r>
    </w:p>
    <w:p w14:paraId="21224B1D" w14:textId="77777777" w:rsidR="00937B11" w:rsidRPr="00FC154A" w:rsidRDefault="009C3174" w:rsidP="0095643F">
      <w:pPr>
        <w:keepNext/>
        <w:rPr>
          <w:rStyle w:val="Emphasis"/>
        </w:rPr>
      </w:pPr>
      <w:r w:rsidRPr="00FC154A">
        <w:rPr>
          <w:rStyle w:val="Emphasis"/>
        </w:rPr>
        <w:t xml:space="preserve">Note: </w:t>
      </w:r>
      <w:r w:rsidR="00937B11" w:rsidRPr="00FC154A">
        <w:rPr>
          <w:rStyle w:val="Emphasis"/>
        </w:rPr>
        <w:t xml:space="preserve">The </w:t>
      </w:r>
      <w:r w:rsidRPr="00FC154A">
        <w:rPr>
          <w:rStyle w:val="Emphasis"/>
        </w:rPr>
        <w:t>actions</w:t>
      </w:r>
      <w:r w:rsidR="00937B11" w:rsidRPr="00FC154A">
        <w:rPr>
          <w:rStyle w:val="Emphasis"/>
        </w:rPr>
        <w:t xml:space="preserve"> described in this section are available to </w:t>
      </w:r>
      <w:r w:rsidR="005C2571" w:rsidRPr="00FC154A">
        <w:rPr>
          <w:rStyle w:val="Emphasis"/>
        </w:rPr>
        <w:t>users</w:t>
      </w:r>
      <w:r w:rsidR="00937B11" w:rsidRPr="00FC154A">
        <w:rPr>
          <w:rStyle w:val="Emphasis"/>
        </w:rPr>
        <w:t xml:space="preserve"> </w:t>
      </w:r>
      <w:r w:rsidRPr="00FC154A">
        <w:rPr>
          <w:rStyle w:val="Emphasis"/>
        </w:rPr>
        <w:t>with a client-level role</w:t>
      </w:r>
      <w:r w:rsidR="00937B11" w:rsidRPr="00FC154A">
        <w:rPr>
          <w:rStyle w:val="Emphasis"/>
        </w:rPr>
        <w:t>.</w:t>
      </w:r>
    </w:p>
    <w:tbl>
      <w:tblPr>
        <w:tblStyle w:val="TableNote"/>
        <w:tblW w:w="0" w:type="auto"/>
        <w:tblLayout w:type="fixed"/>
        <w:tblLook w:val="04A0" w:firstRow="1" w:lastRow="0" w:firstColumn="1" w:lastColumn="0" w:noHBand="0" w:noVBand="1"/>
      </w:tblPr>
      <w:tblGrid>
        <w:gridCol w:w="720"/>
        <w:gridCol w:w="8640"/>
      </w:tblGrid>
      <w:tr w:rsidR="00332BB0" w14:paraId="1CFA4953" w14:textId="77777777" w:rsidTr="651731D3">
        <w:trPr>
          <w:trHeight w:val="581"/>
        </w:trPr>
        <w:tc>
          <w:tcPr>
            <w:tcW w:w="720" w:type="dxa"/>
          </w:tcPr>
          <w:p w14:paraId="3BA86670" w14:textId="77777777" w:rsidR="00332BB0" w:rsidRDefault="00332BB0" w:rsidP="002677FA">
            <w:pPr>
              <w:pStyle w:val="NoteIcon"/>
              <w:keepNext/>
            </w:pPr>
            <w:r w:rsidRPr="004B16D1">
              <w:rPr>
                <w:sz w:val="20"/>
                <w:szCs w:val="20"/>
              </w:rPr>
              <w:drawing>
                <wp:inline distT="0" distB="0" distL="0" distR="0" wp14:anchorId="2D206167" wp14:editId="527326B5">
                  <wp:extent cx="292608" cy="394745"/>
                  <wp:effectExtent l="0" t="0" r="0" b="5715"/>
                  <wp:docPr id="13" name="Picture 13" descr="Notebook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466E9FEE" w14:textId="77777777" w:rsidR="00332BB0" w:rsidRPr="007A1FC3" w:rsidRDefault="00332BB0" w:rsidP="00332BB0">
            <w:pPr>
              <w:pStyle w:val="NoteText"/>
              <w:keepNext/>
              <w:rPr>
                <w:rStyle w:val="Emphasis"/>
                <w:i w:val="0"/>
                <w:iCs w:val="0"/>
                <w:sz w:val="20"/>
                <w:szCs w:val="20"/>
              </w:rPr>
            </w:pPr>
            <w:r>
              <w:t xml:space="preserve">All entity group levels in the Smarter Balanced Consortium hierarchy are optional. You can configure and rename these entity group levels. </w:t>
            </w:r>
          </w:p>
        </w:tc>
      </w:tr>
    </w:tbl>
    <w:p w14:paraId="48DBC327" w14:textId="77777777" w:rsidR="00482D83" w:rsidRDefault="002C06EC" w:rsidP="009C3174">
      <w:pPr>
        <w:pStyle w:val="Heading4"/>
      </w:pPr>
      <w:bookmarkStart w:id="113" w:name="_Toc391560319"/>
      <w:bookmarkStart w:id="114" w:name="_Toc34118617"/>
      <w:r>
        <w:t xml:space="preserve">Create or </w:t>
      </w:r>
      <w:r w:rsidR="00E773CA">
        <w:t>modify state groups</w:t>
      </w:r>
      <w:r w:rsidR="00482D83">
        <w:t>.</w:t>
      </w:r>
      <w:bookmarkEnd w:id="113"/>
      <w:bookmarkEnd w:id="114"/>
    </w:p>
    <w:p w14:paraId="31DA8C61" w14:textId="621F257F" w:rsidR="005C2571" w:rsidRDefault="005C2571" w:rsidP="009A7309">
      <w:pPr>
        <w:pStyle w:val="ImageCaption"/>
      </w:pPr>
      <w:bookmarkStart w:id="115" w:name="_Toc391560257"/>
      <w:bookmarkStart w:id="116" w:name="_Toc34118163"/>
      <w:bookmarkStart w:id="117" w:name="_Toc38611322"/>
      <w:r>
        <w:t xml:space="preserve">Figure </w:t>
      </w:r>
      <w:r w:rsidR="005C4B10">
        <w:fldChar w:fldCharType="begin"/>
      </w:r>
      <w:r w:rsidR="005C4B10">
        <w:instrText xml:space="preserve"> SEQ Figure \* ARABIC </w:instrText>
      </w:r>
      <w:r w:rsidR="005C4B10">
        <w:fldChar w:fldCharType="separate"/>
      </w:r>
      <w:r w:rsidR="00CF0CD4">
        <w:rPr>
          <w:noProof/>
        </w:rPr>
        <w:t>17</w:t>
      </w:r>
      <w:r w:rsidR="005C4B10">
        <w:rPr>
          <w:noProof/>
        </w:rPr>
        <w:fldChar w:fldCharType="end"/>
      </w:r>
      <w:r>
        <w:t xml:space="preserve">. Group of States Search </w:t>
      </w:r>
      <w:r w:rsidR="00862BE8">
        <w:t>Screen</w:t>
      </w:r>
      <w:bookmarkEnd w:id="115"/>
      <w:bookmarkEnd w:id="116"/>
      <w:bookmarkEnd w:id="117"/>
    </w:p>
    <w:p w14:paraId="28483D95" w14:textId="77777777" w:rsidR="005C2571" w:rsidRPr="005C2571" w:rsidRDefault="00BC3A56" w:rsidP="00545E13">
      <w:pPr>
        <w:pStyle w:val="Image"/>
      </w:pPr>
      <w:r>
        <w:drawing>
          <wp:inline distT="0" distB="0" distL="0" distR="0" wp14:anchorId="5ABB34FA" wp14:editId="22543568">
            <wp:extent cx="5943600" cy="2204085"/>
            <wp:effectExtent l="19050" t="19050" r="19050" b="24765"/>
            <wp:docPr id="587" name="Picture 587" descr="Group of States Searc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4085"/>
                    </a:xfrm>
                    <a:prstGeom prst="rect">
                      <a:avLst/>
                    </a:prstGeom>
                    <a:ln>
                      <a:solidFill>
                        <a:schemeClr val="bg1">
                          <a:lumMod val="65000"/>
                        </a:schemeClr>
                      </a:solidFill>
                    </a:ln>
                  </pic:spPr>
                </pic:pic>
              </a:graphicData>
            </a:graphic>
          </wp:inline>
        </w:drawing>
      </w:r>
    </w:p>
    <w:p w14:paraId="766F3685" w14:textId="77777777" w:rsidR="00E85553" w:rsidRDefault="00E85553" w:rsidP="00E85553">
      <w:pPr>
        <w:pStyle w:val="ProcedureIntroduction"/>
      </w:pPr>
      <w:r>
        <w:t>To create a</w:t>
      </w:r>
      <w:r w:rsidR="009C3174">
        <w:t xml:space="preserve"> </w:t>
      </w:r>
      <w:r>
        <w:t>state group:</w:t>
      </w:r>
    </w:p>
    <w:tbl>
      <w:tblPr>
        <w:tblStyle w:val="TableProcedure"/>
        <w:tblW w:w="9360" w:type="dxa"/>
        <w:jc w:val="center"/>
        <w:tblLayout w:type="fixed"/>
        <w:tblLook w:val="04A0" w:firstRow="1" w:lastRow="0" w:firstColumn="1" w:lastColumn="0" w:noHBand="0" w:noVBand="1"/>
      </w:tblPr>
      <w:tblGrid>
        <w:gridCol w:w="9360"/>
      </w:tblGrid>
      <w:tr w:rsidR="00E85553" w14:paraId="5ABBDB1A" w14:textId="77777777" w:rsidTr="00E85553">
        <w:trPr>
          <w:jc w:val="center"/>
        </w:trPr>
        <w:tc>
          <w:tcPr>
            <w:tcW w:w="9576" w:type="dxa"/>
          </w:tcPr>
          <w:p w14:paraId="238B91C4" w14:textId="77777777" w:rsidR="00E85553" w:rsidRDefault="006C3C1E" w:rsidP="00D1375C">
            <w:pPr>
              <w:pStyle w:val="ListNumber"/>
              <w:numPr>
                <w:ilvl w:val="0"/>
                <w:numId w:val="20"/>
              </w:numPr>
            </w:pPr>
            <w:r>
              <w:t xml:space="preserve">On </w:t>
            </w:r>
            <w:r w:rsidR="00E85553">
              <w:t xml:space="preserve">the </w:t>
            </w:r>
            <w:r w:rsidR="00DD7873">
              <w:t>ART</w:t>
            </w:r>
            <w:r w:rsidR="00E85553">
              <w:t xml:space="preserve"> </w:t>
            </w:r>
            <w:r w:rsidR="00926E3F">
              <w:t>home screen</w:t>
            </w:r>
            <w:r w:rsidR="00E85553">
              <w:t>, click [</w:t>
            </w:r>
            <w:r w:rsidR="00E85553" w:rsidRPr="00D108A9">
              <w:rPr>
                <w:rStyle w:val="Strong"/>
              </w:rPr>
              <w:t>Create/Modify Institution</w:t>
            </w:r>
            <w:r w:rsidR="00A30752">
              <w:rPr>
                <w:rStyle w:val="Strong"/>
              </w:rPr>
              <w:t>s</w:t>
            </w:r>
            <w:r w:rsidR="00E85553">
              <w:t>].</w:t>
            </w:r>
          </w:p>
          <w:p w14:paraId="3C63D303" w14:textId="77777777" w:rsidR="00E85553" w:rsidRDefault="009C3174" w:rsidP="00116EB2">
            <w:pPr>
              <w:pStyle w:val="ListNumber"/>
            </w:pPr>
            <w:r>
              <w:t>O</w:t>
            </w:r>
            <w:r w:rsidR="00E85553">
              <w:t xml:space="preserve">n the </w:t>
            </w:r>
            <w:r w:rsidR="00A30752">
              <w:rPr>
                <w:rStyle w:val="IntenseEmphasis"/>
              </w:rPr>
              <w:t>Create/Modify Institutions</w:t>
            </w:r>
            <w:r w:rsidR="00E85553">
              <w:t xml:space="preserve"> screen, </w:t>
            </w:r>
            <w:r>
              <w:t xml:space="preserve">click the </w:t>
            </w:r>
            <w:r w:rsidR="000E4206">
              <w:t>[</w:t>
            </w:r>
            <w:r w:rsidR="000E4206" w:rsidRPr="00D108A9">
              <w:rPr>
                <w:rStyle w:val="Strong"/>
              </w:rPr>
              <w:t>Group</w:t>
            </w:r>
            <w:r w:rsidR="005975D2" w:rsidRPr="00D108A9">
              <w:rPr>
                <w:rStyle w:val="Strong"/>
              </w:rPr>
              <w:t xml:space="preserve"> o</w:t>
            </w:r>
            <w:r w:rsidR="000E4206" w:rsidRPr="00D108A9">
              <w:rPr>
                <w:rStyle w:val="Strong"/>
              </w:rPr>
              <w:t>f</w:t>
            </w:r>
            <w:r w:rsidR="005975D2" w:rsidRPr="00D108A9">
              <w:rPr>
                <w:rStyle w:val="Strong"/>
              </w:rPr>
              <w:t xml:space="preserve"> </w:t>
            </w:r>
            <w:r w:rsidR="000E4206" w:rsidRPr="00D108A9">
              <w:rPr>
                <w:rStyle w:val="Strong"/>
              </w:rPr>
              <w:t>States</w:t>
            </w:r>
            <w:r w:rsidR="000E4206">
              <w:t xml:space="preserve">] link. </w:t>
            </w:r>
          </w:p>
          <w:p w14:paraId="5CA2E684" w14:textId="60CA5FE2" w:rsidR="000E4206" w:rsidRDefault="000E4206" w:rsidP="00116EB2">
            <w:pPr>
              <w:pStyle w:val="ListNumber"/>
            </w:pPr>
            <w:r>
              <w:t xml:space="preserve">On the </w:t>
            </w:r>
            <w:r w:rsidRPr="00FC154A">
              <w:rPr>
                <w:rStyle w:val="IntenseEmphasis"/>
              </w:rPr>
              <w:t>Group of States Search</w:t>
            </w:r>
            <w:r>
              <w:t xml:space="preserve"> screen, click [</w:t>
            </w:r>
            <w:r w:rsidR="00202E76" w:rsidRPr="00FC154A">
              <w:rPr>
                <w:rStyle w:val="Strong"/>
              </w:rPr>
              <w:t>Add</w:t>
            </w:r>
            <w:r w:rsidR="00202E76">
              <w:t xml:space="preserve"> </w:t>
            </w:r>
            <w:r w:rsidRPr="00D108A9">
              <w:rPr>
                <w:rStyle w:val="Strong"/>
              </w:rPr>
              <w:t>New</w:t>
            </w:r>
            <w:r w:rsidR="00202E76">
              <w:rPr>
                <w:rStyle w:val="Strong"/>
              </w:rPr>
              <w:t xml:space="preserve"> Group of State</w:t>
            </w:r>
            <w:r>
              <w:t>].</w:t>
            </w:r>
          </w:p>
          <w:p w14:paraId="70723A48" w14:textId="4087D56F" w:rsidR="000E4206" w:rsidRDefault="000E4206" w:rsidP="00116EB2">
            <w:pPr>
              <w:pStyle w:val="ListNumber"/>
            </w:pPr>
            <w:r>
              <w:t xml:space="preserve">On the </w:t>
            </w:r>
            <w:r w:rsidRPr="00FC154A">
              <w:rPr>
                <w:rStyle w:val="IntenseEmphasis"/>
              </w:rPr>
              <w:t>Add Group of States Information</w:t>
            </w:r>
            <w:r w:rsidR="00116EB2">
              <w:t xml:space="preserve"> screen</w:t>
            </w:r>
            <w:r>
              <w:t xml:space="preserve">, enter the information for the state group in the provided fields. For an explanation of these fields, see </w:t>
            </w:r>
            <w:r w:rsidRPr="00103DBE">
              <w:rPr>
                <w:rStyle w:val="CrossReference"/>
              </w:rPr>
              <w:fldChar w:fldCharType="begin"/>
            </w:r>
            <w:r w:rsidR="006A609D" w:rsidRPr="00103DBE">
              <w:rPr>
                <w:rStyle w:val="CrossReference"/>
              </w:rPr>
              <w:instrText xml:space="preserve"> REF _Ref388347150 \* MERGEFORMAT \h</w:instrText>
            </w:r>
            <w:r w:rsidR="00CF0CD4">
              <w:rPr>
                <w:rStyle w:val="CrossReference"/>
              </w:rPr>
              <w:fldChar w:fldCharType="separate"/>
            </w:r>
            <w:r w:rsidR="00CF0CD4">
              <w:rPr>
                <w:rStyle w:val="CrossReference"/>
                <w:b/>
                <w:bCs/>
              </w:rPr>
              <w:t xml:space="preserve">Error! Reference source not </w:t>
            </w:r>
            <w:proofErr w:type="spellStart"/>
            <w:r w:rsidR="00CF0CD4">
              <w:rPr>
                <w:rStyle w:val="CrossReference"/>
                <w:b/>
                <w:bCs/>
              </w:rPr>
              <w:t>found.</w:t>
            </w:r>
            <w:r w:rsidRPr="00103DBE">
              <w:rPr>
                <w:rStyle w:val="CrossReference"/>
              </w:rPr>
              <w:fldChar w:fldCharType="end"/>
            </w:r>
            <w:r w:rsidR="00103DBE" w:rsidRPr="00103DBE">
              <w:rPr>
                <w:rStyle w:val="CrossReference"/>
              </w:rPr>
              <w:fldChar w:fldCharType="begin"/>
            </w:r>
            <w:r w:rsidR="00103DBE" w:rsidRPr="00103DBE">
              <w:rPr>
                <w:rStyle w:val="CrossReference"/>
              </w:rPr>
              <w:instrText xml:space="preserve"> REF _Ref37753653 \h </w:instrText>
            </w:r>
            <w:r w:rsidR="00103DBE">
              <w:rPr>
                <w:rStyle w:val="CrossReference"/>
              </w:rPr>
              <w:instrText xml:space="preserve"> \* MERGEFORMAT </w:instrText>
            </w:r>
            <w:r w:rsidR="00103DBE" w:rsidRPr="00103DBE">
              <w:rPr>
                <w:rStyle w:val="CrossReference"/>
              </w:rPr>
            </w:r>
            <w:r w:rsidR="00103DBE" w:rsidRPr="00103DBE">
              <w:rPr>
                <w:rStyle w:val="CrossReference"/>
              </w:rPr>
              <w:fldChar w:fldCharType="separate"/>
            </w:r>
            <w:r w:rsidR="00CF0CD4" w:rsidRPr="00CF0CD4">
              <w:rPr>
                <w:rStyle w:val="CrossReference"/>
              </w:rPr>
              <w:t>Table</w:t>
            </w:r>
            <w:proofErr w:type="spellEnd"/>
            <w:r w:rsidR="00CF0CD4" w:rsidRPr="00CF0CD4">
              <w:rPr>
                <w:rStyle w:val="CrossReference"/>
              </w:rPr>
              <w:t xml:space="preserve"> 4</w:t>
            </w:r>
            <w:r w:rsidR="00103DBE" w:rsidRPr="00103DBE">
              <w:rPr>
                <w:rStyle w:val="CrossReference"/>
              </w:rPr>
              <w:fldChar w:fldCharType="end"/>
            </w:r>
            <w:r>
              <w:t>.</w:t>
            </w:r>
          </w:p>
          <w:p w14:paraId="6932BE4F" w14:textId="77777777" w:rsidR="000E4206" w:rsidRDefault="00D36B9F" w:rsidP="00516F05">
            <w:pPr>
              <w:pStyle w:val="ListNumber"/>
            </w:pPr>
            <w:r>
              <w:t>Click</w:t>
            </w:r>
            <w:r w:rsidR="000E4206">
              <w:t xml:space="preserve"> [</w:t>
            </w:r>
            <w:r w:rsidR="000E4206" w:rsidRPr="00D108A9">
              <w:rPr>
                <w:rStyle w:val="Strong"/>
              </w:rPr>
              <w:t>Save</w:t>
            </w:r>
            <w:r w:rsidR="000E4206">
              <w:t xml:space="preserve">]. </w:t>
            </w:r>
          </w:p>
        </w:tc>
      </w:tr>
    </w:tbl>
    <w:p w14:paraId="73D15EB1" w14:textId="77777777" w:rsidR="00E85553" w:rsidRDefault="00E85553" w:rsidP="00E85553"/>
    <w:p w14:paraId="422A9BDF" w14:textId="77777777" w:rsidR="000E4206" w:rsidRDefault="000E4206" w:rsidP="005F0242">
      <w:pPr>
        <w:pStyle w:val="ProcedureIntroduction"/>
      </w:pPr>
      <w:r>
        <w:lastRenderedPageBreak/>
        <w:t>To modify a state group:</w:t>
      </w:r>
    </w:p>
    <w:tbl>
      <w:tblPr>
        <w:tblStyle w:val="TableProcedure"/>
        <w:tblW w:w="9360" w:type="dxa"/>
        <w:jc w:val="center"/>
        <w:tblLayout w:type="fixed"/>
        <w:tblLook w:val="04A0" w:firstRow="1" w:lastRow="0" w:firstColumn="1" w:lastColumn="0" w:noHBand="0" w:noVBand="1"/>
      </w:tblPr>
      <w:tblGrid>
        <w:gridCol w:w="9360"/>
      </w:tblGrid>
      <w:tr w:rsidR="000E4206" w14:paraId="342D3692" w14:textId="77777777" w:rsidTr="651731D3">
        <w:trPr>
          <w:jc w:val="center"/>
        </w:trPr>
        <w:tc>
          <w:tcPr>
            <w:tcW w:w="9576" w:type="dxa"/>
          </w:tcPr>
          <w:p w14:paraId="77AA7F51" w14:textId="77777777" w:rsidR="000E4206" w:rsidRDefault="00C84775" w:rsidP="00D1375C">
            <w:pPr>
              <w:pStyle w:val="ListParagraph"/>
              <w:numPr>
                <w:ilvl w:val="0"/>
                <w:numId w:val="28"/>
              </w:numPr>
              <w:spacing w:after="0"/>
              <w:ind w:left="360"/>
            </w:pPr>
            <w:r>
              <w:t xml:space="preserve">On the </w:t>
            </w:r>
            <w:r w:rsidRPr="000E4206">
              <w:rPr>
                <w:b/>
                <w:i/>
              </w:rPr>
              <w:t>Group of States Search</w:t>
            </w:r>
            <w:r>
              <w:t xml:space="preserve"> screen, </w:t>
            </w:r>
            <w:r w:rsidR="00D36B9F">
              <w:t>search for a</w:t>
            </w:r>
            <w:r w:rsidR="000E4206">
              <w:t xml:space="preserve"> state group record.</w:t>
            </w:r>
          </w:p>
          <w:p w14:paraId="62E3474D" w14:textId="5BB5751F" w:rsidR="000E4206" w:rsidRDefault="00C84775" w:rsidP="00D1375C">
            <w:pPr>
              <w:pStyle w:val="ListParagraph"/>
              <w:numPr>
                <w:ilvl w:val="0"/>
                <w:numId w:val="28"/>
              </w:numPr>
              <w:spacing w:after="80"/>
              <w:ind w:left="360"/>
            </w:pPr>
            <w:r>
              <w:t>I</w:t>
            </w:r>
            <w:r w:rsidR="000E4206">
              <w:t xml:space="preserve">n the </w:t>
            </w:r>
            <w:r w:rsidR="00D36B9F">
              <w:t xml:space="preserve">search results table, click </w:t>
            </w:r>
            <w:r w:rsidR="001E6E28">
              <w:t>[</w:t>
            </w:r>
            <w:r w:rsidR="000E4206">
              <w:rPr>
                <w:noProof/>
              </w:rPr>
              <w:drawing>
                <wp:inline distT="0" distB="0" distL="0" distR="0" wp14:anchorId="7FA6B2A4" wp14:editId="03198B5E">
                  <wp:extent cx="228600" cy="234682"/>
                  <wp:effectExtent l="0" t="0" r="0" b="0"/>
                  <wp:docPr id="1214259620" name="Picture 17" descr="Pencil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5">
                            <a:extLst>
                              <a:ext uri="{28A0092B-C50C-407E-A947-70E740481C1C}">
                                <a14:useLocalDpi xmlns:a14="http://schemas.microsoft.com/office/drawing/2010/main" val="0"/>
                              </a:ext>
                            </a:extLst>
                          </a:blip>
                          <a:stretch>
                            <a:fillRect/>
                          </a:stretch>
                        </pic:blipFill>
                        <pic:spPr>
                          <a:xfrm>
                            <a:off x="0" y="0"/>
                            <a:ext cx="228600" cy="234682"/>
                          </a:xfrm>
                          <a:prstGeom prst="rect">
                            <a:avLst/>
                          </a:prstGeom>
                        </pic:spPr>
                      </pic:pic>
                    </a:graphicData>
                  </a:graphic>
                </wp:inline>
              </w:drawing>
            </w:r>
            <w:r w:rsidR="000E4206">
              <w:t>]</w:t>
            </w:r>
            <w:r w:rsidR="00D36B9F">
              <w:t xml:space="preserve"> </w:t>
            </w:r>
            <w:r w:rsidR="000E4206">
              <w:t>for a state group record.</w:t>
            </w:r>
          </w:p>
          <w:p w14:paraId="44333EFF" w14:textId="6A6E1918" w:rsidR="000E4206" w:rsidRDefault="000E4206" w:rsidP="00D1375C">
            <w:pPr>
              <w:pStyle w:val="ListNumber"/>
              <w:numPr>
                <w:ilvl w:val="0"/>
                <w:numId w:val="28"/>
              </w:numPr>
              <w:ind w:left="360"/>
            </w:pPr>
            <w:r>
              <w:t xml:space="preserve">On the </w:t>
            </w:r>
            <w:r w:rsidR="00116EB2" w:rsidRPr="00FC154A">
              <w:rPr>
                <w:rStyle w:val="IntenseEmphasis"/>
              </w:rPr>
              <w:t>Edit</w:t>
            </w:r>
            <w:r w:rsidRPr="00FC154A">
              <w:rPr>
                <w:rStyle w:val="IntenseEmphasis"/>
              </w:rPr>
              <w:t xml:space="preserve"> Group of States Information</w:t>
            </w:r>
            <w:r w:rsidR="00116EB2">
              <w:t xml:space="preserve"> screen</w:t>
            </w:r>
            <w:r>
              <w:t xml:space="preserve">, </w:t>
            </w:r>
            <w:r w:rsidR="00D36B9F">
              <w:t>modify</w:t>
            </w:r>
            <w:r>
              <w:t xml:space="preserve"> the information for the state group in the provided fields</w:t>
            </w:r>
            <w:r w:rsidR="00371626">
              <w:t xml:space="preserve"> as required</w:t>
            </w:r>
            <w:r>
              <w:t>. For an explanation of these fields, see</w:t>
            </w:r>
            <w:r w:rsidR="000F3A61">
              <w:t xml:space="preserve"> </w:t>
            </w:r>
            <w:r w:rsidR="000F3A61" w:rsidRPr="000F3A61">
              <w:rPr>
                <w:rStyle w:val="CrossReference"/>
              </w:rPr>
              <w:fldChar w:fldCharType="begin"/>
            </w:r>
            <w:r w:rsidR="000F3A61" w:rsidRPr="000F3A61">
              <w:rPr>
                <w:rStyle w:val="CrossReference"/>
              </w:rPr>
              <w:instrText xml:space="preserve"> REF _Ref37753653 \h </w:instrText>
            </w:r>
            <w:r w:rsidR="000F3A61">
              <w:rPr>
                <w:rStyle w:val="CrossReference"/>
              </w:rPr>
              <w:instrText xml:space="preserve"> \* MERGEFORMAT </w:instrText>
            </w:r>
            <w:r w:rsidR="000F3A61" w:rsidRPr="000F3A61">
              <w:rPr>
                <w:rStyle w:val="CrossReference"/>
              </w:rPr>
            </w:r>
            <w:r w:rsidR="000F3A61" w:rsidRPr="000F3A61">
              <w:rPr>
                <w:rStyle w:val="CrossReference"/>
              </w:rPr>
              <w:fldChar w:fldCharType="separate"/>
            </w:r>
            <w:r w:rsidR="00CF0CD4" w:rsidRPr="00CF0CD4">
              <w:rPr>
                <w:rStyle w:val="CrossReference"/>
              </w:rPr>
              <w:t>Table 4</w:t>
            </w:r>
            <w:r w:rsidR="000F3A61" w:rsidRPr="000F3A61">
              <w:rPr>
                <w:rStyle w:val="CrossReference"/>
              </w:rPr>
              <w:fldChar w:fldCharType="end"/>
            </w:r>
            <w:r>
              <w:t>.</w:t>
            </w:r>
          </w:p>
          <w:p w14:paraId="7D04974C" w14:textId="77777777" w:rsidR="000E4206" w:rsidRDefault="00516F05" w:rsidP="00D1375C">
            <w:pPr>
              <w:pStyle w:val="ListParagraph"/>
              <w:numPr>
                <w:ilvl w:val="0"/>
                <w:numId w:val="28"/>
              </w:numPr>
              <w:spacing w:after="80"/>
              <w:ind w:left="360"/>
            </w:pPr>
            <w:r>
              <w:t>C</w:t>
            </w:r>
            <w:r w:rsidR="000E4206">
              <w:t>lick [</w:t>
            </w:r>
            <w:r w:rsidR="000E4206" w:rsidRPr="00FC154A">
              <w:rPr>
                <w:rStyle w:val="Strong"/>
              </w:rPr>
              <w:t>Save</w:t>
            </w:r>
            <w:r w:rsidR="000E4206">
              <w:t xml:space="preserve">]. </w:t>
            </w:r>
          </w:p>
        </w:tc>
      </w:tr>
    </w:tbl>
    <w:p w14:paraId="45935189" w14:textId="77777777" w:rsidR="001219C9" w:rsidRDefault="001219C9" w:rsidP="005F0242"/>
    <w:p w14:paraId="3FABCE16" w14:textId="77777777" w:rsidR="000E4206" w:rsidRDefault="00116EB2" w:rsidP="005F0242">
      <w:pPr>
        <w:pStyle w:val="ProcedureIntroduction"/>
      </w:pPr>
      <w:r>
        <w:t>To delete a state group:</w:t>
      </w:r>
    </w:p>
    <w:tbl>
      <w:tblPr>
        <w:tblStyle w:val="TableProcedure"/>
        <w:tblW w:w="9360" w:type="dxa"/>
        <w:jc w:val="center"/>
        <w:tblLayout w:type="fixed"/>
        <w:tblLook w:val="04A0" w:firstRow="1" w:lastRow="0" w:firstColumn="1" w:lastColumn="0" w:noHBand="0" w:noVBand="1"/>
      </w:tblPr>
      <w:tblGrid>
        <w:gridCol w:w="9360"/>
      </w:tblGrid>
      <w:tr w:rsidR="00116EB2" w14:paraId="0A60F716" w14:textId="77777777" w:rsidTr="651731D3">
        <w:trPr>
          <w:jc w:val="center"/>
        </w:trPr>
        <w:tc>
          <w:tcPr>
            <w:tcW w:w="9576" w:type="dxa"/>
          </w:tcPr>
          <w:p w14:paraId="3D0DE940" w14:textId="77777777" w:rsidR="00116EB2" w:rsidRDefault="0070766E" w:rsidP="00D1375C">
            <w:pPr>
              <w:pStyle w:val="ListParagraph"/>
              <w:numPr>
                <w:ilvl w:val="0"/>
                <w:numId w:val="29"/>
              </w:numPr>
              <w:spacing w:after="0"/>
              <w:ind w:left="360"/>
            </w:pPr>
            <w:r>
              <w:t xml:space="preserve">On the </w:t>
            </w:r>
            <w:r w:rsidRPr="000E4206">
              <w:rPr>
                <w:b/>
                <w:i/>
              </w:rPr>
              <w:t>Group of States Search</w:t>
            </w:r>
            <w:r>
              <w:t xml:space="preserve"> screen, </w:t>
            </w:r>
            <w:r w:rsidR="00116EB2">
              <w:t>search for a state group record.</w:t>
            </w:r>
          </w:p>
          <w:p w14:paraId="59BA0C1F" w14:textId="5B5B105C" w:rsidR="00116EB2" w:rsidRDefault="0070766E" w:rsidP="00D1375C">
            <w:pPr>
              <w:pStyle w:val="ListParagraph"/>
              <w:numPr>
                <w:ilvl w:val="0"/>
                <w:numId w:val="29"/>
              </w:numPr>
              <w:spacing w:after="80"/>
              <w:ind w:left="360"/>
            </w:pPr>
            <w:r>
              <w:t>I</w:t>
            </w:r>
            <w:r w:rsidR="00116EB2">
              <w:t>n the search results table, click [</w:t>
            </w:r>
            <w:r w:rsidR="00116EB2">
              <w:rPr>
                <w:noProof/>
              </w:rPr>
              <w:drawing>
                <wp:inline distT="0" distB="0" distL="0" distR="0" wp14:anchorId="22DE0B33" wp14:editId="1746ACD7">
                  <wp:extent cx="228600" cy="234682"/>
                  <wp:effectExtent l="0" t="0" r="0" b="0"/>
                  <wp:docPr id="610298651" name="Picture 452" descr="X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pic:nvPicPr>
                        <pic:blipFill>
                          <a:blip r:embed="rId46">
                            <a:extLst>
                              <a:ext uri="{28A0092B-C50C-407E-A947-70E740481C1C}">
                                <a14:useLocalDpi xmlns:a14="http://schemas.microsoft.com/office/drawing/2010/main" val="0"/>
                              </a:ext>
                            </a:extLst>
                          </a:blip>
                          <a:stretch>
                            <a:fillRect/>
                          </a:stretch>
                        </pic:blipFill>
                        <pic:spPr>
                          <a:xfrm>
                            <a:off x="0" y="0"/>
                            <a:ext cx="228600" cy="234682"/>
                          </a:xfrm>
                          <a:prstGeom prst="rect">
                            <a:avLst/>
                          </a:prstGeom>
                        </pic:spPr>
                      </pic:pic>
                    </a:graphicData>
                  </a:graphic>
                </wp:inline>
              </w:drawing>
            </w:r>
            <w:r w:rsidR="00116EB2">
              <w:t>]</w:t>
            </w:r>
            <w:r w:rsidR="00D36B9F">
              <w:t xml:space="preserve"> </w:t>
            </w:r>
            <w:r w:rsidR="00116EB2">
              <w:t>for a state group record.</w:t>
            </w:r>
          </w:p>
          <w:p w14:paraId="516FF33A" w14:textId="77777777" w:rsidR="00116EB2" w:rsidRDefault="00116EB2" w:rsidP="00D1375C">
            <w:pPr>
              <w:pStyle w:val="ListNumber"/>
              <w:numPr>
                <w:ilvl w:val="0"/>
                <w:numId w:val="29"/>
              </w:numPr>
              <w:ind w:left="360"/>
            </w:pPr>
            <w:r>
              <w:t>In the warning box that pops up, click [</w:t>
            </w:r>
            <w:r w:rsidRPr="00D108A9">
              <w:rPr>
                <w:rStyle w:val="Strong"/>
              </w:rPr>
              <w:t>OK</w:t>
            </w:r>
            <w:r>
              <w:t xml:space="preserve">]. </w:t>
            </w:r>
          </w:p>
          <w:p w14:paraId="4ED2DC79" w14:textId="77777777" w:rsidR="00C84775" w:rsidRPr="006E132E" w:rsidRDefault="00C84775" w:rsidP="00C84775">
            <w:pPr>
              <w:pStyle w:val="ListNumber"/>
              <w:numPr>
                <w:ilvl w:val="0"/>
                <w:numId w:val="0"/>
              </w:numPr>
              <w:rPr>
                <w:rStyle w:val="Strong"/>
              </w:rPr>
            </w:pPr>
            <w:r w:rsidRPr="006E132E">
              <w:rPr>
                <w:rStyle w:val="Strong"/>
              </w:rPr>
              <w:t>Caution: If you delete a state group, all the child entities within that group will also be deleted.</w:t>
            </w:r>
          </w:p>
        </w:tc>
      </w:tr>
    </w:tbl>
    <w:p w14:paraId="44F3B466" w14:textId="77777777" w:rsidR="00482D83" w:rsidRDefault="002C06EC" w:rsidP="009C3174">
      <w:pPr>
        <w:pStyle w:val="Heading4"/>
      </w:pPr>
      <w:bookmarkStart w:id="118" w:name="_Toc391560320"/>
      <w:bookmarkStart w:id="119" w:name="_Toc34118618"/>
      <w:r>
        <w:t xml:space="preserve">Upload </w:t>
      </w:r>
      <w:r w:rsidR="00E773CA">
        <w:t>state groups</w:t>
      </w:r>
      <w:r w:rsidR="00482D83">
        <w:t>.</w:t>
      </w:r>
      <w:bookmarkEnd w:id="118"/>
      <w:bookmarkEnd w:id="119"/>
    </w:p>
    <w:p w14:paraId="545C89BD" w14:textId="77777777" w:rsidR="002C06EC" w:rsidRDefault="003E634E" w:rsidP="003E634E">
      <w:pPr>
        <w:keepNext/>
      </w:pPr>
      <w:r>
        <w:t xml:space="preserve">You can add, modify, or delete state groups by uploading a file to </w:t>
      </w:r>
      <w:r w:rsidR="00DD7873">
        <w:t>ART</w:t>
      </w:r>
      <w:r>
        <w:t>.</w:t>
      </w:r>
    </w:p>
    <w:p w14:paraId="7D1D0BF2" w14:textId="77777777" w:rsidR="002C06EC" w:rsidRDefault="00C74D2F" w:rsidP="002C06EC">
      <w:pPr>
        <w:pStyle w:val="ProcedureIntroduction"/>
      </w:pPr>
      <w:r>
        <w:t xml:space="preserve">To upload a state </w:t>
      </w:r>
      <w:r w:rsidR="002C06EC">
        <w:t>group file:</w:t>
      </w:r>
    </w:p>
    <w:tbl>
      <w:tblPr>
        <w:tblStyle w:val="TableProcedure"/>
        <w:tblW w:w="9360" w:type="dxa"/>
        <w:jc w:val="center"/>
        <w:tblLayout w:type="fixed"/>
        <w:tblLook w:val="04A0" w:firstRow="1" w:lastRow="0" w:firstColumn="1" w:lastColumn="0" w:noHBand="0" w:noVBand="1"/>
      </w:tblPr>
      <w:tblGrid>
        <w:gridCol w:w="9360"/>
      </w:tblGrid>
      <w:tr w:rsidR="002C06EC" w14:paraId="03237B82" w14:textId="77777777" w:rsidTr="001A2272">
        <w:trPr>
          <w:jc w:val="center"/>
        </w:trPr>
        <w:tc>
          <w:tcPr>
            <w:tcW w:w="9576" w:type="dxa"/>
          </w:tcPr>
          <w:p w14:paraId="5E603F85" w14:textId="77777777" w:rsidR="002C06EC" w:rsidRDefault="00116EB2" w:rsidP="00D1375C">
            <w:pPr>
              <w:pStyle w:val="ListNumber"/>
              <w:numPr>
                <w:ilvl w:val="0"/>
                <w:numId w:val="30"/>
              </w:numPr>
            </w:pPr>
            <w:r>
              <w:t xml:space="preserve">Download the </w:t>
            </w:r>
            <w:r w:rsidRPr="00D36B9F">
              <w:rPr>
                <w:rStyle w:val="Emphasis"/>
                <w:i w:val="0"/>
              </w:rPr>
              <w:t>Group</w:t>
            </w:r>
            <w:r w:rsidR="008D100B">
              <w:rPr>
                <w:rStyle w:val="Emphasis"/>
                <w:i w:val="0"/>
              </w:rPr>
              <w:t xml:space="preserve"> o</w:t>
            </w:r>
            <w:r w:rsidRPr="00D36B9F">
              <w:rPr>
                <w:rStyle w:val="Emphasis"/>
                <w:i w:val="0"/>
              </w:rPr>
              <w:t>f</w:t>
            </w:r>
            <w:r w:rsidR="008D100B">
              <w:rPr>
                <w:rStyle w:val="Emphasis"/>
                <w:i w:val="0"/>
              </w:rPr>
              <w:t xml:space="preserve"> </w:t>
            </w:r>
            <w:r w:rsidRPr="00D36B9F">
              <w:rPr>
                <w:rStyle w:val="Emphasis"/>
                <w:i w:val="0"/>
              </w:rPr>
              <w:t>States</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2D71ADDB" w14:textId="28A94F74" w:rsidR="005C2571" w:rsidRDefault="002C06EC" w:rsidP="002C06EC">
            <w:pPr>
              <w:pStyle w:val="ListNumber"/>
            </w:pPr>
            <w:r>
              <w:t xml:space="preserve">Using </w:t>
            </w:r>
            <w:r w:rsidR="000F3A61" w:rsidRPr="000F3A61">
              <w:rPr>
                <w:rStyle w:val="CrossReference"/>
              </w:rPr>
              <w:fldChar w:fldCharType="begin"/>
            </w:r>
            <w:r w:rsidR="000F3A61" w:rsidRPr="000F3A61">
              <w:rPr>
                <w:rStyle w:val="CrossReference"/>
              </w:rPr>
              <w:instrText xml:space="preserve"> REF _Ref37753653 \h </w:instrText>
            </w:r>
            <w:r w:rsidR="000F3A61">
              <w:rPr>
                <w:rStyle w:val="CrossReference"/>
              </w:rPr>
              <w:instrText xml:space="preserve"> \* MERGEFORMAT </w:instrText>
            </w:r>
            <w:r w:rsidR="000F3A61" w:rsidRPr="000F3A61">
              <w:rPr>
                <w:rStyle w:val="CrossReference"/>
              </w:rPr>
            </w:r>
            <w:r w:rsidR="000F3A61" w:rsidRPr="000F3A61">
              <w:rPr>
                <w:rStyle w:val="CrossReference"/>
              </w:rPr>
              <w:fldChar w:fldCharType="separate"/>
            </w:r>
            <w:r w:rsidR="00CF0CD4" w:rsidRPr="00CF0CD4">
              <w:rPr>
                <w:rStyle w:val="CrossReference"/>
              </w:rPr>
              <w:t>Table 4</w:t>
            </w:r>
            <w:r w:rsidR="000F3A61" w:rsidRPr="000F3A61">
              <w:rPr>
                <w:rStyle w:val="CrossReference"/>
              </w:rPr>
              <w:fldChar w:fldCharType="end"/>
            </w:r>
            <w:r w:rsidRPr="00B30D80">
              <w:rPr>
                <w:rStyle w:val="CrossReference"/>
                <w:color w:val="0432FF"/>
              </w:rPr>
              <w:fldChar w:fldCharType="begin"/>
            </w:r>
            <w:r w:rsidR="006A609D" w:rsidRPr="00B30D80">
              <w:rPr>
                <w:rStyle w:val="CrossReference"/>
                <w:color w:val="0432FF"/>
              </w:rPr>
              <w:instrText xml:space="preserve"> REF _Ref388347150 \* MERGEFORMAT \h</w:instrText>
            </w:r>
            <w:r w:rsidR="00CF0CD4">
              <w:rPr>
                <w:rStyle w:val="CrossReference"/>
                <w:color w:val="0432FF"/>
              </w:rPr>
              <w:fldChar w:fldCharType="separate"/>
            </w:r>
            <w:r w:rsidR="00CF0CD4">
              <w:rPr>
                <w:rStyle w:val="CrossReference"/>
                <w:b/>
                <w:bCs/>
                <w:color w:val="0432FF"/>
              </w:rPr>
              <w:t>Error! Reference source not found.</w:t>
            </w:r>
            <w:r w:rsidRPr="00B30D80">
              <w:rPr>
                <w:rStyle w:val="CrossReference"/>
                <w:color w:val="0432FF"/>
              </w:rPr>
              <w:fldChar w:fldCharType="end"/>
            </w:r>
            <w:r w:rsidRPr="00B30D80">
              <w:rPr>
                <w:color w:val="0432FF"/>
              </w:rPr>
              <w:t xml:space="preserve"> </w:t>
            </w:r>
            <w:r>
              <w:t xml:space="preserve">as a reference, </w:t>
            </w:r>
            <w:r w:rsidR="00902B7D">
              <w:t xml:space="preserve">enter a row of information for each </w:t>
            </w:r>
            <w:r>
              <w:t>state group you want to add, modify, or delete</w:t>
            </w:r>
            <w:r w:rsidR="00116EB2">
              <w:t>.</w:t>
            </w:r>
          </w:p>
          <w:p w14:paraId="7D276A8B" w14:textId="77777777" w:rsidR="005C2571" w:rsidRPr="005172D8" w:rsidRDefault="005C2571" w:rsidP="005C2571">
            <w:pPr>
              <w:pStyle w:val="ListNumber2"/>
            </w:pPr>
            <w:r>
              <w:t xml:space="preserve">To update an existing state group record, enter </w:t>
            </w:r>
            <w:r w:rsidR="00C84775">
              <w:t xml:space="preserve">the new information for the record in its own </w:t>
            </w:r>
            <w:r w:rsidR="00C84775" w:rsidRPr="005172D8">
              <w:t>row. The previous record will be replaced upon uploading the file.</w:t>
            </w:r>
          </w:p>
          <w:p w14:paraId="6C2F5B57" w14:textId="77777777" w:rsidR="005C2571" w:rsidRPr="005172D8" w:rsidRDefault="005C2571" w:rsidP="005C2571">
            <w:pPr>
              <w:pStyle w:val="ListNumber2"/>
            </w:pPr>
            <w:r>
              <w:t xml:space="preserve">To delete an existing state group record, enter “DELETE” in the </w:t>
            </w:r>
            <w:r w:rsidR="003C2877" w:rsidRPr="00D36B9F">
              <w:t xml:space="preserve">Delete </w:t>
            </w:r>
            <w:r w:rsidR="00EB60DF">
              <w:t>c</w:t>
            </w:r>
            <w:r w:rsidR="00EB60DF" w:rsidRPr="00D36B9F">
              <w:t>olumn</w:t>
            </w:r>
            <w:r w:rsidRPr="00EB60DF">
              <w:t>.</w:t>
            </w:r>
            <w:r w:rsidRPr="005172D8">
              <w:t xml:space="preserve"> </w:t>
            </w:r>
          </w:p>
          <w:p w14:paraId="6FD01AC1" w14:textId="77777777" w:rsidR="002C06EC" w:rsidRDefault="008C52B5" w:rsidP="00116EB2">
            <w:pPr>
              <w:pStyle w:val="ListNumber"/>
            </w:pPr>
            <w:r>
              <w:t>On the</w:t>
            </w:r>
            <w:r w:rsidR="002C06EC">
              <w:t xml:space="preserve"> </w:t>
            </w:r>
            <w:r w:rsidR="00DD7873">
              <w:t>ART</w:t>
            </w:r>
            <w:r w:rsidR="002C06EC">
              <w:t xml:space="preserve"> </w:t>
            </w:r>
            <w:r w:rsidR="00926E3F">
              <w:t>home screen</w:t>
            </w:r>
            <w:r w:rsidR="002C06EC">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2C06EC">
              <w:t>].</w:t>
            </w:r>
          </w:p>
          <w:p w14:paraId="1D9F4B96" w14:textId="77777777" w:rsidR="00116EB2" w:rsidRDefault="00116EB2" w:rsidP="00116EB2">
            <w:pPr>
              <w:pStyle w:val="ListNumber"/>
            </w:pPr>
            <w:r>
              <w:t xml:space="preserve">Upload the state group file, following the instructions provided in the </w:t>
            </w:r>
            <w:hyperlink w:anchor="_Uploading_Files" w:history="1">
              <w:r w:rsidRPr="00116EB2">
                <w:rPr>
                  <w:rStyle w:val="Hyperlink"/>
                </w:rPr>
                <w:t>Uploading Files</w:t>
              </w:r>
            </w:hyperlink>
            <w:r>
              <w:t xml:space="preserve"> section.</w:t>
            </w:r>
          </w:p>
        </w:tc>
      </w:tr>
    </w:tbl>
    <w:p w14:paraId="0345DEAE" w14:textId="77777777" w:rsidR="00A84039" w:rsidRDefault="00A84039" w:rsidP="002C06EC"/>
    <w:p w14:paraId="09E7C561" w14:textId="2BFB67CC" w:rsidR="00824496" w:rsidRDefault="000F3A61" w:rsidP="000F3A61">
      <w:pPr>
        <w:keepNext/>
        <w:keepLines/>
      </w:pPr>
      <w:r w:rsidRPr="000F3A61">
        <w:rPr>
          <w:rStyle w:val="CrossReference"/>
        </w:rPr>
        <w:fldChar w:fldCharType="begin"/>
      </w:r>
      <w:r w:rsidRPr="000F3A61">
        <w:rPr>
          <w:rStyle w:val="CrossReference"/>
        </w:rPr>
        <w:instrText xml:space="preserve"> REF _Ref37753653 \h </w:instrText>
      </w:r>
      <w:r>
        <w:rPr>
          <w:rStyle w:val="CrossReference"/>
        </w:rPr>
        <w:instrText xml:space="preserve"> \* MERGEFORMAT </w:instrText>
      </w:r>
      <w:r w:rsidRPr="000F3A61">
        <w:rPr>
          <w:rStyle w:val="CrossReference"/>
        </w:rPr>
      </w:r>
      <w:r w:rsidRPr="000F3A61">
        <w:rPr>
          <w:rStyle w:val="CrossReference"/>
        </w:rPr>
        <w:fldChar w:fldCharType="separate"/>
      </w:r>
      <w:r w:rsidR="00CF0CD4" w:rsidRPr="00CF0CD4">
        <w:rPr>
          <w:rStyle w:val="CrossReference"/>
        </w:rPr>
        <w:t>Table 4</w:t>
      </w:r>
      <w:r w:rsidRPr="000F3A61">
        <w:rPr>
          <w:rStyle w:val="CrossReference"/>
        </w:rPr>
        <w:fldChar w:fldCharType="end"/>
      </w:r>
      <w:r>
        <w:rPr>
          <w:rStyle w:val="CrossReference"/>
          <w:color w:val="0432FF"/>
        </w:rPr>
        <w:t xml:space="preserve"> </w:t>
      </w:r>
      <w:r w:rsidR="002C06EC">
        <w:t xml:space="preserve">describes the columns in the </w:t>
      </w:r>
      <w:r w:rsidR="00F52494">
        <w:t>state</w:t>
      </w:r>
      <w:r w:rsidR="002C06EC">
        <w:t xml:space="preserve">-group </w:t>
      </w:r>
      <w:r w:rsidR="00824496">
        <w:t>file and</w:t>
      </w:r>
      <w:r w:rsidR="002C06EC">
        <w:t xml:space="preserve"> lists acceptable values in </w:t>
      </w:r>
      <w:r w:rsidR="002C06EC" w:rsidRPr="003B12CF">
        <w:rPr>
          <w:rStyle w:val="Strong"/>
        </w:rPr>
        <w:t>bold type</w:t>
      </w:r>
      <w:r w:rsidR="002C06EC">
        <w:t xml:space="preserve">. </w:t>
      </w:r>
      <w:r w:rsidR="00C84775">
        <w:t xml:space="preserve">These columns also correspond with the fields on the </w:t>
      </w:r>
      <w:r w:rsidR="00371626">
        <w:rPr>
          <w:b/>
          <w:i/>
        </w:rPr>
        <w:t>Add</w:t>
      </w:r>
      <w:r w:rsidR="00C84775" w:rsidRPr="00116EB2">
        <w:rPr>
          <w:b/>
          <w:i/>
        </w:rPr>
        <w:t xml:space="preserve"> Group of States Information</w:t>
      </w:r>
      <w:r w:rsidR="00C84775">
        <w:t xml:space="preserve"> screen. </w:t>
      </w:r>
      <w:r w:rsidR="002C06EC">
        <w:t>Columns marked with an as</w:t>
      </w:r>
      <w:r w:rsidR="00516F05">
        <w:t xml:space="preserve">terisk (*) are required for add or </w:t>
      </w:r>
      <w:r w:rsidR="00C84775">
        <w:t xml:space="preserve">modify </w:t>
      </w:r>
      <w:r w:rsidR="002C06EC">
        <w:t>actions; columns marked with a plus (+) are required for delete actions.</w:t>
      </w:r>
    </w:p>
    <w:p w14:paraId="38F3CC15" w14:textId="77777777" w:rsidR="000F3A61" w:rsidRDefault="000F3A61" w:rsidP="000F3A61">
      <w:pPr>
        <w:keepNext/>
        <w:keepLines/>
      </w:pPr>
    </w:p>
    <w:p w14:paraId="18B2E930" w14:textId="6A61F5DA" w:rsidR="000F3A61" w:rsidRDefault="000F3A61" w:rsidP="000F3A61">
      <w:pPr>
        <w:pStyle w:val="Caption"/>
        <w:keepNext/>
      </w:pPr>
      <w:bookmarkStart w:id="120" w:name="_Ref37753653"/>
      <w:r>
        <w:t xml:space="preserve">Table </w:t>
      </w:r>
      <w:r w:rsidR="005C4B10">
        <w:fldChar w:fldCharType="begin"/>
      </w:r>
      <w:r w:rsidR="005C4B10">
        <w:instrText xml:space="preserve"> SEQ Table \* ARABIC </w:instrText>
      </w:r>
      <w:r w:rsidR="005C4B10">
        <w:fldChar w:fldCharType="separate"/>
      </w:r>
      <w:r w:rsidR="00CF0CD4">
        <w:rPr>
          <w:noProof/>
        </w:rPr>
        <w:t>4</w:t>
      </w:r>
      <w:r w:rsidR="005C4B10">
        <w:rPr>
          <w:noProof/>
        </w:rPr>
        <w:fldChar w:fldCharType="end"/>
      </w:r>
      <w:bookmarkEnd w:id="120"/>
      <w:r>
        <w:t xml:space="preserve">. </w:t>
      </w:r>
      <w:r w:rsidRPr="00A71E44">
        <w:t>Upload State-Group File Requirements</w:t>
      </w:r>
    </w:p>
    <w:tbl>
      <w:tblPr>
        <w:tblStyle w:val="TableGrid"/>
        <w:tblW w:w="9360" w:type="dxa"/>
        <w:tblLayout w:type="fixed"/>
        <w:tblLook w:val="04A0" w:firstRow="1" w:lastRow="0" w:firstColumn="1" w:lastColumn="0" w:noHBand="0" w:noVBand="1"/>
      </w:tblPr>
      <w:tblGrid>
        <w:gridCol w:w="4680"/>
        <w:gridCol w:w="4680"/>
      </w:tblGrid>
      <w:tr w:rsidR="002C06EC" w:rsidRPr="00CF4376" w14:paraId="3D0616D1" w14:textId="77777777" w:rsidTr="000F3A61">
        <w:trPr>
          <w:cnfStyle w:val="100000000000" w:firstRow="1" w:lastRow="0" w:firstColumn="0" w:lastColumn="0" w:oddVBand="0" w:evenVBand="0" w:oddHBand="0" w:evenHBand="0" w:firstRowFirstColumn="0" w:firstRowLastColumn="0" w:lastRowFirstColumn="0" w:lastRowLastColumn="0"/>
          <w:tblHeader/>
        </w:trPr>
        <w:tc>
          <w:tcPr>
            <w:tcW w:w="4680" w:type="dxa"/>
          </w:tcPr>
          <w:p w14:paraId="556D8D0B" w14:textId="77777777" w:rsidR="002C06EC" w:rsidRPr="00CF4376" w:rsidRDefault="002C06EC" w:rsidP="001A2272">
            <w:pPr>
              <w:pStyle w:val="TableHeader"/>
            </w:pPr>
            <w:r w:rsidRPr="00CF4376">
              <w:t>Column</w:t>
            </w:r>
          </w:p>
        </w:tc>
        <w:tc>
          <w:tcPr>
            <w:tcW w:w="4680" w:type="dxa"/>
          </w:tcPr>
          <w:p w14:paraId="66C8B64A" w14:textId="77777777" w:rsidR="002C06EC" w:rsidRPr="00CF4376" w:rsidRDefault="002C06EC" w:rsidP="001A2272">
            <w:pPr>
              <w:pStyle w:val="TableHeader"/>
            </w:pPr>
            <w:r w:rsidRPr="00CF4376">
              <w:t>Description</w:t>
            </w:r>
          </w:p>
        </w:tc>
      </w:tr>
      <w:tr w:rsidR="007516C7" w:rsidRPr="00CF4376" w14:paraId="39AD9E96" w14:textId="77777777" w:rsidTr="000F3A61">
        <w:tc>
          <w:tcPr>
            <w:tcW w:w="4680" w:type="dxa"/>
          </w:tcPr>
          <w:p w14:paraId="2DA612EA" w14:textId="77777777" w:rsidR="007516C7" w:rsidRDefault="007516C7" w:rsidP="007516C7">
            <w:pPr>
              <w:pStyle w:val="TableText"/>
            </w:pPr>
            <w:proofErr w:type="spellStart"/>
            <w:r>
              <w:t>GroupOfStatesIdentifier</w:t>
            </w:r>
            <w:proofErr w:type="spellEnd"/>
            <w:r>
              <w:t>*</w:t>
            </w:r>
            <w:r w:rsidRPr="007516C7">
              <w:rPr>
                <w:rStyle w:val="FootnoteReference"/>
              </w:rPr>
              <w:t>+</w:t>
            </w:r>
          </w:p>
        </w:tc>
        <w:tc>
          <w:tcPr>
            <w:tcW w:w="4680" w:type="dxa"/>
          </w:tcPr>
          <w:p w14:paraId="57305D51" w14:textId="77777777" w:rsidR="007516C7" w:rsidRDefault="007516C7" w:rsidP="00F74EB8">
            <w:pPr>
              <w:pStyle w:val="TableText"/>
            </w:pPr>
            <w:r>
              <w:t xml:space="preserve">Unique identifier for a </w:t>
            </w:r>
            <w:r w:rsidR="00F74EB8">
              <w:t>state group</w:t>
            </w:r>
            <w:r>
              <w:t xml:space="preserve">. </w:t>
            </w:r>
          </w:p>
          <w:p w14:paraId="7578E31C" w14:textId="77777777" w:rsidR="00E721A7" w:rsidRDefault="00E721A7" w:rsidP="00E721A7">
            <w:pPr>
              <w:pStyle w:val="TableText"/>
            </w:pPr>
            <w:r w:rsidRPr="008658D5">
              <w:rPr>
                <w:rStyle w:val="Strong"/>
              </w:rPr>
              <w:t xml:space="preserve">Up to </w:t>
            </w:r>
            <w:r>
              <w:rPr>
                <w:rStyle w:val="Strong"/>
              </w:rPr>
              <w:t>2</w:t>
            </w:r>
            <w:r w:rsidRPr="008658D5">
              <w:rPr>
                <w:rStyle w:val="Strong"/>
              </w:rPr>
              <w:t>0 characters.</w:t>
            </w:r>
          </w:p>
        </w:tc>
      </w:tr>
      <w:tr w:rsidR="007516C7" w:rsidRPr="00CF4376" w14:paraId="3B146124" w14:textId="77777777" w:rsidTr="000F3A61">
        <w:tc>
          <w:tcPr>
            <w:tcW w:w="4680" w:type="dxa"/>
          </w:tcPr>
          <w:p w14:paraId="54A9AC3E" w14:textId="77777777" w:rsidR="007516C7" w:rsidRDefault="007516C7" w:rsidP="007516C7">
            <w:pPr>
              <w:pStyle w:val="TableText"/>
            </w:pPr>
            <w:proofErr w:type="spellStart"/>
            <w:r>
              <w:lastRenderedPageBreak/>
              <w:t>GroupOfStatesName</w:t>
            </w:r>
            <w:proofErr w:type="spellEnd"/>
            <w:r>
              <w:t>*</w:t>
            </w:r>
          </w:p>
        </w:tc>
        <w:tc>
          <w:tcPr>
            <w:tcW w:w="4680" w:type="dxa"/>
          </w:tcPr>
          <w:p w14:paraId="0C41B8DE" w14:textId="77777777" w:rsidR="007516C7" w:rsidRDefault="007516C7" w:rsidP="007516C7">
            <w:pPr>
              <w:pStyle w:val="TableText"/>
            </w:pPr>
            <w:r>
              <w:t xml:space="preserve">Descriptive name of </w:t>
            </w:r>
            <w:r w:rsidR="00F74EB8">
              <w:t>state group</w:t>
            </w:r>
            <w:r>
              <w:t>.</w:t>
            </w:r>
          </w:p>
          <w:p w14:paraId="505DD72B" w14:textId="77777777" w:rsidR="00E721A7" w:rsidRDefault="00E721A7" w:rsidP="00E721A7">
            <w:pPr>
              <w:pStyle w:val="TableText"/>
            </w:pPr>
            <w:r w:rsidRPr="008658D5">
              <w:rPr>
                <w:rStyle w:val="Strong"/>
              </w:rPr>
              <w:t xml:space="preserve">Up to </w:t>
            </w:r>
            <w:r>
              <w:rPr>
                <w:rStyle w:val="Strong"/>
              </w:rPr>
              <w:t>5</w:t>
            </w:r>
            <w:r w:rsidRPr="008658D5">
              <w:rPr>
                <w:rStyle w:val="Strong"/>
              </w:rPr>
              <w:t>0 characters.</w:t>
            </w:r>
          </w:p>
        </w:tc>
      </w:tr>
      <w:tr w:rsidR="007516C7" w:rsidRPr="00CF4376" w14:paraId="1057C9D7" w14:textId="77777777" w:rsidTr="000F3A61">
        <w:tc>
          <w:tcPr>
            <w:tcW w:w="4680" w:type="dxa"/>
          </w:tcPr>
          <w:p w14:paraId="17DF77B9" w14:textId="77777777" w:rsidR="007516C7" w:rsidRDefault="007516C7" w:rsidP="007516C7">
            <w:pPr>
              <w:pStyle w:val="TableText"/>
            </w:pPr>
            <w:proofErr w:type="spellStart"/>
            <w:r>
              <w:t>ParentEntityType</w:t>
            </w:r>
            <w:proofErr w:type="spellEnd"/>
            <w:r>
              <w:t>*</w:t>
            </w:r>
          </w:p>
        </w:tc>
        <w:tc>
          <w:tcPr>
            <w:tcW w:w="4680" w:type="dxa"/>
          </w:tcPr>
          <w:p w14:paraId="7300BF48" w14:textId="77777777" w:rsidR="00190E90" w:rsidRDefault="00F74EB8" w:rsidP="00190E90">
            <w:pPr>
              <w:pStyle w:val="TableText"/>
            </w:pPr>
            <w:r>
              <w:t xml:space="preserve">State group’s </w:t>
            </w:r>
            <w:r w:rsidR="00190E90">
              <w:t xml:space="preserve">parent in the </w:t>
            </w:r>
            <w:r w:rsidR="00263A67">
              <w:t>Consortium’s</w:t>
            </w:r>
            <w:r w:rsidR="00190E90">
              <w:t xml:space="preserve"> hierarchy. Must be the following:</w:t>
            </w:r>
          </w:p>
          <w:p w14:paraId="7EB72D81" w14:textId="4F8F7B0E" w:rsidR="00190E90" w:rsidRDefault="00190E90" w:rsidP="00190E90">
            <w:pPr>
              <w:pStyle w:val="TableTextBullet"/>
            </w:pPr>
            <w:r w:rsidRPr="00FB4790">
              <w:rPr>
                <w:rStyle w:val="Strong"/>
              </w:rPr>
              <w:t>CLIENT</w:t>
            </w:r>
            <w:r w:rsidRPr="00FF6742">
              <w:t>—</w:t>
            </w:r>
            <w:r>
              <w:t xml:space="preserve">Indicates the </w:t>
            </w:r>
            <w:r w:rsidR="00F74EB8">
              <w:t xml:space="preserve">state group </w:t>
            </w:r>
            <w:r>
              <w:t xml:space="preserve">is a direct member of the </w:t>
            </w:r>
            <w:r w:rsidR="002368EC">
              <w:t>Consortium</w:t>
            </w:r>
            <w:r>
              <w:t>.</w:t>
            </w:r>
          </w:p>
          <w:p w14:paraId="5459B3E9" w14:textId="73E9DAE9" w:rsidR="00190E90" w:rsidRDefault="00190E90" w:rsidP="009450D3">
            <w:pPr>
              <w:pStyle w:val="TableText"/>
            </w:pPr>
            <w:r>
              <w:t xml:space="preserve">For a description of the </w:t>
            </w:r>
            <w:r w:rsidR="00263A67">
              <w:t>Consortium’s</w:t>
            </w:r>
            <w:r>
              <w:t xml:space="preserve"> hierarchy in </w:t>
            </w:r>
            <w:r w:rsidR="00DD7873">
              <w:t>ART</w:t>
            </w:r>
            <w:r>
              <w:t xml:space="preserve">, see the </w:t>
            </w:r>
            <w:r w:rsidR="009450D3">
              <w:t xml:space="preserve">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CF0CD4" w:rsidRPr="00CF0CD4">
              <w:rPr>
                <w:rStyle w:val="CrossReference"/>
              </w:rPr>
              <w:t>Understanding the Smarter Balanced Hierarchy</w:t>
            </w:r>
            <w:r w:rsidRPr="006A609D">
              <w:rPr>
                <w:rStyle w:val="CrossReference"/>
              </w:rPr>
              <w:fldChar w:fldCharType="end"/>
            </w:r>
            <w:r>
              <w:t>.</w:t>
            </w:r>
          </w:p>
        </w:tc>
      </w:tr>
      <w:tr w:rsidR="007516C7" w:rsidRPr="00CF4376" w14:paraId="068DD0D1" w14:textId="77777777" w:rsidTr="000F3A61">
        <w:tc>
          <w:tcPr>
            <w:tcW w:w="4680" w:type="dxa"/>
          </w:tcPr>
          <w:p w14:paraId="12E6E891" w14:textId="77777777" w:rsidR="007516C7" w:rsidRDefault="007516C7" w:rsidP="007516C7">
            <w:pPr>
              <w:pStyle w:val="TableText"/>
            </w:pPr>
            <w:proofErr w:type="spellStart"/>
            <w:r>
              <w:t>ParentExternalId</w:t>
            </w:r>
            <w:proofErr w:type="spellEnd"/>
            <w:r>
              <w:t>*</w:t>
            </w:r>
          </w:p>
        </w:tc>
        <w:tc>
          <w:tcPr>
            <w:tcW w:w="4680" w:type="dxa"/>
          </w:tcPr>
          <w:p w14:paraId="3F74C3A4" w14:textId="77777777" w:rsidR="007516C7" w:rsidRDefault="007516C7" w:rsidP="007516C7">
            <w:pPr>
              <w:pStyle w:val="TableText"/>
            </w:pPr>
            <w:bookmarkStart w:id="121" w:name="parentexternalid"/>
            <w:r>
              <w:t>Parent entity</w:t>
            </w:r>
            <w:r w:rsidR="00B74DE9">
              <w:t>’s</w:t>
            </w:r>
            <w:r>
              <w:t xml:space="preserve"> identifier</w:t>
            </w:r>
            <w:r w:rsidR="00356E16">
              <w:t>.</w:t>
            </w:r>
            <w:bookmarkEnd w:id="121"/>
          </w:p>
          <w:p w14:paraId="7D82308F" w14:textId="77777777" w:rsidR="00B74DE9" w:rsidRPr="00B74DE9" w:rsidRDefault="00B74DE9" w:rsidP="007516C7">
            <w:pPr>
              <w:pStyle w:val="TableText"/>
              <w:rPr>
                <w:rStyle w:val="Strong"/>
              </w:rPr>
            </w:pPr>
            <w:r w:rsidRPr="00B74DE9">
              <w:rPr>
                <w:rStyle w:val="Strong"/>
              </w:rPr>
              <w:t>Up to 20 characters of an existing client</w:t>
            </w:r>
            <w:r>
              <w:rPr>
                <w:rStyle w:val="Strong"/>
              </w:rPr>
              <w:t>’s</w:t>
            </w:r>
            <w:r w:rsidRPr="00B74DE9">
              <w:rPr>
                <w:rStyle w:val="Strong"/>
              </w:rPr>
              <w:t xml:space="preserve"> ID.</w:t>
            </w:r>
          </w:p>
        </w:tc>
      </w:tr>
      <w:tr w:rsidR="002C06EC" w:rsidRPr="00CF4376" w14:paraId="32DF9522" w14:textId="77777777" w:rsidTr="000F3A61">
        <w:tc>
          <w:tcPr>
            <w:tcW w:w="4680" w:type="dxa"/>
          </w:tcPr>
          <w:p w14:paraId="0990A6F0" w14:textId="77777777" w:rsidR="002C06EC" w:rsidRPr="00922BD9" w:rsidRDefault="003C2877" w:rsidP="007516C7">
            <w:pPr>
              <w:pStyle w:val="TableText"/>
            </w:pPr>
            <w:r>
              <w:t>Delete+</w:t>
            </w:r>
          </w:p>
        </w:tc>
        <w:tc>
          <w:tcPr>
            <w:tcW w:w="4680" w:type="dxa"/>
          </w:tcPr>
          <w:p w14:paraId="0D6103D5" w14:textId="77777777" w:rsidR="002C06EC" w:rsidRPr="00FB4790" w:rsidRDefault="002C06EC" w:rsidP="001A2272">
            <w:pPr>
              <w:pStyle w:val="TableText"/>
            </w:pPr>
            <w:r w:rsidRPr="00FB4790">
              <w:t xml:space="preserve">Flag for deleting the </w:t>
            </w:r>
            <w:r w:rsidR="00AE76CB">
              <w:t>state group</w:t>
            </w:r>
            <w:r w:rsidRPr="00FB4790">
              <w:t>.</w:t>
            </w:r>
          </w:p>
          <w:p w14:paraId="5DDCB029" w14:textId="77777777" w:rsidR="002C06EC" w:rsidRDefault="00F368C8" w:rsidP="001A2272">
            <w:pPr>
              <w:pStyle w:val="TableTextBullet"/>
            </w:pPr>
            <w:r>
              <w:rPr>
                <w:rStyle w:val="Strong"/>
              </w:rPr>
              <w:t>DELETE</w:t>
            </w:r>
            <w:r w:rsidR="002C06EC" w:rsidRPr="00FB4790">
              <w:t xml:space="preserve">—Delete the </w:t>
            </w:r>
            <w:r w:rsidR="00F74EB8">
              <w:t>state</w:t>
            </w:r>
            <w:r w:rsidR="002C06EC">
              <w:t xml:space="preserve"> group </w:t>
            </w:r>
            <w:r w:rsidR="002C06EC" w:rsidRPr="00FB4790">
              <w:t>associated with the</w:t>
            </w:r>
            <w:r w:rsidR="002C06EC">
              <w:t xml:space="preserve"> </w:t>
            </w:r>
            <w:proofErr w:type="spellStart"/>
            <w:r w:rsidR="000E0CF1">
              <w:t>GroupOfStatesIdentifier</w:t>
            </w:r>
            <w:proofErr w:type="spellEnd"/>
            <w:r w:rsidR="000E0CF1">
              <w:t>.</w:t>
            </w:r>
          </w:p>
          <w:p w14:paraId="765EEE0E" w14:textId="77777777" w:rsidR="002C06EC" w:rsidRDefault="002C06EC" w:rsidP="008F7EBF">
            <w:pPr>
              <w:pStyle w:val="TableTextBullet"/>
            </w:pPr>
            <w:r w:rsidRPr="00FB4790">
              <w:rPr>
                <w:rStyle w:val="Strong"/>
              </w:rPr>
              <w:t>&lt;blank&gt;</w:t>
            </w:r>
            <w:r w:rsidRPr="00FB4790">
              <w:t>—</w:t>
            </w:r>
            <w:r>
              <w:t xml:space="preserve">Add the new </w:t>
            </w:r>
            <w:r w:rsidR="00F74EB8">
              <w:t xml:space="preserve">state </w:t>
            </w:r>
            <w:r>
              <w:t>group</w:t>
            </w:r>
            <w:r w:rsidR="00C84775">
              <w:t xml:space="preserve"> or modify the existing one</w:t>
            </w:r>
            <w:r w:rsidR="00D002C3">
              <w:t>.</w:t>
            </w:r>
          </w:p>
        </w:tc>
      </w:tr>
    </w:tbl>
    <w:p w14:paraId="4669118B" w14:textId="77777777" w:rsidR="002C06EC" w:rsidRPr="00CF4376" w:rsidRDefault="002C06EC" w:rsidP="002C06EC"/>
    <w:p w14:paraId="3C61F968" w14:textId="77777777" w:rsidR="00482D83" w:rsidRDefault="001219C9" w:rsidP="001219C9">
      <w:pPr>
        <w:pStyle w:val="Heading3"/>
      </w:pPr>
      <w:bookmarkStart w:id="122" w:name="_Toc391560327"/>
      <w:bookmarkStart w:id="123" w:name="_Toc34118619"/>
      <w:r>
        <w:t>Managing</w:t>
      </w:r>
      <w:r w:rsidR="00B27516">
        <w:t xml:space="preserve"> Districts</w:t>
      </w:r>
      <w:r w:rsidR="00482D83">
        <w:t>.</w:t>
      </w:r>
      <w:bookmarkEnd w:id="122"/>
      <w:bookmarkEnd w:id="123"/>
    </w:p>
    <w:p w14:paraId="15A9E273" w14:textId="77777777" w:rsidR="00C76EF3" w:rsidRDefault="001219C9" w:rsidP="00C76EF3">
      <w:pPr>
        <w:keepNext/>
      </w:pPr>
      <w:r>
        <w:t xml:space="preserve">After </w:t>
      </w:r>
      <w:r w:rsidR="00902B7D">
        <w:t>adding district group records</w:t>
      </w:r>
      <w:r>
        <w:t>, you can create district records. Districts can belong to a district group, state, state group, or client</w:t>
      </w:r>
      <w:r w:rsidR="00C76EF3">
        <w:t>.</w:t>
      </w:r>
    </w:p>
    <w:p w14:paraId="31611D2F" w14:textId="77777777" w:rsidR="001219C9" w:rsidRPr="00FC154A" w:rsidRDefault="001219C9" w:rsidP="00C76EF3">
      <w:pPr>
        <w:keepNext/>
        <w:rPr>
          <w:rStyle w:val="Emphasis"/>
        </w:rPr>
      </w:pPr>
      <w:r w:rsidRPr="00FC154A">
        <w:rPr>
          <w:rStyle w:val="Emphasis"/>
        </w:rPr>
        <w:t xml:space="preserve">Note: The actions described in this section are available to </w:t>
      </w:r>
      <w:r w:rsidR="00C62ED3" w:rsidRPr="00FC154A">
        <w:rPr>
          <w:rStyle w:val="Emphasis"/>
        </w:rPr>
        <w:t>users</w:t>
      </w:r>
      <w:r w:rsidRPr="00FC154A">
        <w:rPr>
          <w:rStyle w:val="Emphasis"/>
        </w:rPr>
        <w:t xml:space="preserve"> with a state</w:t>
      </w:r>
      <w:r w:rsidR="0076368C" w:rsidRPr="00FC154A">
        <w:rPr>
          <w:rStyle w:val="Emphasis"/>
        </w:rPr>
        <w:t>-</w:t>
      </w:r>
      <w:r w:rsidRPr="00FC154A">
        <w:rPr>
          <w:rStyle w:val="Emphasis"/>
        </w:rPr>
        <w:t xml:space="preserve"> or client</w:t>
      </w:r>
      <w:r w:rsidR="0076368C" w:rsidRPr="00FC154A">
        <w:rPr>
          <w:rStyle w:val="Emphasis"/>
        </w:rPr>
        <w:t>-level</w:t>
      </w:r>
      <w:r w:rsidRPr="00FC154A">
        <w:rPr>
          <w:rStyle w:val="Emphasis"/>
        </w:rPr>
        <w:t xml:space="preserve"> role.</w:t>
      </w:r>
    </w:p>
    <w:p w14:paraId="75A971E2" w14:textId="77777777" w:rsidR="00482D83" w:rsidRDefault="001219C9" w:rsidP="001219C9">
      <w:pPr>
        <w:pStyle w:val="Heading4"/>
      </w:pPr>
      <w:bookmarkStart w:id="124" w:name="_Toc391560328"/>
      <w:bookmarkStart w:id="125" w:name="_Toc34118620"/>
      <w:r>
        <w:t>Create or modify a district</w:t>
      </w:r>
      <w:r w:rsidR="00482D83">
        <w:t>.</w:t>
      </w:r>
      <w:bookmarkEnd w:id="124"/>
      <w:bookmarkEnd w:id="125"/>
    </w:p>
    <w:p w14:paraId="0082D4D4" w14:textId="4DDF9BF1" w:rsidR="00FE2A2F" w:rsidRDefault="00FE2A2F" w:rsidP="009A7309">
      <w:pPr>
        <w:pStyle w:val="ImageCaption"/>
      </w:pPr>
      <w:bookmarkStart w:id="126" w:name="_Toc391560260"/>
      <w:bookmarkStart w:id="127" w:name="_Toc34118164"/>
      <w:bookmarkStart w:id="128" w:name="_Toc38611323"/>
      <w:r>
        <w:t xml:space="preserve">Figure </w:t>
      </w:r>
      <w:r w:rsidR="005C4B10">
        <w:fldChar w:fldCharType="begin"/>
      </w:r>
      <w:r w:rsidR="005C4B10">
        <w:instrText xml:space="preserve"> SEQ Figure \* ARABIC </w:instrText>
      </w:r>
      <w:r w:rsidR="005C4B10">
        <w:fldChar w:fldCharType="separate"/>
      </w:r>
      <w:r w:rsidR="00CF0CD4">
        <w:rPr>
          <w:noProof/>
        </w:rPr>
        <w:t>18</w:t>
      </w:r>
      <w:r w:rsidR="005C4B10">
        <w:rPr>
          <w:noProof/>
        </w:rPr>
        <w:fldChar w:fldCharType="end"/>
      </w:r>
      <w:r>
        <w:t xml:space="preserve">. District Search </w:t>
      </w:r>
      <w:r w:rsidR="00945749">
        <w:t>Screen</w:t>
      </w:r>
      <w:bookmarkEnd w:id="126"/>
      <w:bookmarkEnd w:id="127"/>
      <w:bookmarkEnd w:id="128"/>
    </w:p>
    <w:p w14:paraId="362B87E2" w14:textId="77777777" w:rsidR="00FE2A2F" w:rsidRDefault="00F51AC5" w:rsidP="00545E13">
      <w:pPr>
        <w:pStyle w:val="Image"/>
      </w:pPr>
      <w:r>
        <w:drawing>
          <wp:inline distT="0" distB="0" distL="0" distR="0" wp14:anchorId="7D448783" wp14:editId="195B99D6">
            <wp:extent cx="5943600" cy="2453640"/>
            <wp:effectExtent l="19050" t="19050" r="19050" b="22860"/>
            <wp:docPr id="570" name="Picture 570" descr="District Searc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53640"/>
                    </a:xfrm>
                    <a:prstGeom prst="rect">
                      <a:avLst/>
                    </a:prstGeom>
                    <a:ln>
                      <a:solidFill>
                        <a:schemeClr val="bg1">
                          <a:lumMod val="65000"/>
                        </a:schemeClr>
                      </a:solidFill>
                    </a:ln>
                  </pic:spPr>
                </pic:pic>
              </a:graphicData>
            </a:graphic>
          </wp:inline>
        </w:drawing>
      </w:r>
    </w:p>
    <w:p w14:paraId="3F08ABCA" w14:textId="77777777" w:rsidR="00216AAC" w:rsidRPr="00FE2A2F" w:rsidRDefault="00216AAC" w:rsidP="00216AAC"/>
    <w:p w14:paraId="4AB33CA6" w14:textId="77777777" w:rsidR="001219C9" w:rsidRDefault="001219C9" w:rsidP="001219C9">
      <w:pPr>
        <w:pStyle w:val="ProcedureIntroduction"/>
      </w:pPr>
      <w:r>
        <w:lastRenderedPageBreak/>
        <w:t>To create a district:</w:t>
      </w:r>
    </w:p>
    <w:tbl>
      <w:tblPr>
        <w:tblStyle w:val="TableProcedure"/>
        <w:tblW w:w="9360" w:type="dxa"/>
        <w:jc w:val="center"/>
        <w:tblLayout w:type="fixed"/>
        <w:tblLook w:val="04A0" w:firstRow="1" w:lastRow="0" w:firstColumn="1" w:lastColumn="0" w:noHBand="0" w:noVBand="1"/>
      </w:tblPr>
      <w:tblGrid>
        <w:gridCol w:w="9360"/>
      </w:tblGrid>
      <w:tr w:rsidR="001219C9" w14:paraId="40CBA8A5" w14:textId="77777777" w:rsidTr="00C76EF3">
        <w:trPr>
          <w:jc w:val="center"/>
        </w:trPr>
        <w:tc>
          <w:tcPr>
            <w:tcW w:w="9495" w:type="dxa"/>
          </w:tcPr>
          <w:p w14:paraId="592A8518" w14:textId="77777777" w:rsidR="001219C9" w:rsidRDefault="008C52B5" w:rsidP="00D1375C">
            <w:pPr>
              <w:pStyle w:val="ListNumber"/>
              <w:numPr>
                <w:ilvl w:val="0"/>
                <w:numId w:val="37"/>
              </w:numPr>
            </w:pPr>
            <w:r>
              <w:t xml:space="preserve">On </w:t>
            </w:r>
            <w:r w:rsidR="001219C9">
              <w:t xml:space="preserve">the </w:t>
            </w:r>
            <w:r w:rsidR="00DD7873">
              <w:t>ART</w:t>
            </w:r>
            <w:r w:rsidR="001219C9">
              <w:t xml:space="preserve"> </w:t>
            </w:r>
            <w:r w:rsidR="00926E3F">
              <w:t>home screen</w:t>
            </w:r>
            <w:r w:rsidR="001219C9">
              <w:t>, click [</w:t>
            </w:r>
            <w:r w:rsidR="001219C9" w:rsidRPr="00D108A9">
              <w:rPr>
                <w:rStyle w:val="Strong"/>
              </w:rPr>
              <w:t>Create/Modify Institution</w:t>
            </w:r>
            <w:r w:rsidR="008D6682">
              <w:rPr>
                <w:rStyle w:val="Strong"/>
              </w:rPr>
              <w:t>s</w:t>
            </w:r>
            <w:r w:rsidR="001219C9">
              <w:t>].</w:t>
            </w:r>
          </w:p>
          <w:p w14:paraId="4F40CCEC" w14:textId="77777777" w:rsidR="001219C9" w:rsidRDefault="001219C9"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District</w:t>
            </w:r>
            <w:r>
              <w:t xml:space="preserve">] link. </w:t>
            </w:r>
          </w:p>
          <w:p w14:paraId="04026676" w14:textId="2D9E1E6D" w:rsidR="001219C9" w:rsidRDefault="001219C9" w:rsidP="006F0602">
            <w:pPr>
              <w:pStyle w:val="ListNumber"/>
            </w:pPr>
            <w:r>
              <w:t xml:space="preserve">On the </w:t>
            </w:r>
            <w:r w:rsidRPr="00FC154A">
              <w:rPr>
                <w:rStyle w:val="IntenseEmphasis"/>
              </w:rPr>
              <w:t>District Search</w:t>
            </w:r>
            <w:r>
              <w:t xml:space="preserve"> screen, click [</w:t>
            </w:r>
            <w:r w:rsidR="00671FC6" w:rsidRPr="00FC154A">
              <w:rPr>
                <w:rStyle w:val="Strong"/>
              </w:rPr>
              <w:t>Add</w:t>
            </w:r>
            <w:r w:rsidR="00671FC6">
              <w:t xml:space="preserve"> </w:t>
            </w:r>
            <w:r w:rsidRPr="00D108A9">
              <w:rPr>
                <w:rStyle w:val="Strong"/>
              </w:rPr>
              <w:t>New</w:t>
            </w:r>
            <w:r w:rsidR="00671FC6">
              <w:rPr>
                <w:rStyle w:val="Strong"/>
              </w:rPr>
              <w:t xml:space="preserve"> District</w:t>
            </w:r>
            <w:r>
              <w:t>].</w:t>
            </w:r>
          </w:p>
          <w:p w14:paraId="6B215F7B" w14:textId="203101A9" w:rsidR="001219C9" w:rsidRDefault="001219C9" w:rsidP="006F0602">
            <w:pPr>
              <w:pStyle w:val="ListNumber"/>
            </w:pPr>
            <w:r>
              <w:t xml:space="preserve">On the </w:t>
            </w:r>
            <w:r w:rsidRPr="00FC154A">
              <w:rPr>
                <w:rStyle w:val="IntenseEmphasis"/>
              </w:rPr>
              <w:t>Add District Information</w:t>
            </w:r>
            <w:r>
              <w:t xml:space="preserve"> screen, enter the information for the district in the provided fields. For an explanation of these fields, see </w:t>
            </w:r>
            <w:r w:rsidR="000F3A61" w:rsidRPr="000F3A61">
              <w:rPr>
                <w:rStyle w:val="CrossReference"/>
              </w:rPr>
              <w:fldChar w:fldCharType="begin"/>
            </w:r>
            <w:r w:rsidR="000F3A61" w:rsidRPr="000F3A61">
              <w:rPr>
                <w:rStyle w:val="CrossReference"/>
              </w:rPr>
              <w:instrText xml:space="preserve"> REF _Ref34222258 \h </w:instrText>
            </w:r>
            <w:r w:rsidR="000F3A61">
              <w:rPr>
                <w:rStyle w:val="CrossReference"/>
              </w:rPr>
              <w:instrText xml:space="preserve"> \* MERGEFORMAT </w:instrText>
            </w:r>
            <w:r w:rsidR="000F3A61" w:rsidRPr="000F3A61">
              <w:rPr>
                <w:rStyle w:val="CrossReference"/>
              </w:rPr>
            </w:r>
            <w:r w:rsidR="000F3A61" w:rsidRPr="000F3A61">
              <w:rPr>
                <w:rStyle w:val="CrossReference"/>
              </w:rPr>
              <w:fldChar w:fldCharType="separate"/>
            </w:r>
            <w:r w:rsidR="00CF0CD4" w:rsidRPr="00CF0CD4">
              <w:rPr>
                <w:rStyle w:val="CrossReference"/>
              </w:rPr>
              <w:t>Table 5</w:t>
            </w:r>
            <w:r w:rsidR="000F3A61" w:rsidRPr="000F3A61">
              <w:rPr>
                <w:rStyle w:val="CrossReference"/>
              </w:rPr>
              <w:fldChar w:fldCharType="end"/>
            </w:r>
            <w:r w:rsidRPr="006A609D">
              <w:rPr>
                <w:rStyle w:val="CrossReference"/>
              </w:rPr>
              <w:fldChar w:fldCharType="begin"/>
            </w:r>
            <w:r w:rsidR="006A609D" w:rsidRPr="006A609D">
              <w:rPr>
                <w:rStyle w:val="CrossReference"/>
              </w:rPr>
              <w:instrText xml:space="preserve"> REF _Ref388183991 \* MERGEFORMAT \h</w:instrText>
            </w:r>
            <w:r w:rsidR="00CF0CD4">
              <w:rPr>
                <w:rStyle w:val="CrossReference"/>
              </w:rPr>
              <w:fldChar w:fldCharType="separate"/>
            </w:r>
            <w:r w:rsidR="00CF0CD4">
              <w:rPr>
                <w:rStyle w:val="CrossReference"/>
                <w:b/>
                <w:bCs/>
              </w:rPr>
              <w:t>Error! Reference source not found.</w:t>
            </w:r>
            <w:r w:rsidRPr="006A609D">
              <w:rPr>
                <w:rStyle w:val="CrossReference"/>
              </w:rPr>
              <w:fldChar w:fldCharType="end"/>
            </w:r>
            <w:r>
              <w:t>.</w:t>
            </w:r>
          </w:p>
          <w:p w14:paraId="7A58EEBC" w14:textId="77777777" w:rsidR="001219C9" w:rsidRDefault="00902B7D" w:rsidP="008A7A64">
            <w:pPr>
              <w:pStyle w:val="ListNumber"/>
            </w:pPr>
            <w:r>
              <w:t>C</w:t>
            </w:r>
            <w:r w:rsidR="001219C9">
              <w:t>lick [</w:t>
            </w:r>
            <w:r w:rsidR="001219C9" w:rsidRPr="00D108A9">
              <w:rPr>
                <w:rStyle w:val="Strong"/>
              </w:rPr>
              <w:t>Save</w:t>
            </w:r>
            <w:r w:rsidR="001219C9">
              <w:t xml:space="preserve">]. </w:t>
            </w:r>
          </w:p>
        </w:tc>
      </w:tr>
    </w:tbl>
    <w:p w14:paraId="60118FA4" w14:textId="77777777" w:rsidR="001219C9" w:rsidRDefault="001219C9" w:rsidP="001219C9"/>
    <w:p w14:paraId="1CC06E48" w14:textId="77777777" w:rsidR="001219C9" w:rsidRDefault="001219C9" w:rsidP="00586A01">
      <w:pPr>
        <w:pStyle w:val="ProcedureIntroduction"/>
      </w:pPr>
      <w:r>
        <w:t>To modify a district:</w:t>
      </w:r>
    </w:p>
    <w:tbl>
      <w:tblPr>
        <w:tblStyle w:val="TableProcedure"/>
        <w:tblW w:w="9360" w:type="dxa"/>
        <w:jc w:val="center"/>
        <w:tblLayout w:type="fixed"/>
        <w:tblLook w:val="04A0" w:firstRow="1" w:lastRow="0" w:firstColumn="1" w:lastColumn="0" w:noHBand="0" w:noVBand="1"/>
      </w:tblPr>
      <w:tblGrid>
        <w:gridCol w:w="9360"/>
      </w:tblGrid>
      <w:tr w:rsidR="001219C9" w14:paraId="47E425C1" w14:textId="77777777" w:rsidTr="651731D3">
        <w:trPr>
          <w:jc w:val="center"/>
        </w:trPr>
        <w:tc>
          <w:tcPr>
            <w:tcW w:w="9576" w:type="dxa"/>
          </w:tcPr>
          <w:p w14:paraId="1D53829F" w14:textId="77777777" w:rsidR="001219C9" w:rsidRDefault="00C62ED3" w:rsidP="00D1375C">
            <w:pPr>
              <w:pStyle w:val="ListNumber"/>
              <w:numPr>
                <w:ilvl w:val="0"/>
                <w:numId w:val="77"/>
              </w:numPr>
            </w:pPr>
            <w:r>
              <w:t xml:space="preserve">On the </w:t>
            </w:r>
            <w:r w:rsidRPr="00FC154A">
              <w:rPr>
                <w:rStyle w:val="IntenseEmphasis"/>
              </w:rPr>
              <w:t>District Search</w:t>
            </w:r>
            <w:r>
              <w:t xml:space="preserve"> screen, </w:t>
            </w:r>
            <w:r w:rsidR="001219C9">
              <w:t>search for a district record.</w:t>
            </w:r>
          </w:p>
          <w:p w14:paraId="27C6C5A9" w14:textId="6E6AF8CB" w:rsidR="001219C9" w:rsidRDefault="00C62ED3" w:rsidP="00C76EF3">
            <w:pPr>
              <w:pStyle w:val="ListNumber"/>
            </w:pPr>
            <w:r>
              <w:t>I</w:t>
            </w:r>
            <w:r w:rsidR="001219C9">
              <w:t xml:space="preserve">n the search results table, click </w:t>
            </w:r>
            <w:r w:rsidR="001E6E28">
              <w:t>[</w:t>
            </w:r>
            <w:r w:rsidR="001219C9">
              <w:rPr>
                <w:noProof/>
              </w:rPr>
              <w:drawing>
                <wp:inline distT="0" distB="0" distL="0" distR="0" wp14:anchorId="5AE4A587" wp14:editId="106E85B1">
                  <wp:extent cx="231583" cy="237744"/>
                  <wp:effectExtent l="0" t="0" r="0" b="0"/>
                  <wp:docPr id="786502155" name="Picture 459" descr="Pencil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pic:nvPicPr>
                        <pic:blipFill>
                          <a:blip r:embed="rId45">
                            <a:extLst>
                              <a:ext uri="{28A0092B-C50C-407E-A947-70E740481C1C}">
                                <a14:useLocalDpi xmlns:a14="http://schemas.microsoft.com/office/drawing/2010/main" val="0"/>
                              </a:ext>
                            </a:extLst>
                          </a:blip>
                          <a:stretch>
                            <a:fillRect/>
                          </a:stretch>
                        </pic:blipFill>
                        <pic:spPr>
                          <a:xfrm>
                            <a:off x="0" y="0"/>
                            <a:ext cx="231583" cy="237744"/>
                          </a:xfrm>
                          <a:prstGeom prst="rect">
                            <a:avLst/>
                          </a:prstGeom>
                        </pic:spPr>
                      </pic:pic>
                    </a:graphicData>
                  </a:graphic>
                </wp:inline>
              </w:drawing>
            </w:r>
            <w:r w:rsidR="001219C9">
              <w:t>]</w:t>
            </w:r>
            <w:r w:rsidR="008A7A64">
              <w:t xml:space="preserve"> </w:t>
            </w:r>
            <w:r w:rsidR="001219C9">
              <w:t>for a district record.</w:t>
            </w:r>
          </w:p>
          <w:p w14:paraId="0F99AB34" w14:textId="3D332AAC" w:rsidR="001219C9" w:rsidRDefault="001219C9" w:rsidP="00C76EF3">
            <w:pPr>
              <w:pStyle w:val="ListNumber"/>
            </w:pPr>
            <w:r>
              <w:t xml:space="preserve">On the </w:t>
            </w:r>
            <w:r w:rsidRPr="00FC154A">
              <w:rPr>
                <w:rStyle w:val="IntenseEmphasis"/>
              </w:rPr>
              <w:t>Edit District Information</w:t>
            </w:r>
            <w:r>
              <w:t xml:space="preserve"> screen, </w:t>
            </w:r>
            <w:r w:rsidR="008A7A64">
              <w:t>modify</w:t>
            </w:r>
            <w:r>
              <w:t xml:space="preserve"> the information for the district in the provided fields. For an explanation of these fields, see </w:t>
            </w:r>
            <w:r w:rsidR="000F3A61" w:rsidRPr="000F3A61">
              <w:rPr>
                <w:rStyle w:val="CrossReference"/>
              </w:rPr>
              <w:fldChar w:fldCharType="begin"/>
            </w:r>
            <w:r w:rsidR="000F3A61" w:rsidRPr="000F3A61">
              <w:rPr>
                <w:rStyle w:val="CrossReference"/>
              </w:rPr>
              <w:instrText xml:space="preserve"> REF _Ref34222258 \h </w:instrText>
            </w:r>
            <w:r w:rsidR="000F3A61">
              <w:rPr>
                <w:rStyle w:val="CrossReference"/>
              </w:rPr>
              <w:instrText xml:space="preserve"> \* MERGEFORMAT </w:instrText>
            </w:r>
            <w:r w:rsidR="000F3A61" w:rsidRPr="000F3A61">
              <w:rPr>
                <w:rStyle w:val="CrossReference"/>
              </w:rPr>
            </w:r>
            <w:r w:rsidR="000F3A61" w:rsidRPr="000F3A61">
              <w:rPr>
                <w:rStyle w:val="CrossReference"/>
              </w:rPr>
              <w:fldChar w:fldCharType="separate"/>
            </w:r>
            <w:r w:rsidR="00CF0CD4" w:rsidRPr="00CF0CD4">
              <w:rPr>
                <w:rStyle w:val="CrossReference"/>
              </w:rPr>
              <w:t>Table 5</w:t>
            </w:r>
            <w:r w:rsidR="000F3A61" w:rsidRPr="000F3A61">
              <w:rPr>
                <w:rStyle w:val="CrossReference"/>
              </w:rPr>
              <w:fldChar w:fldCharType="end"/>
            </w:r>
            <w:r>
              <w:t>.</w:t>
            </w:r>
          </w:p>
          <w:p w14:paraId="1549B652" w14:textId="77777777" w:rsidR="001219C9" w:rsidRDefault="00902B7D" w:rsidP="00902B7D">
            <w:pPr>
              <w:pStyle w:val="ListNumber"/>
            </w:pPr>
            <w:r>
              <w:t>C</w:t>
            </w:r>
            <w:r w:rsidR="001219C9">
              <w:t>lick [</w:t>
            </w:r>
            <w:r w:rsidR="001219C9" w:rsidRPr="00FC154A">
              <w:rPr>
                <w:rStyle w:val="Strong"/>
              </w:rPr>
              <w:t>Save</w:t>
            </w:r>
            <w:r w:rsidR="001219C9">
              <w:t xml:space="preserve">]. </w:t>
            </w:r>
          </w:p>
        </w:tc>
      </w:tr>
    </w:tbl>
    <w:p w14:paraId="16893F46" w14:textId="77777777" w:rsidR="001219C9" w:rsidRDefault="001219C9" w:rsidP="00B25EDB"/>
    <w:p w14:paraId="2A4D11F5" w14:textId="77777777" w:rsidR="001219C9" w:rsidRDefault="001219C9" w:rsidP="00586A01">
      <w:pPr>
        <w:pStyle w:val="ProcedureIntroduction"/>
      </w:pPr>
      <w:r>
        <w:t>To delete a district:</w:t>
      </w:r>
    </w:p>
    <w:tbl>
      <w:tblPr>
        <w:tblStyle w:val="TableProcedure"/>
        <w:tblW w:w="9360" w:type="dxa"/>
        <w:jc w:val="center"/>
        <w:tblLayout w:type="fixed"/>
        <w:tblLook w:val="04A0" w:firstRow="1" w:lastRow="0" w:firstColumn="1" w:lastColumn="0" w:noHBand="0" w:noVBand="1"/>
      </w:tblPr>
      <w:tblGrid>
        <w:gridCol w:w="9360"/>
      </w:tblGrid>
      <w:tr w:rsidR="001219C9" w14:paraId="36A2F738" w14:textId="77777777" w:rsidTr="651731D3">
        <w:trPr>
          <w:jc w:val="center"/>
        </w:trPr>
        <w:tc>
          <w:tcPr>
            <w:tcW w:w="9576" w:type="dxa"/>
          </w:tcPr>
          <w:p w14:paraId="69B6C050" w14:textId="77777777" w:rsidR="001219C9" w:rsidRDefault="00C62ED3" w:rsidP="00D1375C">
            <w:pPr>
              <w:pStyle w:val="ListNumber"/>
              <w:numPr>
                <w:ilvl w:val="0"/>
                <w:numId w:val="78"/>
              </w:numPr>
            </w:pPr>
            <w:r>
              <w:t xml:space="preserve">On the </w:t>
            </w:r>
            <w:r w:rsidRPr="00FC154A">
              <w:rPr>
                <w:rStyle w:val="IntenseEmphasis"/>
              </w:rPr>
              <w:t>District Search</w:t>
            </w:r>
            <w:r>
              <w:t xml:space="preserve"> screen, </w:t>
            </w:r>
            <w:r w:rsidR="001219C9">
              <w:t>search for a district record.</w:t>
            </w:r>
          </w:p>
          <w:p w14:paraId="22FCB4E0" w14:textId="18D774BE" w:rsidR="001219C9" w:rsidRDefault="00C62ED3" w:rsidP="00D1375C">
            <w:pPr>
              <w:pStyle w:val="ListNumber"/>
              <w:numPr>
                <w:ilvl w:val="0"/>
                <w:numId w:val="78"/>
              </w:numPr>
            </w:pPr>
            <w:r>
              <w:t>I</w:t>
            </w:r>
            <w:r w:rsidR="001219C9">
              <w:t>n the search results table, click [</w:t>
            </w:r>
            <w:r w:rsidR="001219C9">
              <w:rPr>
                <w:noProof/>
              </w:rPr>
              <w:drawing>
                <wp:inline distT="0" distB="0" distL="0" distR="0" wp14:anchorId="283C0159" wp14:editId="6131D328">
                  <wp:extent cx="228600" cy="234682"/>
                  <wp:effectExtent l="0" t="0" r="0" b="0"/>
                  <wp:docPr id="416716200" name="Picture 460" descr="X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pic:nvPicPr>
                        <pic:blipFill>
                          <a:blip r:embed="rId46">
                            <a:extLst>
                              <a:ext uri="{28A0092B-C50C-407E-A947-70E740481C1C}">
                                <a14:useLocalDpi xmlns:a14="http://schemas.microsoft.com/office/drawing/2010/main" val="0"/>
                              </a:ext>
                            </a:extLst>
                          </a:blip>
                          <a:stretch>
                            <a:fillRect/>
                          </a:stretch>
                        </pic:blipFill>
                        <pic:spPr>
                          <a:xfrm>
                            <a:off x="0" y="0"/>
                            <a:ext cx="228600" cy="234682"/>
                          </a:xfrm>
                          <a:prstGeom prst="rect">
                            <a:avLst/>
                          </a:prstGeom>
                        </pic:spPr>
                      </pic:pic>
                    </a:graphicData>
                  </a:graphic>
                </wp:inline>
              </w:drawing>
            </w:r>
            <w:r w:rsidR="001219C9">
              <w:t>] for a district record.</w:t>
            </w:r>
          </w:p>
          <w:p w14:paraId="53B3B9DC" w14:textId="77777777" w:rsidR="001219C9" w:rsidRDefault="001219C9" w:rsidP="00D1375C">
            <w:pPr>
              <w:pStyle w:val="ListNumber"/>
              <w:numPr>
                <w:ilvl w:val="0"/>
                <w:numId w:val="78"/>
              </w:numPr>
            </w:pPr>
            <w:r>
              <w:t>In the warning box that pops up, click [</w:t>
            </w:r>
            <w:r w:rsidRPr="00D108A9">
              <w:rPr>
                <w:rStyle w:val="Strong"/>
              </w:rPr>
              <w:t>OK</w:t>
            </w:r>
            <w:r>
              <w:t xml:space="preserve">]. </w:t>
            </w:r>
          </w:p>
          <w:p w14:paraId="30EE0783" w14:textId="77777777" w:rsidR="00C62ED3" w:rsidRPr="00C62ED3" w:rsidRDefault="00C62ED3" w:rsidP="00453BAF">
            <w:pPr>
              <w:pStyle w:val="ProcedureResult"/>
              <w:rPr>
                <w:rStyle w:val="Strong"/>
              </w:rPr>
            </w:pPr>
            <w:r>
              <w:rPr>
                <w:rStyle w:val="Strong"/>
              </w:rPr>
              <w:t>C</w:t>
            </w:r>
            <w:r w:rsidR="008A7A64">
              <w:rPr>
                <w:rStyle w:val="Strong"/>
              </w:rPr>
              <w:t>aution: I</w:t>
            </w:r>
            <w:r>
              <w:rPr>
                <w:rStyle w:val="Strong"/>
              </w:rPr>
              <w:t>f you delete a district, all of the child entities within that district will also be deleted.</w:t>
            </w:r>
          </w:p>
        </w:tc>
      </w:tr>
    </w:tbl>
    <w:p w14:paraId="24F2F5E3" w14:textId="77777777" w:rsidR="00482D83" w:rsidRDefault="001219C9" w:rsidP="001219C9">
      <w:pPr>
        <w:pStyle w:val="Heading4"/>
      </w:pPr>
      <w:bookmarkStart w:id="129" w:name="_Toc391560329"/>
      <w:bookmarkStart w:id="130" w:name="_Toc34118621"/>
      <w:r>
        <w:t>Upload district</w:t>
      </w:r>
      <w:r w:rsidR="00E1753D">
        <w:t>s</w:t>
      </w:r>
      <w:r w:rsidR="00482D83">
        <w:t>.</w:t>
      </w:r>
      <w:bookmarkEnd w:id="129"/>
      <w:bookmarkEnd w:id="130"/>
    </w:p>
    <w:p w14:paraId="17CFD770" w14:textId="77777777" w:rsidR="001219C9" w:rsidRDefault="001219C9" w:rsidP="001219C9">
      <w:pPr>
        <w:keepNext/>
      </w:pPr>
      <w:r>
        <w:t xml:space="preserve">You can add, modify, or delete districts by uploading a file to </w:t>
      </w:r>
      <w:r w:rsidR="00DD7873">
        <w:t>ART</w:t>
      </w:r>
      <w:r>
        <w:t>.</w:t>
      </w:r>
    </w:p>
    <w:p w14:paraId="1B88B297" w14:textId="77777777" w:rsidR="001219C9" w:rsidRDefault="001219C9" w:rsidP="001219C9">
      <w:pPr>
        <w:pStyle w:val="ProcedureIntroduction"/>
      </w:pPr>
      <w:r>
        <w:t>To upload a district file:</w:t>
      </w:r>
    </w:p>
    <w:tbl>
      <w:tblPr>
        <w:tblStyle w:val="TableProcedure"/>
        <w:tblW w:w="9360" w:type="dxa"/>
        <w:jc w:val="center"/>
        <w:tblLayout w:type="fixed"/>
        <w:tblLook w:val="04A0" w:firstRow="1" w:lastRow="0" w:firstColumn="1" w:lastColumn="0" w:noHBand="0" w:noVBand="1"/>
      </w:tblPr>
      <w:tblGrid>
        <w:gridCol w:w="9360"/>
      </w:tblGrid>
      <w:tr w:rsidR="001219C9" w14:paraId="6233C3B5" w14:textId="77777777" w:rsidTr="006F0602">
        <w:trPr>
          <w:jc w:val="center"/>
        </w:trPr>
        <w:tc>
          <w:tcPr>
            <w:tcW w:w="9576" w:type="dxa"/>
          </w:tcPr>
          <w:p w14:paraId="66380898" w14:textId="77777777" w:rsidR="001219C9" w:rsidRDefault="00526789" w:rsidP="00D1375C">
            <w:pPr>
              <w:pStyle w:val="ListNumber"/>
              <w:numPr>
                <w:ilvl w:val="0"/>
                <w:numId w:val="38"/>
              </w:numPr>
            </w:pPr>
            <w:r>
              <w:t xml:space="preserve">Download the </w:t>
            </w:r>
            <w:r w:rsidRPr="00A65910">
              <w:rPr>
                <w:rStyle w:val="Emphasis"/>
                <w:i w:val="0"/>
              </w:rPr>
              <w:t>District</w:t>
            </w:r>
            <w:r w:rsidR="001219C9">
              <w:t xml:space="preserve"> template, following the instructions provided in the </w:t>
            </w:r>
            <w:hyperlink w:anchor="_Download_File_Templates" w:history="1">
              <w:r w:rsidR="001219C9" w:rsidRPr="00116EB2">
                <w:rPr>
                  <w:rStyle w:val="Hyperlink"/>
                </w:rPr>
                <w:t>Download File Templates</w:t>
              </w:r>
            </w:hyperlink>
            <w:r w:rsidR="001219C9">
              <w:t xml:space="preserve"> section.</w:t>
            </w:r>
          </w:p>
          <w:p w14:paraId="0EAEA2D6" w14:textId="356BF12B" w:rsidR="001219C9" w:rsidRDefault="001219C9" w:rsidP="006F0602">
            <w:pPr>
              <w:pStyle w:val="ListNumber"/>
            </w:pPr>
            <w:r>
              <w:t xml:space="preserve">Using </w:t>
            </w:r>
            <w:r w:rsidR="000F3A61" w:rsidRPr="000F3A61">
              <w:rPr>
                <w:rStyle w:val="CrossReference"/>
              </w:rPr>
              <w:fldChar w:fldCharType="begin"/>
            </w:r>
            <w:r w:rsidR="000F3A61" w:rsidRPr="000F3A61">
              <w:rPr>
                <w:rStyle w:val="CrossReference"/>
              </w:rPr>
              <w:instrText xml:space="preserve"> REF _Ref34222258 \h </w:instrText>
            </w:r>
            <w:r w:rsidR="000F3A61">
              <w:rPr>
                <w:rStyle w:val="CrossReference"/>
              </w:rPr>
              <w:instrText xml:space="preserve"> \* MERGEFORMAT </w:instrText>
            </w:r>
            <w:r w:rsidR="000F3A61" w:rsidRPr="000F3A61">
              <w:rPr>
                <w:rStyle w:val="CrossReference"/>
              </w:rPr>
            </w:r>
            <w:r w:rsidR="000F3A61" w:rsidRPr="000F3A61">
              <w:rPr>
                <w:rStyle w:val="CrossReference"/>
              </w:rPr>
              <w:fldChar w:fldCharType="separate"/>
            </w:r>
            <w:r w:rsidR="00CF0CD4" w:rsidRPr="00CF0CD4">
              <w:rPr>
                <w:rStyle w:val="CrossReference"/>
              </w:rPr>
              <w:t>Table 5</w:t>
            </w:r>
            <w:r w:rsidR="000F3A61" w:rsidRPr="000F3A61">
              <w:rPr>
                <w:rStyle w:val="CrossReference"/>
              </w:rPr>
              <w:fldChar w:fldCharType="end"/>
            </w:r>
            <w:r w:rsidR="00824496">
              <w:rPr>
                <w:color w:val="0432FF"/>
              </w:rPr>
              <w:t xml:space="preserve"> </w:t>
            </w:r>
            <w:r>
              <w:t xml:space="preserve">as a reference, enter </w:t>
            </w:r>
            <w:r w:rsidR="00902B7D">
              <w:t xml:space="preserve">a row of </w:t>
            </w:r>
            <w:r>
              <w:t xml:space="preserve">information for each district you want to add, modify, or delete. </w:t>
            </w:r>
          </w:p>
          <w:p w14:paraId="5CA9A9A2" w14:textId="77777777" w:rsidR="00FE2A2F" w:rsidRDefault="00FE2A2F" w:rsidP="00FE2A2F">
            <w:pPr>
              <w:pStyle w:val="ListNumber2"/>
            </w:pPr>
            <w:r>
              <w:t xml:space="preserve">To modify an existing district record, enter </w:t>
            </w:r>
            <w:r w:rsidR="00C62ED3">
              <w:t>the information for the new record in its own row. The old record will be replaced upon uploading the file.</w:t>
            </w:r>
          </w:p>
          <w:p w14:paraId="73DD8709" w14:textId="77777777" w:rsidR="00FE2A2F" w:rsidRPr="005172D8" w:rsidRDefault="00FE2A2F" w:rsidP="00FE2A2F">
            <w:pPr>
              <w:pStyle w:val="ListNumber2"/>
            </w:pPr>
            <w:r>
              <w:t xml:space="preserve">To delete an existing district record, enter “DELETE” in </w:t>
            </w:r>
            <w:r w:rsidRPr="002D5E1D">
              <w:t xml:space="preserve">the </w:t>
            </w:r>
            <w:r w:rsidR="003C2877" w:rsidRPr="002D5E1D">
              <w:t xml:space="preserve">Delete </w:t>
            </w:r>
            <w:r w:rsidR="009572B2" w:rsidRPr="002D5E1D">
              <w:t>c</w:t>
            </w:r>
            <w:r w:rsidR="003C2877" w:rsidRPr="002D5E1D">
              <w:t>olumn</w:t>
            </w:r>
            <w:r w:rsidRPr="005172D8">
              <w:t>.</w:t>
            </w:r>
          </w:p>
          <w:p w14:paraId="149266A6" w14:textId="77777777" w:rsidR="001219C9" w:rsidRDefault="008C52B5" w:rsidP="006F0602">
            <w:pPr>
              <w:pStyle w:val="ListNumber"/>
            </w:pPr>
            <w:r>
              <w:t>On the</w:t>
            </w:r>
            <w:r w:rsidR="001219C9">
              <w:t xml:space="preserve"> </w:t>
            </w:r>
            <w:r w:rsidR="00DD7873">
              <w:t>ART</w:t>
            </w:r>
            <w:r w:rsidR="001219C9">
              <w:t xml:space="preserve"> </w:t>
            </w:r>
            <w:r w:rsidR="00926E3F">
              <w:t>home screen</w:t>
            </w:r>
            <w:r w:rsidR="001219C9">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1219C9">
              <w:t>].</w:t>
            </w:r>
          </w:p>
          <w:p w14:paraId="4F78A3E1" w14:textId="77777777" w:rsidR="001219C9" w:rsidRDefault="001219C9" w:rsidP="001219C9">
            <w:pPr>
              <w:pStyle w:val="ListNumber"/>
            </w:pPr>
            <w:r>
              <w:t xml:space="preserve">Upload the district file, following the instructions provided in the </w:t>
            </w:r>
            <w:hyperlink w:anchor="_Uploading_Files" w:history="1">
              <w:r w:rsidRPr="00116EB2">
                <w:rPr>
                  <w:rStyle w:val="Hyperlink"/>
                </w:rPr>
                <w:t>Uploading Files</w:t>
              </w:r>
            </w:hyperlink>
            <w:r>
              <w:t xml:space="preserve"> section.</w:t>
            </w:r>
          </w:p>
        </w:tc>
      </w:tr>
    </w:tbl>
    <w:p w14:paraId="76E7CFD7" w14:textId="77777777" w:rsidR="00000F09" w:rsidRDefault="00000F09" w:rsidP="00000F09"/>
    <w:p w14:paraId="361D6A2F" w14:textId="6C39A264" w:rsidR="00672BA3" w:rsidRPr="00725138" w:rsidRDefault="000F3A61" w:rsidP="00725138">
      <w:r w:rsidRPr="000F3A61">
        <w:rPr>
          <w:rStyle w:val="CrossReference"/>
        </w:rPr>
        <w:fldChar w:fldCharType="begin"/>
      </w:r>
      <w:r w:rsidRPr="000F3A61">
        <w:rPr>
          <w:rStyle w:val="CrossReference"/>
        </w:rPr>
        <w:instrText xml:space="preserve"> REF _Ref34222258 \h </w:instrText>
      </w:r>
      <w:r>
        <w:rPr>
          <w:rStyle w:val="CrossReference"/>
        </w:rPr>
        <w:instrText xml:space="preserve"> \* MERGEFORMAT </w:instrText>
      </w:r>
      <w:r w:rsidRPr="000F3A61">
        <w:rPr>
          <w:rStyle w:val="CrossReference"/>
        </w:rPr>
      </w:r>
      <w:r w:rsidRPr="000F3A61">
        <w:rPr>
          <w:rStyle w:val="CrossReference"/>
        </w:rPr>
        <w:fldChar w:fldCharType="separate"/>
      </w:r>
      <w:r w:rsidR="00CF0CD4" w:rsidRPr="00CF0CD4">
        <w:rPr>
          <w:rStyle w:val="CrossReference"/>
        </w:rPr>
        <w:t>Table 5</w:t>
      </w:r>
      <w:r w:rsidRPr="000F3A61">
        <w:rPr>
          <w:rStyle w:val="CrossReference"/>
        </w:rPr>
        <w:fldChar w:fldCharType="end"/>
      </w:r>
      <w:r w:rsidR="00F60093">
        <w:t xml:space="preserve"> describes t</w:t>
      </w:r>
      <w:r w:rsidR="007B7CE3">
        <w:t>he columns in the district file</w:t>
      </w:r>
      <w:r w:rsidR="00F60093">
        <w:t xml:space="preserve"> and lists acceptable values in </w:t>
      </w:r>
      <w:r w:rsidR="00F60093" w:rsidRPr="003B12CF">
        <w:rPr>
          <w:rStyle w:val="Strong"/>
        </w:rPr>
        <w:t>bold type</w:t>
      </w:r>
      <w:r w:rsidR="00F60093">
        <w:t xml:space="preserve">. </w:t>
      </w:r>
      <w:r w:rsidR="00C62ED3">
        <w:t xml:space="preserve">These columns also correspond with the fields on the </w:t>
      </w:r>
      <w:r w:rsidR="00715EE7">
        <w:rPr>
          <w:b/>
          <w:i/>
        </w:rPr>
        <w:t>Add</w:t>
      </w:r>
      <w:r w:rsidR="00C62ED3" w:rsidRPr="00116EB2">
        <w:rPr>
          <w:b/>
          <w:i/>
        </w:rPr>
        <w:t xml:space="preserve"> </w:t>
      </w:r>
      <w:r w:rsidR="00C62ED3">
        <w:rPr>
          <w:b/>
          <w:i/>
        </w:rPr>
        <w:t>District</w:t>
      </w:r>
      <w:r w:rsidR="00C62ED3" w:rsidRPr="00116EB2">
        <w:rPr>
          <w:b/>
          <w:i/>
        </w:rPr>
        <w:t xml:space="preserve"> Information</w:t>
      </w:r>
      <w:r w:rsidR="00C62ED3">
        <w:t xml:space="preserve"> screen. </w:t>
      </w:r>
      <w:r w:rsidR="00E730F9">
        <w:t>Columns marked with an asterisk (*) are required for add</w:t>
      </w:r>
      <w:r w:rsidR="00A65910">
        <w:t xml:space="preserve"> or </w:t>
      </w:r>
      <w:r w:rsidR="00C62ED3">
        <w:t>modify</w:t>
      </w:r>
      <w:r w:rsidR="00E730F9">
        <w:t xml:space="preserve"> actions; columns marked with a plus (+) are required for delete actions.</w:t>
      </w:r>
      <w:r w:rsidR="00725138">
        <w:t xml:space="preserve"> </w:t>
      </w:r>
      <w:r w:rsidR="00725138" w:rsidRPr="00725138">
        <w:rPr>
          <w:rStyle w:val="Emphasis"/>
        </w:rPr>
        <w:t xml:space="preserve">Note: Some of the labels on the district template differ from those on the </w:t>
      </w:r>
      <w:r w:rsidR="00725138" w:rsidRPr="00725138">
        <w:rPr>
          <w:rStyle w:val="Strong"/>
        </w:rPr>
        <w:t>Add District Information</w:t>
      </w:r>
      <w:r w:rsidR="00725138" w:rsidRPr="00725138">
        <w:rPr>
          <w:rStyle w:val="Emphasis"/>
        </w:rPr>
        <w:t xml:space="preserve"> screen. </w:t>
      </w:r>
      <w:r w:rsidR="00004886">
        <w:rPr>
          <w:rStyle w:val="Emphasis"/>
        </w:rPr>
        <w:t>The unique l</w:t>
      </w:r>
      <w:r w:rsidR="00725138" w:rsidRPr="00725138">
        <w:rPr>
          <w:rStyle w:val="Emphasis"/>
        </w:rPr>
        <w:t xml:space="preserve">abels from the </w:t>
      </w:r>
      <w:r w:rsidR="00725138" w:rsidRPr="00725138">
        <w:rPr>
          <w:rStyle w:val="Strong"/>
        </w:rPr>
        <w:t>Add District Information</w:t>
      </w:r>
      <w:r w:rsidR="00725138" w:rsidRPr="00725138">
        <w:rPr>
          <w:rStyle w:val="Emphasis"/>
        </w:rPr>
        <w:t xml:space="preserve"> screen are provided in parentheses under the labels in the template.</w:t>
      </w:r>
    </w:p>
    <w:p w14:paraId="3220FA52" w14:textId="2BA6BD0B" w:rsidR="00824496" w:rsidRDefault="00824496" w:rsidP="00B30D80">
      <w:pPr>
        <w:pStyle w:val="Caption"/>
        <w:keepNext/>
      </w:pPr>
      <w:bookmarkStart w:id="131" w:name="_Ref34222258"/>
      <w:r>
        <w:t xml:space="preserve">Table </w:t>
      </w:r>
      <w:r w:rsidR="005C4B10">
        <w:fldChar w:fldCharType="begin"/>
      </w:r>
      <w:r w:rsidR="005C4B10">
        <w:instrText xml:space="preserve"> SEQ Table \* ARABIC </w:instrText>
      </w:r>
      <w:r w:rsidR="005C4B10">
        <w:fldChar w:fldCharType="separate"/>
      </w:r>
      <w:r w:rsidR="00CF0CD4">
        <w:rPr>
          <w:noProof/>
        </w:rPr>
        <w:t>5</w:t>
      </w:r>
      <w:r w:rsidR="005C4B10">
        <w:rPr>
          <w:noProof/>
        </w:rPr>
        <w:fldChar w:fldCharType="end"/>
      </w:r>
      <w:bookmarkEnd w:id="131"/>
      <w:r>
        <w:t>. Upload District File Requirements</w:t>
      </w:r>
    </w:p>
    <w:tbl>
      <w:tblPr>
        <w:tblStyle w:val="TableGrid"/>
        <w:tblW w:w="9360" w:type="dxa"/>
        <w:tblLayout w:type="fixed"/>
        <w:tblLook w:val="04A0" w:firstRow="1" w:lastRow="0" w:firstColumn="1" w:lastColumn="0" w:noHBand="0" w:noVBand="1"/>
      </w:tblPr>
      <w:tblGrid>
        <w:gridCol w:w="4680"/>
        <w:gridCol w:w="4680"/>
      </w:tblGrid>
      <w:tr w:rsidR="0003426E" w:rsidRPr="0003426E" w14:paraId="3A7914A9" w14:textId="77777777" w:rsidTr="00B30D80">
        <w:trPr>
          <w:cnfStyle w:val="100000000000" w:firstRow="1" w:lastRow="0" w:firstColumn="0" w:lastColumn="0" w:oddVBand="0" w:evenVBand="0" w:oddHBand="0" w:evenHBand="0" w:firstRowFirstColumn="0" w:firstRowLastColumn="0" w:lastRowFirstColumn="0" w:lastRowLastColumn="0"/>
          <w:tblHeader/>
        </w:trPr>
        <w:tc>
          <w:tcPr>
            <w:tcW w:w="0" w:type="dxa"/>
          </w:tcPr>
          <w:p w14:paraId="2FF7EC8B" w14:textId="77777777" w:rsidR="0003426E" w:rsidRPr="0003426E" w:rsidRDefault="0003426E" w:rsidP="0003426E">
            <w:pPr>
              <w:pStyle w:val="TableHeader"/>
            </w:pPr>
            <w:r>
              <w:t>Column</w:t>
            </w:r>
          </w:p>
        </w:tc>
        <w:tc>
          <w:tcPr>
            <w:tcW w:w="0" w:type="dxa"/>
          </w:tcPr>
          <w:p w14:paraId="553A591A" w14:textId="77777777" w:rsidR="0003426E" w:rsidRDefault="0003426E" w:rsidP="0003426E">
            <w:pPr>
              <w:pStyle w:val="TableHeader"/>
            </w:pPr>
            <w:r>
              <w:t>Description</w:t>
            </w:r>
          </w:p>
        </w:tc>
      </w:tr>
      <w:tr w:rsidR="00F77A11" w:rsidRPr="0003426E" w14:paraId="26F6A71F" w14:textId="77777777" w:rsidTr="00B30D80">
        <w:tc>
          <w:tcPr>
            <w:tcW w:w="0" w:type="dxa"/>
          </w:tcPr>
          <w:p w14:paraId="521A658B" w14:textId="77777777" w:rsidR="00F77A11" w:rsidRDefault="00F77A11" w:rsidP="0003426E">
            <w:pPr>
              <w:pStyle w:val="TableText"/>
            </w:pPr>
            <w:proofErr w:type="spellStart"/>
            <w:r w:rsidRPr="0003426E">
              <w:t>LocalEducationAgencyIdentifier</w:t>
            </w:r>
            <w:proofErr w:type="spellEnd"/>
            <w:r w:rsidR="00F60093">
              <w:t>*</w:t>
            </w:r>
            <w:r w:rsidR="00E730F9" w:rsidRPr="00E730F9">
              <w:rPr>
                <w:rStyle w:val="FootnoteReference"/>
              </w:rPr>
              <w:t>+</w:t>
            </w:r>
          </w:p>
          <w:p w14:paraId="59B670A4" w14:textId="77777777" w:rsidR="00EA3AE8" w:rsidRPr="0003426E" w:rsidRDefault="00EA3AE8" w:rsidP="0003426E">
            <w:pPr>
              <w:pStyle w:val="TableText"/>
            </w:pPr>
            <w:r>
              <w:t>(District ID)</w:t>
            </w:r>
          </w:p>
        </w:tc>
        <w:tc>
          <w:tcPr>
            <w:tcW w:w="0" w:type="dxa"/>
            <w:vAlign w:val="center"/>
          </w:tcPr>
          <w:p w14:paraId="470C3A0A" w14:textId="77777777" w:rsidR="008658D5" w:rsidRDefault="00F77A11" w:rsidP="008658D5">
            <w:pPr>
              <w:pStyle w:val="TableText"/>
            </w:pPr>
            <w:r>
              <w:t>A unique number or alphanumeric code assigned to a local education agency by a school system, a state, or other agency or entity.</w:t>
            </w:r>
          </w:p>
          <w:p w14:paraId="3B1B7224" w14:textId="77777777" w:rsidR="00F77A11" w:rsidRPr="008658D5" w:rsidRDefault="00F77A11" w:rsidP="008658D5">
            <w:pPr>
              <w:pStyle w:val="TableText"/>
              <w:rPr>
                <w:rStyle w:val="Strong"/>
              </w:rPr>
            </w:pPr>
            <w:r w:rsidRPr="008658D5">
              <w:rPr>
                <w:rStyle w:val="Strong"/>
              </w:rPr>
              <w:t xml:space="preserve">Up to 20 </w:t>
            </w:r>
            <w:r w:rsidR="00AF0F16" w:rsidRPr="008658D5">
              <w:rPr>
                <w:rStyle w:val="Strong"/>
              </w:rPr>
              <w:t xml:space="preserve">alphanumeric </w:t>
            </w:r>
            <w:r w:rsidRPr="008658D5">
              <w:rPr>
                <w:rStyle w:val="Strong"/>
              </w:rPr>
              <w:t>characters.</w:t>
            </w:r>
          </w:p>
        </w:tc>
      </w:tr>
      <w:tr w:rsidR="00F77A11" w:rsidRPr="0003426E" w14:paraId="44E6A4CF" w14:textId="77777777" w:rsidTr="00B30D80">
        <w:tc>
          <w:tcPr>
            <w:tcW w:w="0" w:type="dxa"/>
          </w:tcPr>
          <w:p w14:paraId="5F761425" w14:textId="77777777" w:rsidR="00F77A11" w:rsidRDefault="00F77A11" w:rsidP="0003426E">
            <w:pPr>
              <w:pStyle w:val="TableText"/>
            </w:pPr>
            <w:proofErr w:type="spellStart"/>
            <w:r w:rsidRPr="0003426E">
              <w:t>OrganizationName</w:t>
            </w:r>
            <w:proofErr w:type="spellEnd"/>
            <w:r w:rsidR="00F60093">
              <w:t>*</w:t>
            </w:r>
          </w:p>
          <w:p w14:paraId="4FEFBF02" w14:textId="77777777" w:rsidR="00EA3AE8" w:rsidRPr="0003426E" w:rsidRDefault="00EA3AE8" w:rsidP="0003426E">
            <w:pPr>
              <w:pStyle w:val="TableText"/>
            </w:pPr>
            <w:r>
              <w:t>(District Name)</w:t>
            </w:r>
          </w:p>
        </w:tc>
        <w:tc>
          <w:tcPr>
            <w:tcW w:w="0" w:type="dxa"/>
            <w:vAlign w:val="center"/>
          </w:tcPr>
          <w:p w14:paraId="3B7F9B53" w14:textId="77777777" w:rsidR="008658D5" w:rsidRDefault="00F77A11" w:rsidP="00F77A11">
            <w:pPr>
              <w:pStyle w:val="TableText"/>
            </w:pPr>
            <w:r>
              <w:t>District Name</w:t>
            </w:r>
            <w:r w:rsidR="008658D5">
              <w:t>.</w:t>
            </w:r>
          </w:p>
          <w:p w14:paraId="297692B3" w14:textId="77777777" w:rsidR="00F77A11" w:rsidRPr="008658D5" w:rsidRDefault="00F77A11" w:rsidP="00F77A11">
            <w:pPr>
              <w:pStyle w:val="TableText"/>
              <w:rPr>
                <w:rStyle w:val="Strong"/>
              </w:rPr>
            </w:pPr>
            <w:r w:rsidRPr="008658D5">
              <w:rPr>
                <w:rStyle w:val="Strong"/>
              </w:rPr>
              <w:t>Up to 60 characters.</w:t>
            </w:r>
          </w:p>
        </w:tc>
      </w:tr>
      <w:tr w:rsidR="00F77A11" w:rsidRPr="0003426E" w14:paraId="11982C04" w14:textId="77777777" w:rsidTr="00B30D80">
        <w:tc>
          <w:tcPr>
            <w:tcW w:w="0" w:type="dxa"/>
          </w:tcPr>
          <w:p w14:paraId="5F4D737C" w14:textId="77777777" w:rsidR="00F77A11" w:rsidRPr="0003426E" w:rsidRDefault="00F77A11" w:rsidP="0003426E">
            <w:pPr>
              <w:pStyle w:val="TableText"/>
            </w:pPr>
            <w:r w:rsidRPr="0003426E">
              <w:t>NCESLEAID</w:t>
            </w:r>
          </w:p>
        </w:tc>
        <w:tc>
          <w:tcPr>
            <w:tcW w:w="0" w:type="dxa"/>
            <w:vAlign w:val="center"/>
          </w:tcPr>
          <w:p w14:paraId="39545788" w14:textId="77777777" w:rsidR="008746DF" w:rsidRDefault="00F77A11" w:rsidP="008746DF">
            <w:pPr>
              <w:pStyle w:val="TableText"/>
            </w:pPr>
            <w:r>
              <w:t>Unique nationwide district identifier.</w:t>
            </w:r>
          </w:p>
          <w:p w14:paraId="73AEBD11" w14:textId="77777777" w:rsidR="00F77A11" w:rsidRDefault="00F77A11" w:rsidP="008746DF">
            <w:pPr>
              <w:pStyle w:val="TableText"/>
              <w:rPr>
                <w:sz w:val="24"/>
                <w:szCs w:val="24"/>
              </w:rPr>
            </w:pPr>
            <w:r w:rsidRPr="008658D5">
              <w:rPr>
                <w:rStyle w:val="Strong"/>
              </w:rPr>
              <w:t>Up to 20 numbers.</w:t>
            </w:r>
          </w:p>
        </w:tc>
      </w:tr>
      <w:tr w:rsidR="00F77A11" w:rsidRPr="0003426E" w14:paraId="5890BD6F" w14:textId="77777777" w:rsidTr="00B30D80">
        <w:tc>
          <w:tcPr>
            <w:tcW w:w="0" w:type="dxa"/>
          </w:tcPr>
          <w:p w14:paraId="15DD4C3B" w14:textId="77777777" w:rsidR="00F77A11" w:rsidRPr="0003426E" w:rsidRDefault="00F77A11" w:rsidP="0003426E">
            <w:pPr>
              <w:pStyle w:val="TableText"/>
            </w:pPr>
            <w:proofErr w:type="spellStart"/>
            <w:r w:rsidRPr="0003426E">
              <w:t>ParentEntityType</w:t>
            </w:r>
            <w:proofErr w:type="spellEnd"/>
            <w:r w:rsidR="007B7CE3">
              <w:t>*</w:t>
            </w:r>
          </w:p>
        </w:tc>
        <w:tc>
          <w:tcPr>
            <w:tcW w:w="0" w:type="dxa"/>
            <w:vAlign w:val="center"/>
          </w:tcPr>
          <w:p w14:paraId="65C21E71" w14:textId="77777777" w:rsidR="00F77A11" w:rsidRPr="00F77A11" w:rsidRDefault="00C53AFF" w:rsidP="005929CD">
            <w:pPr>
              <w:pStyle w:val="TableText"/>
            </w:pPr>
            <w:r>
              <w:t>District</w:t>
            </w:r>
            <w:r w:rsidR="006419F7">
              <w:t>’s</w:t>
            </w:r>
            <w:r>
              <w:t xml:space="preserve"> parent in the </w:t>
            </w:r>
            <w:r w:rsidR="00263A67">
              <w:t>Consortium’s</w:t>
            </w:r>
            <w:r>
              <w:t xml:space="preserve"> hierarchy. </w:t>
            </w:r>
            <w:r w:rsidRPr="00F77A11">
              <w:t>One of the following:</w:t>
            </w:r>
          </w:p>
          <w:p w14:paraId="6316B8EE" w14:textId="1CA64D34" w:rsidR="00F77A11" w:rsidRPr="00F77A11" w:rsidRDefault="00F77A11" w:rsidP="00F77A11">
            <w:pPr>
              <w:pStyle w:val="TableTextBullet"/>
            </w:pPr>
            <w:r w:rsidRPr="00E67128">
              <w:rPr>
                <w:rStyle w:val="Strong"/>
              </w:rPr>
              <w:t>CLIENT</w:t>
            </w:r>
            <w:r w:rsidRPr="00F77A11">
              <w:t xml:space="preserve">—Indicates the </w:t>
            </w:r>
            <w:r>
              <w:t>district</w:t>
            </w:r>
            <w:r w:rsidRPr="00F77A11">
              <w:t xml:space="preserve"> is a direct </w:t>
            </w:r>
            <w:r w:rsidR="0087788D">
              <w:t xml:space="preserve">member of the </w:t>
            </w:r>
            <w:r w:rsidR="002368EC">
              <w:t>Consortium</w:t>
            </w:r>
            <w:r w:rsidRPr="00F77A11">
              <w:t>.</w:t>
            </w:r>
          </w:p>
          <w:p w14:paraId="79C1612B" w14:textId="77777777" w:rsidR="00F77A11" w:rsidRDefault="00F77A11" w:rsidP="00F77A11">
            <w:pPr>
              <w:pStyle w:val="TableTextBullet"/>
            </w:pPr>
            <w:r w:rsidRPr="00E67128">
              <w:rPr>
                <w:rStyle w:val="Strong"/>
              </w:rPr>
              <w:t>GROUPOFSTATES</w:t>
            </w:r>
            <w:r w:rsidRPr="00F77A11">
              <w:t xml:space="preserve">—Indicates the </w:t>
            </w:r>
            <w:r>
              <w:t xml:space="preserve">district </w:t>
            </w:r>
            <w:r w:rsidRPr="00F77A11">
              <w:t>is a member of a group of states.</w:t>
            </w:r>
          </w:p>
          <w:p w14:paraId="0AB99F3E" w14:textId="77777777" w:rsidR="00F77A11" w:rsidRDefault="00F77A11" w:rsidP="00F77A11">
            <w:pPr>
              <w:pStyle w:val="TableTextBullet"/>
            </w:pPr>
            <w:r w:rsidRPr="00E67128">
              <w:rPr>
                <w:rStyle w:val="Strong"/>
              </w:rPr>
              <w:t>STATE</w:t>
            </w:r>
            <w:r w:rsidRPr="00F77A11">
              <w:t>—</w:t>
            </w:r>
            <w:r>
              <w:t>Indicates the district is a member of a state.</w:t>
            </w:r>
          </w:p>
          <w:p w14:paraId="0E1EC14D" w14:textId="77777777" w:rsidR="00F77A11" w:rsidRPr="00F77A11" w:rsidRDefault="00F77A11" w:rsidP="00F77A11">
            <w:pPr>
              <w:pStyle w:val="TableTextBullet"/>
            </w:pPr>
            <w:r w:rsidRPr="00E67128">
              <w:rPr>
                <w:rStyle w:val="Strong"/>
              </w:rPr>
              <w:t>GROUPOFDISTRICTS</w:t>
            </w:r>
            <w:r w:rsidRPr="00F77A11">
              <w:t>—</w:t>
            </w:r>
            <w:r>
              <w:t>Indicates the district is a member of a group of districts.</w:t>
            </w:r>
          </w:p>
          <w:p w14:paraId="4CEA6E27" w14:textId="7A6531B5" w:rsidR="00F77A11" w:rsidRDefault="00F77A11" w:rsidP="009450D3">
            <w:pPr>
              <w:pStyle w:val="TableText"/>
              <w:rPr>
                <w:sz w:val="24"/>
                <w:szCs w:val="24"/>
              </w:rPr>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00781881" w:rsidRPr="006A609D">
              <w:rPr>
                <w:rStyle w:val="CrossReference"/>
              </w:rPr>
              <w:fldChar w:fldCharType="begin"/>
            </w:r>
            <w:r w:rsidR="006A609D" w:rsidRPr="006A609D">
              <w:rPr>
                <w:rStyle w:val="CrossReference"/>
              </w:rPr>
              <w:instrText xml:space="preserve"> REF _Ref388247329 \* MERGEFORMAT \h</w:instrText>
            </w:r>
            <w:r w:rsidR="00781881" w:rsidRPr="006A609D">
              <w:rPr>
                <w:rStyle w:val="CrossReference"/>
              </w:rPr>
            </w:r>
            <w:r w:rsidR="00781881" w:rsidRPr="006A609D">
              <w:rPr>
                <w:rStyle w:val="CrossReference"/>
              </w:rPr>
              <w:fldChar w:fldCharType="separate"/>
            </w:r>
            <w:r w:rsidR="00CF0CD4" w:rsidRPr="00CF0CD4">
              <w:rPr>
                <w:rStyle w:val="CrossReference"/>
              </w:rPr>
              <w:t>Understanding the Smarter Balanced Hierarchy</w:t>
            </w:r>
            <w:r w:rsidR="00781881" w:rsidRPr="006A609D">
              <w:rPr>
                <w:rStyle w:val="CrossReference"/>
              </w:rPr>
              <w:fldChar w:fldCharType="end"/>
            </w:r>
            <w:r w:rsidRPr="00F77A11">
              <w:t>.</w:t>
            </w:r>
          </w:p>
        </w:tc>
      </w:tr>
      <w:tr w:rsidR="00F77A11" w:rsidRPr="0003426E" w14:paraId="3AF6E1DD" w14:textId="77777777" w:rsidTr="00B30D80">
        <w:tc>
          <w:tcPr>
            <w:tcW w:w="0" w:type="dxa"/>
          </w:tcPr>
          <w:p w14:paraId="43C04169" w14:textId="77777777" w:rsidR="00F77A11" w:rsidRPr="0003426E" w:rsidRDefault="00F77A11" w:rsidP="0003426E">
            <w:pPr>
              <w:pStyle w:val="TableText"/>
            </w:pPr>
            <w:proofErr w:type="spellStart"/>
            <w:r w:rsidRPr="0003426E">
              <w:t>ParentExternalId</w:t>
            </w:r>
            <w:proofErr w:type="spellEnd"/>
            <w:r w:rsidR="007B7CE3">
              <w:t>*</w:t>
            </w:r>
          </w:p>
        </w:tc>
        <w:tc>
          <w:tcPr>
            <w:tcW w:w="0" w:type="dxa"/>
            <w:vAlign w:val="center"/>
          </w:tcPr>
          <w:p w14:paraId="419A3D2D" w14:textId="0A9E3325" w:rsidR="00F77A11" w:rsidRDefault="00D55DB0" w:rsidP="00F77A11">
            <w:pPr>
              <w:pStyle w:val="TableText"/>
            </w:pPr>
            <w:r>
              <w:rPr>
                <w:sz w:val="24"/>
                <w:szCs w:val="24"/>
              </w:rPr>
              <w:fldChar w:fldCharType="begin"/>
            </w:r>
            <w:r>
              <w:rPr>
                <w:sz w:val="24"/>
                <w:szCs w:val="24"/>
              </w:rPr>
              <w:instrText xml:space="preserve"> REF parentexternalid \h </w:instrText>
            </w:r>
            <w:r>
              <w:rPr>
                <w:sz w:val="24"/>
                <w:szCs w:val="24"/>
              </w:rPr>
            </w:r>
            <w:r>
              <w:rPr>
                <w:sz w:val="24"/>
                <w:szCs w:val="24"/>
              </w:rPr>
              <w:fldChar w:fldCharType="separate"/>
            </w:r>
            <w:r w:rsidR="00CF0CD4">
              <w:t>Parent entity’s identifier.</w:t>
            </w:r>
            <w:r>
              <w:rPr>
                <w:sz w:val="24"/>
                <w:szCs w:val="24"/>
              </w:rPr>
              <w:fldChar w:fldCharType="end"/>
            </w:r>
          </w:p>
          <w:p w14:paraId="5529ADA1" w14:textId="77777777" w:rsidR="00D55DB0" w:rsidRPr="008444D9" w:rsidRDefault="00D55DB0" w:rsidP="00D55DB0">
            <w:pPr>
              <w:pStyle w:val="TableText"/>
            </w:pPr>
            <w:r w:rsidRPr="00B74DE9">
              <w:rPr>
                <w:rStyle w:val="Strong"/>
              </w:rPr>
              <w:t>Up to 20 characters of an existing client</w:t>
            </w:r>
            <w:r>
              <w:rPr>
                <w:rStyle w:val="Strong"/>
              </w:rPr>
              <w:t>’s,</w:t>
            </w:r>
            <w:r w:rsidRPr="00B74DE9">
              <w:rPr>
                <w:rStyle w:val="Strong"/>
              </w:rPr>
              <w:t xml:space="preserve"> </w:t>
            </w:r>
            <w:r>
              <w:rPr>
                <w:rStyle w:val="Strong"/>
              </w:rPr>
              <w:t xml:space="preserve">state group’s, state’s, or district group’s </w:t>
            </w:r>
            <w:r w:rsidRPr="00B74DE9">
              <w:rPr>
                <w:rStyle w:val="Strong"/>
              </w:rPr>
              <w:t>ID.</w:t>
            </w:r>
          </w:p>
        </w:tc>
      </w:tr>
      <w:tr w:rsidR="00F77A11" w:rsidRPr="0003426E" w14:paraId="637B014F" w14:textId="77777777" w:rsidTr="00B30D80">
        <w:tc>
          <w:tcPr>
            <w:tcW w:w="0" w:type="dxa"/>
          </w:tcPr>
          <w:p w14:paraId="2C43B61A" w14:textId="77777777" w:rsidR="00F77A11" w:rsidRPr="0003426E" w:rsidRDefault="00F77A11" w:rsidP="0031137D">
            <w:pPr>
              <w:pStyle w:val="TableText"/>
            </w:pPr>
            <w:proofErr w:type="spellStart"/>
            <w:r w:rsidRPr="0003426E">
              <w:t>StateAbbreviation</w:t>
            </w:r>
            <w:proofErr w:type="spellEnd"/>
            <w:r w:rsidR="000C35A3">
              <w:t>*</w:t>
            </w:r>
            <w:r w:rsidR="00E730F9" w:rsidRPr="00E730F9">
              <w:rPr>
                <w:rStyle w:val="FootnoteReference"/>
              </w:rPr>
              <w:t>+</w:t>
            </w:r>
          </w:p>
        </w:tc>
        <w:tc>
          <w:tcPr>
            <w:tcW w:w="0" w:type="dxa"/>
            <w:vAlign w:val="center"/>
          </w:tcPr>
          <w:p w14:paraId="498DE445" w14:textId="59C282DC" w:rsidR="004A5D22" w:rsidRDefault="007A59AD" w:rsidP="0096591F">
            <w:pPr>
              <w:pStyle w:val="TableTextBullet"/>
            </w:pPr>
            <w:r>
              <w:t xml:space="preserve">State in which the district is located. </w:t>
            </w:r>
            <w:r>
              <w:rPr>
                <w:rFonts w:eastAsiaTheme="minorEastAsia" w:cs="Arial"/>
                <w:szCs w:val="20"/>
              </w:rPr>
              <w:fldChar w:fldCharType="begin"/>
            </w:r>
            <w:r>
              <w:instrText xml:space="preserve"> REF stateabbrev \h </w:instrText>
            </w:r>
            <w:r>
              <w:rPr>
                <w:rFonts w:eastAsiaTheme="minorEastAsia" w:cs="Arial"/>
                <w:szCs w:val="20"/>
              </w:rPr>
              <w:fldChar w:fldCharType="separate"/>
            </w:r>
            <w:r w:rsidR="00CF0CD4">
              <w:rPr>
                <w:rFonts w:eastAsiaTheme="minorEastAsia" w:cs="Arial"/>
                <w:b/>
                <w:bCs/>
                <w:szCs w:val="20"/>
              </w:rPr>
              <w:t>Error! Reference source not found.</w:t>
            </w:r>
            <w:r>
              <w:fldChar w:fldCharType="end"/>
            </w:r>
          </w:p>
        </w:tc>
      </w:tr>
      <w:tr w:rsidR="00F77A11" w:rsidRPr="0003426E" w14:paraId="7A15207D" w14:textId="77777777" w:rsidTr="00B30D80">
        <w:tc>
          <w:tcPr>
            <w:tcW w:w="0" w:type="dxa"/>
          </w:tcPr>
          <w:p w14:paraId="00EE102A" w14:textId="77777777" w:rsidR="00F77A11" w:rsidRPr="0003426E" w:rsidRDefault="00F77A11" w:rsidP="0003426E">
            <w:pPr>
              <w:pStyle w:val="TableText"/>
            </w:pPr>
            <w:r w:rsidRPr="0003426E">
              <w:t>Delete</w:t>
            </w:r>
            <w:r w:rsidR="007B7CE3" w:rsidRPr="00E730F9">
              <w:rPr>
                <w:rStyle w:val="FootnoteReference"/>
              </w:rPr>
              <w:t>+</w:t>
            </w:r>
          </w:p>
        </w:tc>
        <w:tc>
          <w:tcPr>
            <w:tcW w:w="0" w:type="dxa"/>
            <w:vAlign w:val="center"/>
          </w:tcPr>
          <w:p w14:paraId="47EED447" w14:textId="77777777" w:rsidR="00A12CBC" w:rsidRPr="00FB4790" w:rsidRDefault="00A12CBC" w:rsidP="00A12CBC">
            <w:pPr>
              <w:pStyle w:val="TableText"/>
            </w:pPr>
            <w:r w:rsidRPr="00FB4790">
              <w:t xml:space="preserve">Flag for deleting the </w:t>
            </w:r>
            <w:r w:rsidR="00536550">
              <w:t>district</w:t>
            </w:r>
            <w:r w:rsidRPr="00FB4790">
              <w:t>.</w:t>
            </w:r>
          </w:p>
          <w:p w14:paraId="30528A67" w14:textId="77777777" w:rsidR="00A12CBC" w:rsidRPr="00FB4790" w:rsidRDefault="00F368C8" w:rsidP="00A12CBC">
            <w:pPr>
              <w:pStyle w:val="TableTextBullet"/>
            </w:pPr>
            <w:r>
              <w:rPr>
                <w:rStyle w:val="Strong"/>
              </w:rPr>
              <w:t>DELETE</w:t>
            </w:r>
            <w:r w:rsidR="00A12CBC" w:rsidRPr="00FB4790">
              <w:t xml:space="preserve">—Delete the </w:t>
            </w:r>
            <w:r w:rsidR="00006E7C">
              <w:t>district</w:t>
            </w:r>
            <w:r w:rsidR="00A12CBC" w:rsidRPr="00FB4790">
              <w:t xml:space="preserve"> associated with the</w:t>
            </w:r>
            <w:r w:rsidR="005E029B">
              <w:t xml:space="preserve"> combination of</w:t>
            </w:r>
            <w:r w:rsidR="00A12CBC" w:rsidRPr="00FB4790">
              <w:t xml:space="preserve"> </w:t>
            </w:r>
            <w:proofErr w:type="spellStart"/>
            <w:r w:rsidR="005E029B" w:rsidRPr="0003426E">
              <w:t>LocalEducationAgencyIdentifier</w:t>
            </w:r>
            <w:proofErr w:type="spellEnd"/>
            <w:r w:rsidR="005E029B" w:rsidRPr="0003426E">
              <w:t xml:space="preserve"> </w:t>
            </w:r>
            <w:r w:rsidR="005E029B">
              <w:t xml:space="preserve">and </w:t>
            </w:r>
            <w:proofErr w:type="spellStart"/>
            <w:r w:rsidR="005E029B" w:rsidRPr="0003426E">
              <w:t>StateAbbreviation</w:t>
            </w:r>
            <w:proofErr w:type="spellEnd"/>
            <w:r w:rsidR="00A12CBC" w:rsidRPr="00FB4790">
              <w:t>.</w:t>
            </w:r>
          </w:p>
          <w:p w14:paraId="699451DB" w14:textId="77777777" w:rsidR="0071086F" w:rsidRPr="0071086F" w:rsidRDefault="00A12CBC" w:rsidP="0071086F">
            <w:pPr>
              <w:pStyle w:val="TableTextBullet"/>
            </w:pPr>
            <w:r w:rsidRPr="00FB4790">
              <w:rPr>
                <w:rStyle w:val="Strong"/>
              </w:rPr>
              <w:t>&lt;blank&gt;</w:t>
            </w:r>
            <w:r w:rsidRPr="00FB4790">
              <w:t>—</w:t>
            </w:r>
            <w:r>
              <w:t xml:space="preserve">Add the new </w:t>
            </w:r>
            <w:r w:rsidR="00006E7C">
              <w:t>district</w:t>
            </w:r>
            <w:r>
              <w:t xml:space="preserve">, or modify the existing </w:t>
            </w:r>
            <w:r w:rsidR="00006E7C">
              <w:t>district</w:t>
            </w:r>
            <w:r w:rsidRPr="0071086F">
              <w:t>.</w:t>
            </w:r>
          </w:p>
        </w:tc>
      </w:tr>
    </w:tbl>
    <w:p w14:paraId="178C44C3" w14:textId="77777777" w:rsidR="00C62ED3" w:rsidRPr="00910B75" w:rsidRDefault="00C62ED3" w:rsidP="00910B75">
      <w:pPr>
        <w:rPr>
          <w:rFonts w:eastAsiaTheme="majorEastAsia"/>
        </w:rPr>
      </w:pPr>
    </w:p>
    <w:p w14:paraId="7B36AF4C" w14:textId="77777777" w:rsidR="00482D83" w:rsidRDefault="00A45EE6" w:rsidP="006F0602">
      <w:pPr>
        <w:pStyle w:val="Heading3"/>
      </w:pPr>
      <w:bookmarkStart w:id="132" w:name="_Toc391560330"/>
      <w:bookmarkStart w:id="133" w:name="_Toc34118622"/>
      <w:r>
        <w:lastRenderedPageBreak/>
        <w:t>Managing</w:t>
      </w:r>
      <w:r w:rsidR="003942F0">
        <w:t xml:space="preserve"> </w:t>
      </w:r>
      <w:r w:rsidR="00224E35">
        <w:t>Institution</w:t>
      </w:r>
      <w:r w:rsidR="003942F0">
        <w:t xml:space="preserve"> Groups</w:t>
      </w:r>
      <w:r w:rsidR="00482D83">
        <w:t>.</w:t>
      </w:r>
      <w:bookmarkEnd w:id="132"/>
      <w:bookmarkEnd w:id="133"/>
    </w:p>
    <w:p w14:paraId="7BEFFB3B" w14:textId="77777777" w:rsidR="00434396" w:rsidRDefault="00A45EE6" w:rsidP="00586A01">
      <w:pPr>
        <w:keepNext/>
        <w:keepLines/>
      </w:pPr>
      <w:r>
        <w:t xml:space="preserve">After </w:t>
      </w:r>
      <w:r w:rsidR="00224E35">
        <w:t>adding district records</w:t>
      </w:r>
      <w:r>
        <w:t xml:space="preserve">, you can create </w:t>
      </w:r>
      <w:r w:rsidR="001C743F">
        <w:t>institution</w:t>
      </w:r>
      <w:r>
        <w:t xml:space="preserve"> group records. </w:t>
      </w:r>
      <w:r w:rsidR="00224E35">
        <w:t>Institution</w:t>
      </w:r>
      <w:r>
        <w:t xml:space="preserve"> groups contain </w:t>
      </w:r>
      <w:r w:rsidR="00224E35">
        <w:t>institutions</w:t>
      </w:r>
      <w:r>
        <w:t xml:space="preserve"> that are associated together and belong to the same district, district group, state, state group, or client</w:t>
      </w:r>
      <w:r w:rsidR="00434396">
        <w:t>.</w:t>
      </w:r>
    </w:p>
    <w:p w14:paraId="4085F3C1" w14:textId="77777777" w:rsidR="00A45EE6" w:rsidRPr="004B16D1" w:rsidRDefault="00A45EE6" w:rsidP="00586A01">
      <w:pPr>
        <w:keepNext/>
        <w:keepLines/>
        <w:rPr>
          <w:rStyle w:val="Emphasis"/>
        </w:rPr>
      </w:pPr>
      <w:r w:rsidRPr="00910B75">
        <w:rPr>
          <w:rStyle w:val="Emphasis"/>
        </w:rPr>
        <w:t xml:space="preserve">Note: The actions described in this section are available to </w:t>
      </w:r>
      <w:r w:rsidR="00224E35">
        <w:rPr>
          <w:rStyle w:val="Emphasis"/>
        </w:rPr>
        <w:t>users</w:t>
      </w:r>
      <w:r w:rsidRPr="00910B75">
        <w:rPr>
          <w:rStyle w:val="Emphasis"/>
        </w:rPr>
        <w:t xml:space="preserve"> with a district</w:t>
      </w:r>
      <w:r w:rsidR="0076368C" w:rsidRPr="00910B75">
        <w:rPr>
          <w:rStyle w:val="Emphasis"/>
        </w:rPr>
        <w:t>-</w:t>
      </w:r>
      <w:r w:rsidRPr="00910B75">
        <w:rPr>
          <w:rStyle w:val="Emphasis"/>
        </w:rPr>
        <w:t>, state</w:t>
      </w:r>
      <w:r w:rsidR="0076368C" w:rsidRPr="00910B75">
        <w:rPr>
          <w:rStyle w:val="Emphasis"/>
        </w:rPr>
        <w:t>-</w:t>
      </w:r>
      <w:r w:rsidRPr="00910B75">
        <w:rPr>
          <w:rStyle w:val="Emphasis"/>
        </w:rPr>
        <w:t>, or client</w:t>
      </w:r>
      <w:r w:rsidR="0076368C" w:rsidRPr="00910B75">
        <w:rPr>
          <w:rStyle w:val="Emphasis"/>
        </w:rPr>
        <w:t>-level</w:t>
      </w:r>
      <w:r w:rsidRPr="00910B75">
        <w:rPr>
          <w:rStyle w:val="Emphasis"/>
        </w:rPr>
        <w:t xml:space="preserve"> user role.</w:t>
      </w:r>
    </w:p>
    <w:tbl>
      <w:tblPr>
        <w:tblStyle w:val="TableNote"/>
        <w:tblW w:w="0" w:type="auto"/>
        <w:tblLayout w:type="fixed"/>
        <w:tblLook w:val="04A0" w:firstRow="1" w:lastRow="0" w:firstColumn="1" w:lastColumn="0" w:noHBand="0" w:noVBand="1"/>
      </w:tblPr>
      <w:tblGrid>
        <w:gridCol w:w="720"/>
        <w:gridCol w:w="8640"/>
      </w:tblGrid>
      <w:tr w:rsidR="00332BB0" w14:paraId="197B2BBB" w14:textId="77777777" w:rsidTr="651731D3">
        <w:trPr>
          <w:trHeight w:val="581"/>
        </w:trPr>
        <w:tc>
          <w:tcPr>
            <w:tcW w:w="720" w:type="dxa"/>
          </w:tcPr>
          <w:p w14:paraId="6DE50D8D" w14:textId="77777777" w:rsidR="00332BB0" w:rsidRDefault="00332BB0" w:rsidP="002677FA">
            <w:pPr>
              <w:pStyle w:val="NoteIcon"/>
              <w:keepNext/>
            </w:pPr>
            <w:r w:rsidRPr="004B16D1">
              <w:rPr>
                <w:sz w:val="20"/>
                <w:szCs w:val="20"/>
              </w:rPr>
              <w:drawing>
                <wp:inline distT="0" distB="0" distL="0" distR="0" wp14:anchorId="78E70A49" wp14:editId="1B28EE22">
                  <wp:extent cx="292608" cy="394745"/>
                  <wp:effectExtent l="0" t="0" r="0" b="5715"/>
                  <wp:docPr id="477" name="Picture 477" descr="Notebook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 cy="394745"/>
                          </a:xfrm>
                          <a:prstGeom prst="rect">
                            <a:avLst/>
                          </a:prstGeom>
                        </pic:spPr>
                      </pic:pic>
                    </a:graphicData>
                  </a:graphic>
                </wp:inline>
              </w:drawing>
            </w:r>
          </w:p>
        </w:tc>
        <w:tc>
          <w:tcPr>
            <w:tcW w:w="8640" w:type="dxa"/>
          </w:tcPr>
          <w:p w14:paraId="0745BD48" w14:textId="77777777" w:rsidR="00332BB0" w:rsidRPr="007A1FC3" w:rsidRDefault="00332BB0" w:rsidP="002677FA">
            <w:pPr>
              <w:pStyle w:val="NoteText"/>
              <w:keepNext/>
              <w:rPr>
                <w:rStyle w:val="Emphasis"/>
                <w:i w:val="0"/>
                <w:iCs w:val="0"/>
                <w:sz w:val="20"/>
                <w:szCs w:val="20"/>
              </w:rPr>
            </w:pPr>
            <w:r>
              <w:t xml:space="preserve">All entity group levels in the hierarchy are optional. You can configure and rename these entity group levels. </w:t>
            </w:r>
          </w:p>
        </w:tc>
      </w:tr>
    </w:tbl>
    <w:p w14:paraId="25495DBB" w14:textId="77777777" w:rsidR="00482D83" w:rsidRDefault="006F0602" w:rsidP="006F0602">
      <w:pPr>
        <w:pStyle w:val="Heading4"/>
      </w:pPr>
      <w:bookmarkStart w:id="134" w:name="_Toc391560331"/>
      <w:bookmarkStart w:id="135" w:name="_Toc34118623"/>
      <w:r>
        <w:t xml:space="preserve">Create or modify </w:t>
      </w:r>
      <w:r w:rsidR="00224E35">
        <w:t>institution</w:t>
      </w:r>
      <w:r>
        <w:t xml:space="preserve"> groups</w:t>
      </w:r>
      <w:r w:rsidR="00482D83">
        <w:t>.</w:t>
      </w:r>
      <w:bookmarkEnd w:id="134"/>
      <w:bookmarkEnd w:id="135"/>
    </w:p>
    <w:p w14:paraId="0A9D9CA3" w14:textId="7C660650" w:rsidR="000F716E" w:rsidRDefault="000F716E" w:rsidP="009A7309">
      <w:pPr>
        <w:pStyle w:val="ImageCaption"/>
      </w:pPr>
      <w:bookmarkStart w:id="136" w:name="_Toc391560261"/>
      <w:bookmarkStart w:id="137" w:name="_Toc34118165"/>
      <w:bookmarkStart w:id="138" w:name="_Toc38611324"/>
      <w:r>
        <w:t xml:space="preserve">Figure </w:t>
      </w:r>
      <w:r w:rsidR="005C4B10">
        <w:fldChar w:fldCharType="begin"/>
      </w:r>
      <w:r w:rsidR="005C4B10">
        <w:instrText xml:space="preserve"> SEQ Figure \* ARABIC </w:instrText>
      </w:r>
      <w:r w:rsidR="005C4B10">
        <w:fldChar w:fldCharType="separate"/>
      </w:r>
      <w:r w:rsidR="00CF0CD4">
        <w:rPr>
          <w:noProof/>
        </w:rPr>
        <w:t>19</w:t>
      </w:r>
      <w:r w:rsidR="005C4B10">
        <w:rPr>
          <w:noProof/>
        </w:rPr>
        <w:fldChar w:fldCharType="end"/>
      </w:r>
      <w:r>
        <w:t xml:space="preserve">. </w:t>
      </w:r>
      <w:r w:rsidR="00224E35">
        <w:t>Institution</w:t>
      </w:r>
      <w:r>
        <w:t xml:space="preserve"> Group Search Screen</w:t>
      </w:r>
      <w:bookmarkEnd w:id="136"/>
      <w:bookmarkEnd w:id="137"/>
      <w:bookmarkEnd w:id="138"/>
    </w:p>
    <w:p w14:paraId="5B8EDA8D" w14:textId="77777777" w:rsidR="000F716E" w:rsidRDefault="006938C7" w:rsidP="00545E13">
      <w:pPr>
        <w:pStyle w:val="Image"/>
      </w:pPr>
      <w:r>
        <w:drawing>
          <wp:inline distT="0" distB="0" distL="0" distR="0" wp14:anchorId="7263E1A5" wp14:editId="0195F353">
            <wp:extent cx="5943600" cy="2428240"/>
            <wp:effectExtent l="19050" t="19050" r="19050" b="10160"/>
            <wp:docPr id="574" name="Picture 574" descr="Institution Group Searc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28240"/>
                    </a:xfrm>
                    <a:prstGeom prst="rect">
                      <a:avLst/>
                    </a:prstGeom>
                    <a:ln>
                      <a:solidFill>
                        <a:srgbClr val="A6A6A6"/>
                      </a:solidFill>
                    </a:ln>
                  </pic:spPr>
                </pic:pic>
              </a:graphicData>
            </a:graphic>
          </wp:inline>
        </w:drawing>
      </w:r>
    </w:p>
    <w:p w14:paraId="12633C0D" w14:textId="77777777" w:rsidR="006938C7" w:rsidRPr="000F716E" w:rsidRDefault="006938C7" w:rsidP="00545E13">
      <w:pPr>
        <w:pStyle w:val="Image"/>
      </w:pPr>
    </w:p>
    <w:p w14:paraId="040376A0" w14:textId="77777777" w:rsidR="005E05B4" w:rsidRDefault="005E05B4" w:rsidP="005E05B4"/>
    <w:p w14:paraId="13EA7892" w14:textId="77777777" w:rsidR="006F0602" w:rsidRDefault="00224E35" w:rsidP="005E05B4">
      <w:pPr>
        <w:pStyle w:val="ProcedureIntroduction"/>
      </w:pPr>
      <w:r>
        <w:t xml:space="preserve">To create an institution </w:t>
      </w:r>
      <w:r w:rsidR="006F0602">
        <w:t>group:</w:t>
      </w:r>
    </w:p>
    <w:tbl>
      <w:tblPr>
        <w:tblStyle w:val="TableProcedure"/>
        <w:tblW w:w="9360" w:type="dxa"/>
        <w:jc w:val="center"/>
        <w:tblLayout w:type="fixed"/>
        <w:tblLook w:val="04A0" w:firstRow="1" w:lastRow="0" w:firstColumn="1" w:lastColumn="0" w:noHBand="0" w:noVBand="1"/>
      </w:tblPr>
      <w:tblGrid>
        <w:gridCol w:w="9360"/>
      </w:tblGrid>
      <w:tr w:rsidR="006F0602" w14:paraId="4F9602EC" w14:textId="77777777" w:rsidTr="00586A01">
        <w:trPr>
          <w:jc w:val="center"/>
        </w:trPr>
        <w:tc>
          <w:tcPr>
            <w:tcW w:w="9495" w:type="dxa"/>
          </w:tcPr>
          <w:p w14:paraId="25204578" w14:textId="77777777" w:rsidR="006F0602" w:rsidRDefault="008C52B5" w:rsidP="00D1375C">
            <w:pPr>
              <w:pStyle w:val="ListNumber"/>
              <w:numPr>
                <w:ilvl w:val="0"/>
                <w:numId w:val="39"/>
              </w:numPr>
            </w:pPr>
            <w:r>
              <w:t>On the</w:t>
            </w:r>
            <w:r w:rsidR="006F0602">
              <w:t xml:space="preserve"> </w:t>
            </w:r>
            <w:r w:rsidR="00DD7873">
              <w:t>ART</w:t>
            </w:r>
            <w:r w:rsidR="006F0602">
              <w:t xml:space="preserve"> </w:t>
            </w:r>
            <w:r w:rsidR="00926E3F">
              <w:t>home screen</w:t>
            </w:r>
            <w:r w:rsidR="006F0602">
              <w:t>, click [</w:t>
            </w:r>
            <w:r w:rsidR="006F0602" w:rsidRPr="00D108A9">
              <w:rPr>
                <w:rStyle w:val="Strong"/>
              </w:rPr>
              <w:t xml:space="preserve">Create/Modify </w:t>
            </w:r>
            <w:r w:rsidR="0076368C" w:rsidRPr="00D108A9">
              <w:rPr>
                <w:rStyle w:val="Strong"/>
              </w:rPr>
              <w:t>Institution</w:t>
            </w:r>
            <w:r w:rsidR="008D6682">
              <w:rPr>
                <w:rStyle w:val="Strong"/>
              </w:rPr>
              <w:t>s</w:t>
            </w:r>
            <w:r w:rsidR="006F0602">
              <w:t>].</w:t>
            </w:r>
          </w:p>
          <w:p w14:paraId="6215CA8F" w14:textId="2FC6A2A5" w:rsidR="006F0602" w:rsidRDefault="006F0602" w:rsidP="006F0602">
            <w:pPr>
              <w:pStyle w:val="ListNumber"/>
            </w:pPr>
            <w:r>
              <w:t xml:space="preserve">On the </w:t>
            </w:r>
            <w:r w:rsidR="008D6682">
              <w:rPr>
                <w:rStyle w:val="IntenseEmphasis"/>
              </w:rPr>
              <w:t>Create/Modify Institutions</w:t>
            </w:r>
            <w:r w:rsidR="008D6682">
              <w:t xml:space="preserve"> </w:t>
            </w:r>
            <w:r>
              <w:t>screen, click the [</w:t>
            </w:r>
            <w:r w:rsidRPr="00D108A9">
              <w:rPr>
                <w:rStyle w:val="Strong"/>
              </w:rPr>
              <w:t>Group</w:t>
            </w:r>
            <w:r w:rsidR="0076368C" w:rsidRPr="00D108A9">
              <w:rPr>
                <w:rStyle w:val="Strong"/>
              </w:rPr>
              <w:t xml:space="preserve"> </w:t>
            </w:r>
            <w:proofErr w:type="gramStart"/>
            <w:r w:rsidR="00520EA7">
              <w:rPr>
                <w:rStyle w:val="Strong"/>
              </w:rPr>
              <w:t>O</w:t>
            </w:r>
            <w:r w:rsidR="00520EA7" w:rsidRPr="00D108A9">
              <w:rPr>
                <w:rStyle w:val="Strong"/>
              </w:rPr>
              <w:t>f</w:t>
            </w:r>
            <w:proofErr w:type="gramEnd"/>
            <w:r w:rsidR="0076368C" w:rsidRPr="00D108A9">
              <w:rPr>
                <w:rStyle w:val="Strong"/>
              </w:rPr>
              <w:t xml:space="preserve"> </w:t>
            </w:r>
            <w:r w:rsidR="001C743F" w:rsidRPr="00D108A9">
              <w:rPr>
                <w:rStyle w:val="Strong"/>
              </w:rPr>
              <w:t>Institutions</w:t>
            </w:r>
            <w:r>
              <w:t xml:space="preserve">] link. </w:t>
            </w:r>
          </w:p>
          <w:p w14:paraId="7908B21A" w14:textId="32EC95DD" w:rsidR="006F0602" w:rsidRDefault="006F0602" w:rsidP="006F0602">
            <w:pPr>
              <w:pStyle w:val="ListNumber"/>
            </w:pPr>
            <w:r>
              <w:t xml:space="preserve">On the </w:t>
            </w:r>
            <w:r w:rsidRPr="00FC154A">
              <w:rPr>
                <w:rStyle w:val="IntenseEmphasis"/>
              </w:rPr>
              <w:t xml:space="preserve">Group of </w:t>
            </w:r>
            <w:r w:rsidR="001C743F" w:rsidRPr="00FC154A">
              <w:rPr>
                <w:rStyle w:val="IntenseEmphasis"/>
              </w:rPr>
              <w:t>Institutions</w:t>
            </w:r>
            <w:r w:rsidRPr="00FC154A">
              <w:rPr>
                <w:rStyle w:val="IntenseEmphasis"/>
              </w:rPr>
              <w:t xml:space="preserve"> Search</w:t>
            </w:r>
            <w:r>
              <w:t xml:space="preserve"> screen, click [</w:t>
            </w:r>
            <w:r w:rsidR="002368EC">
              <w:rPr>
                <w:rStyle w:val="Strong"/>
              </w:rPr>
              <w:t>Add New Group of Institution</w:t>
            </w:r>
            <w:r>
              <w:t>].</w:t>
            </w:r>
          </w:p>
          <w:p w14:paraId="5DA58DB3" w14:textId="13DC27DC" w:rsidR="006F0602" w:rsidRDefault="006F0602" w:rsidP="006F0602">
            <w:pPr>
              <w:pStyle w:val="ListNumber"/>
            </w:pPr>
            <w:r>
              <w:t xml:space="preserve">On the </w:t>
            </w:r>
            <w:r w:rsidRPr="00FC154A">
              <w:rPr>
                <w:rStyle w:val="IntenseEmphasis"/>
              </w:rPr>
              <w:t xml:space="preserve">Add Group of </w:t>
            </w:r>
            <w:r w:rsidR="001C743F" w:rsidRPr="00FC154A">
              <w:rPr>
                <w:rStyle w:val="IntenseEmphasis"/>
              </w:rPr>
              <w:t>Institutions</w:t>
            </w:r>
            <w:r w:rsidRPr="00FC154A">
              <w:rPr>
                <w:rStyle w:val="IntenseEmphasis"/>
              </w:rPr>
              <w:t xml:space="preserve"> Information</w:t>
            </w:r>
            <w:r>
              <w:t xml:space="preserve"> screen, enter the information for the </w:t>
            </w:r>
            <w:r w:rsidR="00224E35">
              <w:t>institution</w:t>
            </w:r>
            <w:r>
              <w:t xml:space="preserve"> group in the provided fields. For an explanation of these fields, see</w:t>
            </w:r>
            <w:r w:rsidR="00824496">
              <w:t xml:space="preserve"> </w:t>
            </w:r>
            <w:r w:rsidR="000F3A61" w:rsidRPr="000F3A61">
              <w:rPr>
                <w:rStyle w:val="CrossReference"/>
              </w:rPr>
              <w:fldChar w:fldCharType="begin"/>
            </w:r>
            <w:r w:rsidR="000F3A61" w:rsidRPr="000F3A61">
              <w:rPr>
                <w:rStyle w:val="CrossReference"/>
              </w:rPr>
              <w:instrText xml:space="preserve"> REF _Ref34222346 \h </w:instrText>
            </w:r>
            <w:r w:rsidR="000F3A61">
              <w:rPr>
                <w:rStyle w:val="CrossReference"/>
              </w:rPr>
              <w:instrText xml:space="preserve"> \* MERGEFORMAT </w:instrText>
            </w:r>
            <w:r w:rsidR="000F3A61" w:rsidRPr="000F3A61">
              <w:rPr>
                <w:rStyle w:val="CrossReference"/>
              </w:rPr>
            </w:r>
            <w:r w:rsidR="000F3A61" w:rsidRPr="000F3A61">
              <w:rPr>
                <w:rStyle w:val="CrossReference"/>
              </w:rPr>
              <w:fldChar w:fldCharType="separate"/>
            </w:r>
            <w:r w:rsidR="00CF0CD4" w:rsidRPr="00CF0CD4">
              <w:rPr>
                <w:rStyle w:val="CrossReference"/>
              </w:rPr>
              <w:t>Table 6</w:t>
            </w:r>
            <w:r w:rsidR="000F3A61" w:rsidRPr="000F3A61">
              <w:rPr>
                <w:rStyle w:val="CrossReference"/>
              </w:rPr>
              <w:fldChar w:fldCharType="end"/>
            </w:r>
            <w:r>
              <w:t>.</w:t>
            </w:r>
          </w:p>
          <w:p w14:paraId="3339E86A" w14:textId="77777777" w:rsidR="006F0602" w:rsidRDefault="00224E35" w:rsidP="00224E35">
            <w:pPr>
              <w:pStyle w:val="ListNumber"/>
            </w:pPr>
            <w:r>
              <w:t>C</w:t>
            </w:r>
            <w:r w:rsidR="006F0602">
              <w:t>lick [</w:t>
            </w:r>
            <w:r w:rsidR="006F0602" w:rsidRPr="00D108A9">
              <w:rPr>
                <w:rStyle w:val="Strong"/>
              </w:rPr>
              <w:t>Save</w:t>
            </w:r>
            <w:r w:rsidR="006F0602">
              <w:t xml:space="preserve">]. </w:t>
            </w:r>
          </w:p>
        </w:tc>
      </w:tr>
    </w:tbl>
    <w:p w14:paraId="48FAFE76" w14:textId="77777777" w:rsidR="009572B2" w:rsidRDefault="009572B2" w:rsidP="005E05B4"/>
    <w:p w14:paraId="6000CFD4" w14:textId="77777777" w:rsidR="006F0602" w:rsidRDefault="006F0602" w:rsidP="005F0242">
      <w:pPr>
        <w:pStyle w:val="ProcedureIntroduction"/>
      </w:pPr>
      <w:r>
        <w:lastRenderedPageBreak/>
        <w:t>To modify a</w:t>
      </w:r>
      <w:r w:rsidR="00034FA3">
        <w:t>n institution</w:t>
      </w:r>
      <w:r>
        <w:t xml:space="preserve"> group:</w:t>
      </w:r>
    </w:p>
    <w:tbl>
      <w:tblPr>
        <w:tblStyle w:val="TableProcedure"/>
        <w:tblW w:w="9360" w:type="dxa"/>
        <w:jc w:val="center"/>
        <w:tblLayout w:type="fixed"/>
        <w:tblLook w:val="04A0" w:firstRow="1" w:lastRow="0" w:firstColumn="1" w:lastColumn="0" w:noHBand="0" w:noVBand="1"/>
      </w:tblPr>
      <w:tblGrid>
        <w:gridCol w:w="9360"/>
      </w:tblGrid>
      <w:tr w:rsidR="006F0602" w14:paraId="07EC2A2C" w14:textId="77777777" w:rsidTr="651731D3">
        <w:trPr>
          <w:jc w:val="center"/>
        </w:trPr>
        <w:tc>
          <w:tcPr>
            <w:tcW w:w="9576" w:type="dxa"/>
          </w:tcPr>
          <w:p w14:paraId="1A31E57D" w14:textId="77777777" w:rsidR="006F0602" w:rsidRDefault="001C743F" w:rsidP="00D1375C">
            <w:pPr>
              <w:pStyle w:val="ListParagraph"/>
              <w:numPr>
                <w:ilvl w:val="0"/>
                <w:numId w:val="40"/>
              </w:numPr>
              <w:spacing w:after="0"/>
              <w:ind w:left="360"/>
            </w:pPr>
            <w:r>
              <w:t xml:space="preserve">On the </w:t>
            </w:r>
            <w:r w:rsidRPr="000E4206">
              <w:rPr>
                <w:b/>
                <w:i/>
              </w:rPr>
              <w:t xml:space="preserve">Group of </w:t>
            </w:r>
            <w:r>
              <w:rPr>
                <w:b/>
                <w:i/>
              </w:rPr>
              <w:t>Institutions</w:t>
            </w:r>
            <w:r w:rsidRPr="00116EB2">
              <w:rPr>
                <w:b/>
                <w:i/>
              </w:rPr>
              <w:t xml:space="preserve"> </w:t>
            </w:r>
            <w:r w:rsidRPr="000E4206">
              <w:rPr>
                <w:b/>
                <w:i/>
              </w:rPr>
              <w:t>Search</w:t>
            </w:r>
            <w:r>
              <w:t xml:space="preserve"> screen, </w:t>
            </w:r>
            <w:r w:rsidR="00224E35">
              <w:t xml:space="preserve">search for an institution </w:t>
            </w:r>
            <w:r w:rsidR="006F0602">
              <w:t>group record.</w:t>
            </w:r>
          </w:p>
          <w:p w14:paraId="073DAE5A" w14:textId="393E0E2F" w:rsidR="006F0602" w:rsidRDefault="006F0602" w:rsidP="00D1375C">
            <w:pPr>
              <w:pStyle w:val="ListParagraph"/>
              <w:numPr>
                <w:ilvl w:val="0"/>
                <w:numId w:val="40"/>
              </w:numPr>
              <w:spacing w:after="80"/>
              <w:ind w:left="360"/>
            </w:pPr>
            <w:r>
              <w:t xml:space="preserve">On the search results table, click </w:t>
            </w:r>
            <w:r w:rsidR="001E6E28">
              <w:t>[</w:t>
            </w:r>
            <w:r>
              <w:rPr>
                <w:noProof/>
              </w:rPr>
              <w:drawing>
                <wp:inline distT="0" distB="0" distL="0" distR="0" wp14:anchorId="2EBCDE05" wp14:editId="4E62D95E">
                  <wp:extent cx="228600" cy="234682"/>
                  <wp:effectExtent l="0" t="0" r="0" b="0"/>
                  <wp:docPr id="2111353111" name="Picture 461" descr="Pencil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pic:nvPicPr>
                        <pic:blipFill>
                          <a:blip r:embed="rId45">
                            <a:extLst>
                              <a:ext uri="{28A0092B-C50C-407E-A947-70E740481C1C}">
                                <a14:useLocalDpi xmlns:a14="http://schemas.microsoft.com/office/drawing/2010/main" val="0"/>
                              </a:ext>
                            </a:extLst>
                          </a:blip>
                          <a:stretch>
                            <a:fillRect/>
                          </a:stretch>
                        </pic:blipFill>
                        <pic:spPr>
                          <a:xfrm>
                            <a:off x="0" y="0"/>
                            <a:ext cx="228600" cy="234682"/>
                          </a:xfrm>
                          <a:prstGeom prst="rect">
                            <a:avLst/>
                          </a:prstGeom>
                        </pic:spPr>
                      </pic:pic>
                    </a:graphicData>
                  </a:graphic>
                </wp:inline>
              </w:drawing>
            </w:r>
            <w:r>
              <w:t>]</w:t>
            </w:r>
            <w:r w:rsidR="00224E35">
              <w:t xml:space="preserve"> </w:t>
            </w:r>
            <w:r>
              <w:t>for a</w:t>
            </w:r>
            <w:r w:rsidR="00224E35">
              <w:t>n institution</w:t>
            </w:r>
            <w:r>
              <w:t xml:space="preserve"> group record.</w:t>
            </w:r>
          </w:p>
          <w:p w14:paraId="6456602D" w14:textId="0BAD5BAB" w:rsidR="006F0602" w:rsidRDefault="006F0602" w:rsidP="00D1375C">
            <w:pPr>
              <w:pStyle w:val="ListNumber"/>
              <w:numPr>
                <w:ilvl w:val="0"/>
                <w:numId w:val="40"/>
              </w:numPr>
              <w:ind w:left="360"/>
            </w:pPr>
            <w:r>
              <w:t xml:space="preserve">On the </w:t>
            </w:r>
            <w:r w:rsidRPr="00FC154A">
              <w:rPr>
                <w:rStyle w:val="IntenseEmphasis"/>
              </w:rPr>
              <w:t xml:space="preserve">Edit Group of </w:t>
            </w:r>
            <w:r w:rsidR="001C743F" w:rsidRPr="00FC154A">
              <w:rPr>
                <w:rStyle w:val="IntenseEmphasis"/>
              </w:rPr>
              <w:t xml:space="preserve">Institutions </w:t>
            </w:r>
            <w:r w:rsidRPr="00FC154A">
              <w:rPr>
                <w:rStyle w:val="IntenseEmphasis"/>
              </w:rPr>
              <w:t>Information</w:t>
            </w:r>
            <w:r>
              <w:t xml:space="preserve"> screen, </w:t>
            </w:r>
            <w:r w:rsidR="00224E35">
              <w:t>modify</w:t>
            </w:r>
            <w:r>
              <w:t xml:space="preserve"> the information for the </w:t>
            </w:r>
            <w:r w:rsidR="00224E35">
              <w:t xml:space="preserve">institution </w:t>
            </w:r>
            <w:r>
              <w:t>group in the provided fields. For an explanation of these fields, see</w:t>
            </w:r>
            <w:r w:rsidR="00824496">
              <w:t xml:space="preserve"> </w:t>
            </w:r>
            <w:r w:rsidR="000F3A61" w:rsidRPr="000F3A61">
              <w:rPr>
                <w:rStyle w:val="CrossReference"/>
              </w:rPr>
              <w:fldChar w:fldCharType="begin"/>
            </w:r>
            <w:r w:rsidR="000F3A61" w:rsidRPr="000F3A61">
              <w:rPr>
                <w:rStyle w:val="CrossReference"/>
              </w:rPr>
              <w:instrText xml:space="preserve"> REF _Ref34222346 \h </w:instrText>
            </w:r>
            <w:r w:rsidR="000F3A61">
              <w:rPr>
                <w:rStyle w:val="CrossReference"/>
              </w:rPr>
              <w:instrText xml:space="preserve"> \* MERGEFORMAT </w:instrText>
            </w:r>
            <w:r w:rsidR="000F3A61" w:rsidRPr="000F3A61">
              <w:rPr>
                <w:rStyle w:val="CrossReference"/>
              </w:rPr>
            </w:r>
            <w:r w:rsidR="000F3A61" w:rsidRPr="000F3A61">
              <w:rPr>
                <w:rStyle w:val="CrossReference"/>
              </w:rPr>
              <w:fldChar w:fldCharType="separate"/>
            </w:r>
            <w:r w:rsidR="00CF0CD4" w:rsidRPr="00CF0CD4">
              <w:rPr>
                <w:rStyle w:val="CrossReference"/>
              </w:rPr>
              <w:t>Table 6</w:t>
            </w:r>
            <w:r w:rsidR="000F3A61" w:rsidRPr="000F3A61">
              <w:rPr>
                <w:rStyle w:val="CrossReference"/>
              </w:rPr>
              <w:fldChar w:fldCharType="end"/>
            </w:r>
            <w:r>
              <w:t>.</w:t>
            </w:r>
          </w:p>
          <w:p w14:paraId="60B48200" w14:textId="77777777" w:rsidR="006F0602" w:rsidRDefault="00224E35" w:rsidP="00D1375C">
            <w:pPr>
              <w:pStyle w:val="ListParagraph"/>
              <w:numPr>
                <w:ilvl w:val="0"/>
                <w:numId w:val="40"/>
              </w:numPr>
              <w:spacing w:after="80"/>
              <w:ind w:left="360"/>
            </w:pPr>
            <w:r>
              <w:t>C</w:t>
            </w:r>
            <w:r w:rsidR="006F0602">
              <w:t>lick [</w:t>
            </w:r>
            <w:r w:rsidR="006F0602" w:rsidRPr="00FC154A">
              <w:rPr>
                <w:rStyle w:val="Strong"/>
              </w:rPr>
              <w:t>Save</w:t>
            </w:r>
            <w:r w:rsidR="006F0602">
              <w:t xml:space="preserve">]. </w:t>
            </w:r>
          </w:p>
        </w:tc>
      </w:tr>
    </w:tbl>
    <w:p w14:paraId="0A1A8A3E" w14:textId="77777777" w:rsidR="00F96613" w:rsidRDefault="00F96613" w:rsidP="00F96613"/>
    <w:p w14:paraId="37361F1A" w14:textId="77777777" w:rsidR="006F0602" w:rsidRDefault="00034FA3" w:rsidP="005F0242">
      <w:pPr>
        <w:pStyle w:val="ProcedureIntroduction"/>
      </w:pPr>
      <w:r>
        <w:t xml:space="preserve">To delete an institution </w:t>
      </w:r>
      <w:r w:rsidR="006F0602">
        <w:t>group:</w:t>
      </w:r>
    </w:p>
    <w:tbl>
      <w:tblPr>
        <w:tblStyle w:val="TableProcedure"/>
        <w:tblW w:w="9360" w:type="dxa"/>
        <w:jc w:val="center"/>
        <w:tblLayout w:type="fixed"/>
        <w:tblLook w:val="04A0" w:firstRow="1" w:lastRow="0" w:firstColumn="1" w:lastColumn="0" w:noHBand="0" w:noVBand="1"/>
      </w:tblPr>
      <w:tblGrid>
        <w:gridCol w:w="9360"/>
      </w:tblGrid>
      <w:tr w:rsidR="006F0602" w14:paraId="152C7235" w14:textId="77777777" w:rsidTr="651731D3">
        <w:trPr>
          <w:jc w:val="center"/>
        </w:trPr>
        <w:tc>
          <w:tcPr>
            <w:tcW w:w="9576" w:type="dxa"/>
          </w:tcPr>
          <w:p w14:paraId="3253F33A" w14:textId="77777777" w:rsidR="006F0602" w:rsidRDefault="006F0602" w:rsidP="00D1375C">
            <w:pPr>
              <w:pStyle w:val="ListParagraph"/>
              <w:numPr>
                <w:ilvl w:val="0"/>
                <w:numId w:val="41"/>
              </w:numPr>
              <w:spacing w:after="0"/>
              <w:ind w:left="360"/>
            </w:pPr>
            <w:r>
              <w:t xml:space="preserve">Perform a search for a particular </w:t>
            </w:r>
            <w:r w:rsidR="00034FA3">
              <w:t>institution</w:t>
            </w:r>
            <w:r>
              <w:t xml:space="preserve"> group record on the </w:t>
            </w:r>
            <w:r w:rsidRPr="000E4206">
              <w:rPr>
                <w:b/>
                <w:i/>
              </w:rPr>
              <w:t xml:space="preserve">Group of </w:t>
            </w:r>
            <w:r w:rsidR="009572B2">
              <w:rPr>
                <w:b/>
                <w:i/>
              </w:rPr>
              <w:t>Institutions</w:t>
            </w:r>
            <w:r w:rsidRPr="000E4206">
              <w:rPr>
                <w:b/>
                <w:i/>
              </w:rPr>
              <w:t xml:space="preserve"> Search</w:t>
            </w:r>
            <w:r>
              <w:t xml:space="preserve"> screen.</w:t>
            </w:r>
          </w:p>
          <w:p w14:paraId="59A6B62F" w14:textId="1CB3052E" w:rsidR="006F0602" w:rsidRDefault="006F0602" w:rsidP="00D1375C">
            <w:pPr>
              <w:pStyle w:val="ListParagraph"/>
              <w:numPr>
                <w:ilvl w:val="0"/>
                <w:numId w:val="41"/>
              </w:numPr>
              <w:spacing w:after="80"/>
              <w:ind w:left="360"/>
            </w:pPr>
            <w:r>
              <w:t>On the search results table, click [</w:t>
            </w:r>
            <w:r>
              <w:rPr>
                <w:noProof/>
              </w:rPr>
              <w:drawing>
                <wp:inline distT="0" distB="0" distL="0" distR="0" wp14:anchorId="344B2C41" wp14:editId="20ADBE93">
                  <wp:extent cx="228600" cy="234682"/>
                  <wp:effectExtent l="0" t="0" r="0" b="0"/>
                  <wp:docPr id="1402422832" name="Picture 462" descr="X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pic:nvPicPr>
                        <pic:blipFill>
                          <a:blip r:embed="rId46">
                            <a:extLst>
                              <a:ext uri="{28A0092B-C50C-407E-A947-70E740481C1C}">
                                <a14:useLocalDpi xmlns:a14="http://schemas.microsoft.com/office/drawing/2010/main" val="0"/>
                              </a:ext>
                            </a:extLst>
                          </a:blip>
                          <a:stretch>
                            <a:fillRect/>
                          </a:stretch>
                        </pic:blipFill>
                        <pic:spPr>
                          <a:xfrm>
                            <a:off x="0" y="0"/>
                            <a:ext cx="228600" cy="234682"/>
                          </a:xfrm>
                          <a:prstGeom prst="rect">
                            <a:avLst/>
                          </a:prstGeom>
                        </pic:spPr>
                      </pic:pic>
                    </a:graphicData>
                  </a:graphic>
                </wp:inline>
              </w:drawing>
            </w:r>
            <w:r>
              <w:t>]</w:t>
            </w:r>
            <w:r w:rsidR="00034FA3">
              <w:t xml:space="preserve"> </w:t>
            </w:r>
            <w:r>
              <w:t>for a</w:t>
            </w:r>
            <w:r w:rsidR="00034FA3">
              <w:t>n</w:t>
            </w:r>
            <w:r>
              <w:t xml:space="preserve"> </w:t>
            </w:r>
            <w:r w:rsidR="00034FA3">
              <w:t>institution</w:t>
            </w:r>
            <w:r>
              <w:t xml:space="preserve"> group record.</w:t>
            </w:r>
          </w:p>
          <w:p w14:paraId="6BA8192A" w14:textId="77777777" w:rsidR="006F0602" w:rsidRDefault="006F0602" w:rsidP="00D1375C">
            <w:pPr>
              <w:pStyle w:val="ListNumber"/>
              <w:numPr>
                <w:ilvl w:val="0"/>
                <w:numId w:val="41"/>
              </w:numPr>
              <w:ind w:left="360"/>
            </w:pPr>
            <w:r>
              <w:t>In the warning box that pops up, click [</w:t>
            </w:r>
            <w:r w:rsidRPr="00D108A9">
              <w:rPr>
                <w:rStyle w:val="Strong"/>
              </w:rPr>
              <w:t>OK</w:t>
            </w:r>
            <w:r>
              <w:t xml:space="preserve">]. </w:t>
            </w:r>
          </w:p>
          <w:p w14:paraId="2ADA5646" w14:textId="77777777" w:rsidR="009572B2" w:rsidRPr="009572B2" w:rsidRDefault="009572B2" w:rsidP="00AC7689">
            <w:pPr>
              <w:pStyle w:val="ProcedureResult"/>
              <w:rPr>
                <w:rStyle w:val="Strong"/>
              </w:rPr>
            </w:pPr>
            <w:r>
              <w:rPr>
                <w:rStyle w:val="Strong"/>
              </w:rPr>
              <w:t>Caution: If you delete a</w:t>
            </w:r>
            <w:r w:rsidR="00AC7689">
              <w:rPr>
                <w:rStyle w:val="Strong"/>
              </w:rPr>
              <w:t>n institution</w:t>
            </w:r>
            <w:r>
              <w:rPr>
                <w:rStyle w:val="Strong"/>
              </w:rPr>
              <w:t xml:space="preserve"> group, all the child entities within that group will also be deleted.</w:t>
            </w:r>
          </w:p>
        </w:tc>
      </w:tr>
    </w:tbl>
    <w:p w14:paraId="65260643" w14:textId="77777777" w:rsidR="00482D83" w:rsidRDefault="006F0602" w:rsidP="006F0602">
      <w:pPr>
        <w:pStyle w:val="Heading4"/>
      </w:pPr>
      <w:bookmarkStart w:id="139" w:name="_Toc391560332"/>
      <w:bookmarkStart w:id="140" w:name="_Toc34118624"/>
      <w:r>
        <w:t xml:space="preserve">Upload </w:t>
      </w:r>
      <w:r w:rsidR="00034FA3">
        <w:t>institution</w:t>
      </w:r>
      <w:r>
        <w:t xml:space="preserve"> groups</w:t>
      </w:r>
      <w:r w:rsidR="00482D83">
        <w:t>.</w:t>
      </w:r>
      <w:bookmarkEnd w:id="139"/>
      <w:bookmarkEnd w:id="140"/>
    </w:p>
    <w:p w14:paraId="7ECB1C37" w14:textId="77777777" w:rsidR="006F0602" w:rsidRDefault="006F0602" w:rsidP="006F0602">
      <w:pPr>
        <w:keepNext/>
      </w:pPr>
      <w:r>
        <w:t xml:space="preserve">You can add, modify, or delete </w:t>
      </w:r>
      <w:r w:rsidR="00034FA3">
        <w:t>institution</w:t>
      </w:r>
      <w:r>
        <w:t xml:space="preserve"> groups by uploading a file to </w:t>
      </w:r>
      <w:r w:rsidR="00DD7873">
        <w:t>ART</w:t>
      </w:r>
      <w:r>
        <w:t>.</w:t>
      </w:r>
    </w:p>
    <w:p w14:paraId="51066F0D" w14:textId="77777777" w:rsidR="006F0602" w:rsidRDefault="006F0602" w:rsidP="006F0602">
      <w:pPr>
        <w:pStyle w:val="ProcedureIntroduction"/>
      </w:pPr>
      <w:r>
        <w:t>T</w:t>
      </w:r>
      <w:r w:rsidR="00034FA3">
        <w:t xml:space="preserve">o upload an institution </w:t>
      </w:r>
      <w:r>
        <w:t>group file:</w:t>
      </w:r>
    </w:p>
    <w:tbl>
      <w:tblPr>
        <w:tblStyle w:val="TableProcedure"/>
        <w:tblW w:w="9360" w:type="dxa"/>
        <w:jc w:val="center"/>
        <w:tblLayout w:type="fixed"/>
        <w:tblLook w:val="04A0" w:firstRow="1" w:lastRow="0" w:firstColumn="1" w:lastColumn="0" w:noHBand="0" w:noVBand="1"/>
      </w:tblPr>
      <w:tblGrid>
        <w:gridCol w:w="9360"/>
      </w:tblGrid>
      <w:tr w:rsidR="006F0602" w14:paraId="1184CEEF" w14:textId="77777777" w:rsidTr="006F0602">
        <w:trPr>
          <w:jc w:val="center"/>
        </w:trPr>
        <w:tc>
          <w:tcPr>
            <w:tcW w:w="9576" w:type="dxa"/>
          </w:tcPr>
          <w:p w14:paraId="7EDF3656" w14:textId="77777777" w:rsidR="006F0602" w:rsidRDefault="006F0602" w:rsidP="00D1375C">
            <w:pPr>
              <w:pStyle w:val="ListNumber"/>
              <w:numPr>
                <w:ilvl w:val="0"/>
                <w:numId w:val="42"/>
              </w:numPr>
            </w:pPr>
            <w:r>
              <w:t xml:space="preserve">Download the </w:t>
            </w:r>
            <w:proofErr w:type="spellStart"/>
            <w:r w:rsidRPr="00034FA3">
              <w:rPr>
                <w:rStyle w:val="Emphasis"/>
                <w:i w:val="0"/>
              </w:rPr>
              <w:t>GroupOf</w:t>
            </w:r>
            <w:r w:rsidR="00526789" w:rsidRPr="00034FA3">
              <w:rPr>
                <w:rStyle w:val="Emphasis"/>
                <w:i w:val="0"/>
              </w:rPr>
              <w:t>Institutions</w:t>
            </w:r>
            <w:proofErr w:type="spellEnd"/>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543481AB" w14:textId="2B184A45" w:rsidR="006F0602" w:rsidRDefault="006F0602" w:rsidP="006F0602">
            <w:pPr>
              <w:pStyle w:val="ListNumber"/>
            </w:pPr>
            <w:r>
              <w:t xml:space="preserve">Using </w:t>
            </w:r>
            <w:r w:rsidR="000F3A61" w:rsidRPr="000F3A61">
              <w:rPr>
                <w:rStyle w:val="CrossReference"/>
              </w:rPr>
              <w:fldChar w:fldCharType="begin"/>
            </w:r>
            <w:r w:rsidR="000F3A61" w:rsidRPr="000F3A61">
              <w:rPr>
                <w:rStyle w:val="CrossReference"/>
              </w:rPr>
              <w:instrText xml:space="preserve"> REF _Ref34222346 \h </w:instrText>
            </w:r>
            <w:r w:rsidR="000F3A61">
              <w:rPr>
                <w:rStyle w:val="CrossReference"/>
              </w:rPr>
              <w:instrText xml:space="preserve"> \* MERGEFORMAT </w:instrText>
            </w:r>
            <w:r w:rsidR="000F3A61" w:rsidRPr="000F3A61">
              <w:rPr>
                <w:rStyle w:val="CrossReference"/>
              </w:rPr>
            </w:r>
            <w:r w:rsidR="000F3A61" w:rsidRPr="000F3A61">
              <w:rPr>
                <w:rStyle w:val="CrossReference"/>
              </w:rPr>
              <w:fldChar w:fldCharType="separate"/>
            </w:r>
            <w:r w:rsidR="00CF0CD4" w:rsidRPr="00CF0CD4">
              <w:rPr>
                <w:rStyle w:val="CrossReference"/>
              </w:rPr>
              <w:t>Table 6</w:t>
            </w:r>
            <w:r w:rsidR="000F3A61" w:rsidRPr="000F3A61">
              <w:rPr>
                <w:rStyle w:val="CrossReference"/>
              </w:rPr>
              <w:fldChar w:fldCharType="end"/>
            </w:r>
            <w:r w:rsidR="000F3A61">
              <w:rPr>
                <w:rStyle w:val="CrossReference"/>
              </w:rPr>
              <w:t xml:space="preserve"> </w:t>
            </w:r>
            <w:r>
              <w:t xml:space="preserve">as a reference, </w:t>
            </w:r>
            <w:r w:rsidR="00034FA3">
              <w:t>enter a row of information for each institution</w:t>
            </w:r>
            <w:r>
              <w:t xml:space="preserve"> group you want to add, modify, or delete. </w:t>
            </w:r>
          </w:p>
          <w:p w14:paraId="7D5F63D8" w14:textId="77777777" w:rsidR="0076368C" w:rsidRDefault="0076368C" w:rsidP="0076368C">
            <w:pPr>
              <w:pStyle w:val="ListNumber2"/>
            </w:pPr>
            <w:r>
              <w:t xml:space="preserve">To modify an existing </w:t>
            </w:r>
            <w:r w:rsidR="00034FA3">
              <w:t>institution</w:t>
            </w:r>
            <w:r>
              <w:t xml:space="preserve"> group record, enter </w:t>
            </w:r>
            <w:r w:rsidR="009572B2">
              <w:t>the information for the new record in its own column. The old record will be replaced upon uploading the file.</w:t>
            </w:r>
          </w:p>
          <w:p w14:paraId="4F8656CB" w14:textId="77777777" w:rsidR="0076368C" w:rsidRPr="005172D8" w:rsidRDefault="0076368C" w:rsidP="0076368C">
            <w:pPr>
              <w:pStyle w:val="ListNumber2"/>
            </w:pPr>
            <w:r>
              <w:t xml:space="preserve">To delete an existing </w:t>
            </w:r>
            <w:r w:rsidR="00034FA3">
              <w:t>institution</w:t>
            </w:r>
            <w:r>
              <w:t xml:space="preserve"> group record, enter “DELETE” in the </w:t>
            </w:r>
            <w:r w:rsidR="003C2877" w:rsidRPr="00224E35">
              <w:t>Delete</w:t>
            </w:r>
            <w:r w:rsidR="003C2877" w:rsidRPr="005172D8">
              <w:t xml:space="preserve"> </w:t>
            </w:r>
            <w:r w:rsidR="009572B2" w:rsidRPr="005172D8">
              <w:t>c</w:t>
            </w:r>
            <w:r w:rsidR="003C2877" w:rsidRPr="005172D8">
              <w:t>olumn</w:t>
            </w:r>
            <w:r w:rsidRPr="005172D8">
              <w:t>.</w:t>
            </w:r>
          </w:p>
          <w:p w14:paraId="6FBC975D" w14:textId="77777777" w:rsidR="006F0602" w:rsidRDefault="008C52B5" w:rsidP="006F0602">
            <w:pPr>
              <w:pStyle w:val="ListNumber"/>
            </w:pPr>
            <w:r>
              <w:t>On the</w:t>
            </w:r>
            <w:r w:rsidR="006F0602">
              <w:t xml:space="preserve"> </w:t>
            </w:r>
            <w:r w:rsidR="00DD7873">
              <w:t>ART</w:t>
            </w:r>
            <w:r w:rsidR="006F0602">
              <w:t xml:space="preserve"> </w:t>
            </w:r>
            <w:r w:rsidR="00926E3F">
              <w:t>home screen</w:t>
            </w:r>
            <w:r w:rsidR="006F0602">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6F0602">
              <w:t>].</w:t>
            </w:r>
          </w:p>
          <w:p w14:paraId="3107C106" w14:textId="77777777" w:rsidR="006F0602" w:rsidRDefault="006F0602" w:rsidP="00034FA3">
            <w:pPr>
              <w:pStyle w:val="ListNumber"/>
            </w:pPr>
            <w:r>
              <w:t xml:space="preserve">Upload the </w:t>
            </w:r>
            <w:r w:rsidR="00034FA3">
              <w:t>institution</w:t>
            </w:r>
            <w:r>
              <w:t xml:space="preserve"> group file, following the instructions provided in the </w:t>
            </w:r>
            <w:hyperlink w:anchor="_Uploading_Files" w:history="1">
              <w:r w:rsidRPr="00116EB2">
                <w:rPr>
                  <w:rStyle w:val="Hyperlink"/>
                </w:rPr>
                <w:t>Uploading Files</w:t>
              </w:r>
            </w:hyperlink>
            <w:r>
              <w:t xml:space="preserve"> section.</w:t>
            </w:r>
          </w:p>
        </w:tc>
      </w:tr>
    </w:tbl>
    <w:p w14:paraId="2F0372CE" w14:textId="77777777" w:rsidR="003942F0" w:rsidRDefault="003942F0" w:rsidP="003942F0"/>
    <w:p w14:paraId="3258035B" w14:textId="0C528831" w:rsidR="003942F0" w:rsidRDefault="000F3A61" w:rsidP="009735DF">
      <w:pPr>
        <w:keepNext/>
        <w:keepLines/>
      </w:pPr>
      <w:r w:rsidRPr="000F3A61">
        <w:rPr>
          <w:rStyle w:val="CrossReference"/>
        </w:rPr>
        <w:lastRenderedPageBreak/>
        <w:fldChar w:fldCharType="begin"/>
      </w:r>
      <w:r w:rsidRPr="000F3A61">
        <w:rPr>
          <w:rStyle w:val="CrossReference"/>
        </w:rPr>
        <w:instrText xml:space="preserve"> REF _Ref34222346 \h </w:instrText>
      </w:r>
      <w:r>
        <w:rPr>
          <w:rStyle w:val="CrossReference"/>
        </w:rPr>
        <w:instrText xml:space="preserve"> \* MERGEFORMAT </w:instrText>
      </w:r>
      <w:r w:rsidRPr="000F3A61">
        <w:rPr>
          <w:rStyle w:val="CrossReference"/>
        </w:rPr>
      </w:r>
      <w:r w:rsidRPr="000F3A61">
        <w:rPr>
          <w:rStyle w:val="CrossReference"/>
        </w:rPr>
        <w:fldChar w:fldCharType="separate"/>
      </w:r>
      <w:r w:rsidR="00CF0CD4" w:rsidRPr="00CF0CD4">
        <w:rPr>
          <w:rStyle w:val="CrossReference"/>
        </w:rPr>
        <w:t>Table 6</w:t>
      </w:r>
      <w:r w:rsidRPr="000F3A61">
        <w:rPr>
          <w:rStyle w:val="CrossReference"/>
        </w:rPr>
        <w:fldChar w:fldCharType="end"/>
      </w:r>
      <w:r>
        <w:rPr>
          <w:color w:val="0432FF"/>
          <w:u w:val="single"/>
        </w:rPr>
        <w:t xml:space="preserve"> </w:t>
      </w:r>
      <w:r w:rsidR="003942F0">
        <w:t xml:space="preserve">describes the columns in the </w:t>
      </w:r>
      <w:r w:rsidR="00034FA3">
        <w:t xml:space="preserve">institution </w:t>
      </w:r>
      <w:r w:rsidR="006419F7">
        <w:t>group file</w:t>
      </w:r>
      <w:r w:rsidR="003942F0">
        <w:t xml:space="preserve"> and lists acceptable values in </w:t>
      </w:r>
      <w:r w:rsidR="003942F0" w:rsidRPr="003B12CF">
        <w:rPr>
          <w:rStyle w:val="Strong"/>
        </w:rPr>
        <w:t>bold type</w:t>
      </w:r>
      <w:r w:rsidR="003942F0">
        <w:t xml:space="preserve">. </w:t>
      </w:r>
      <w:r w:rsidR="009572B2">
        <w:t xml:space="preserve">These columns also correspond with the fields on the </w:t>
      </w:r>
      <w:r w:rsidR="004F796D">
        <w:rPr>
          <w:b/>
          <w:i/>
        </w:rPr>
        <w:t>Add</w:t>
      </w:r>
      <w:r w:rsidR="009572B2" w:rsidRPr="00116EB2">
        <w:rPr>
          <w:b/>
          <w:i/>
        </w:rPr>
        <w:t xml:space="preserve"> Group of </w:t>
      </w:r>
      <w:r w:rsidR="009572B2">
        <w:rPr>
          <w:b/>
          <w:i/>
        </w:rPr>
        <w:t>Institutions</w:t>
      </w:r>
      <w:r w:rsidR="009572B2" w:rsidRPr="00116EB2">
        <w:rPr>
          <w:b/>
          <w:i/>
        </w:rPr>
        <w:t xml:space="preserve"> Information</w:t>
      </w:r>
      <w:r w:rsidR="009572B2">
        <w:t xml:space="preserve">. </w:t>
      </w:r>
      <w:r w:rsidR="003942F0">
        <w:t>Columns marked with an asterisk (*) are required for add</w:t>
      </w:r>
      <w:r w:rsidR="00034FA3">
        <w:t xml:space="preserve"> or </w:t>
      </w:r>
      <w:r w:rsidR="009572B2">
        <w:t>modify</w:t>
      </w:r>
      <w:r w:rsidR="003942F0">
        <w:t xml:space="preserve"> actions; columns marked with a plus (+) are required for</w:t>
      </w:r>
      <w:r w:rsidR="006419F7">
        <w:t xml:space="preserve"> </w:t>
      </w:r>
      <w:r w:rsidR="003942F0">
        <w:t>delete actions.</w:t>
      </w:r>
    </w:p>
    <w:p w14:paraId="46DD49EC" w14:textId="2FADE46B" w:rsidR="00824496" w:rsidRDefault="00824496" w:rsidP="00B30D80">
      <w:pPr>
        <w:pStyle w:val="Caption"/>
        <w:keepNext/>
      </w:pPr>
      <w:bookmarkStart w:id="141" w:name="_Ref34222346"/>
      <w:r>
        <w:t xml:space="preserve">Table </w:t>
      </w:r>
      <w:r w:rsidR="005C4B10">
        <w:fldChar w:fldCharType="begin"/>
      </w:r>
      <w:r w:rsidR="005C4B10">
        <w:instrText xml:space="preserve"> SEQ Table \* ARABIC </w:instrText>
      </w:r>
      <w:r w:rsidR="005C4B10">
        <w:fldChar w:fldCharType="separate"/>
      </w:r>
      <w:r w:rsidR="00CF0CD4">
        <w:rPr>
          <w:noProof/>
        </w:rPr>
        <w:t>6</w:t>
      </w:r>
      <w:r w:rsidR="005C4B10">
        <w:rPr>
          <w:noProof/>
        </w:rPr>
        <w:fldChar w:fldCharType="end"/>
      </w:r>
      <w:bookmarkEnd w:id="141"/>
      <w:r>
        <w:t xml:space="preserve">. </w:t>
      </w:r>
      <w:r w:rsidRPr="00783149">
        <w:t xml:space="preserve">Upload </w:t>
      </w:r>
      <w:r>
        <w:t xml:space="preserve">Institution Group </w:t>
      </w:r>
      <w:r w:rsidRPr="00783149">
        <w:t>File Requirements</w:t>
      </w:r>
    </w:p>
    <w:tbl>
      <w:tblPr>
        <w:tblStyle w:val="TableGrid"/>
        <w:tblW w:w="9360" w:type="dxa"/>
        <w:tblLayout w:type="fixed"/>
        <w:tblLook w:val="04A0" w:firstRow="1" w:lastRow="0" w:firstColumn="1" w:lastColumn="0" w:noHBand="0" w:noVBand="1"/>
      </w:tblPr>
      <w:tblGrid>
        <w:gridCol w:w="4680"/>
        <w:gridCol w:w="4680"/>
      </w:tblGrid>
      <w:tr w:rsidR="003942F0" w:rsidRPr="00CF4376" w14:paraId="41BF7091" w14:textId="77777777" w:rsidTr="00B30D80">
        <w:trPr>
          <w:cnfStyle w:val="100000000000" w:firstRow="1" w:lastRow="0" w:firstColumn="0" w:lastColumn="0" w:oddVBand="0" w:evenVBand="0" w:oddHBand="0" w:evenHBand="0" w:firstRowFirstColumn="0" w:firstRowLastColumn="0" w:lastRowFirstColumn="0" w:lastRowLastColumn="0"/>
          <w:tblHeader/>
        </w:trPr>
        <w:tc>
          <w:tcPr>
            <w:tcW w:w="0" w:type="dxa"/>
          </w:tcPr>
          <w:p w14:paraId="1FBB9969" w14:textId="77777777" w:rsidR="003942F0" w:rsidRPr="00CF4376" w:rsidRDefault="003942F0" w:rsidP="001A2272">
            <w:pPr>
              <w:pStyle w:val="TableHeader"/>
            </w:pPr>
            <w:r w:rsidRPr="00CF4376">
              <w:t>Column</w:t>
            </w:r>
          </w:p>
        </w:tc>
        <w:tc>
          <w:tcPr>
            <w:tcW w:w="0" w:type="dxa"/>
          </w:tcPr>
          <w:p w14:paraId="7AF91C4B" w14:textId="77777777" w:rsidR="003942F0" w:rsidRPr="00CF4376" w:rsidRDefault="003942F0" w:rsidP="001A2272">
            <w:pPr>
              <w:pStyle w:val="TableHeader"/>
            </w:pPr>
            <w:r w:rsidRPr="00CF4376">
              <w:t>Description</w:t>
            </w:r>
          </w:p>
        </w:tc>
      </w:tr>
      <w:tr w:rsidR="000E4E3B" w:rsidRPr="00CF4376" w14:paraId="7D2F370B" w14:textId="77777777" w:rsidTr="00B30D80">
        <w:tc>
          <w:tcPr>
            <w:tcW w:w="0" w:type="dxa"/>
          </w:tcPr>
          <w:p w14:paraId="684E4650" w14:textId="77777777" w:rsidR="000E4E3B" w:rsidRDefault="000E4E3B" w:rsidP="00633E97">
            <w:pPr>
              <w:pStyle w:val="TableText"/>
            </w:pPr>
            <w:proofErr w:type="spellStart"/>
            <w:r>
              <w:t>GroupOfInstitutionsIdentifier</w:t>
            </w:r>
            <w:proofErr w:type="spellEnd"/>
            <w:r>
              <w:t>*</w:t>
            </w:r>
            <w:r w:rsidRPr="00D35F57">
              <w:rPr>
                <w:rStyle w:val="FootnoteReference"/>
              </w:rPr>
              <w:t>+</w:t>
            </w:r>
          </w:p>
        </w:tc>
        <w:tc>
          <w:tcPr>
            <w:tcW w:w="0" w:type="dxa"/>
            <w:vAlign w:val="center"/>
          </w:tcPr>
          <w:p w14:paraId="1DEC4A86" w14:textId="77777777" w:rsidR="000E4E3B" w:rsidRDefault="000E4E3B" w:rsidP="000E4E3B">
            <w:pPr>
              <w:pStyle w:val="TableText"/>
            </w:pPr>
            <w:r>
              <w:t xml:space="preserve">Unique identifier for </w:t>
            </w:r>
            <w:r w:rsidR="00034FA3">
              <w:t>institution</w:t>
            </w:r>
            <w:r>
              <w:t xml:space="preserve"> group. </w:t>
            </w:r>
          </w:p>
          <w:p w14:paraId="0CF3B9E5" w14:textId="77777777" w:rsidR="000E4E3B" w:rsidRDefault="000E4E3B" w:rsidP="000E4E3B">
            <w:pPr>
              <w:pStyle w:val="TableText"/>
            </w:pPr>
            <w:r w:rsidRPr="008658D5">
              <w:rPr>
                <w:rStyle w:val="Strong"/>
              </w:rPr>
              <w:t>Up to 20 alphanumeric characters.</w:t>
            </w:r>
          </w:p>
        </w:tc>
      </w:tr>
      <w:tr w:rsidR="000E4E3B" w:rsidRPr="00CF4376" w14:paraId="6D3F2847" w14:textId="77777777" w:rsidTr="00B30D80">
        <w:tc>
          <w:tcPr>
            <w:tcW w:w="0" w:type="dxa"/>
          </w:tcPr>
          <w:p w14:paraId="175F8B52" w14:textId="77777777" w:rsidR="000E4E3B" w:rsidRDefault="000E4E3B" w:rsidP="00633E97">
            <w:pPr>
              <w:pStyle w:val="TableText"/>
            </w:pPr>
            <w:proofErr w:type="spellStart"/>
            <w:r>
              <w:t>GroupOfInstitutionsName</w:t>
            </w:r>
            <w:proofErr w:type="spellEnd"/>
            <w:r>
              <w:t>*</w:t>
            </w:r>
          </w:p>
        </w:tc>
        <w:tc>
          <w:tcPr>
            <w:tcW w:w="0" w:type="dxa"/>
            <w:vAlign w:val="center"/>
          </w:tcPr>
          <w:p w14:paraId="4770990A" w14:textId="77777777" w:rsidR="000E4E3B" w:rsidRDefault="00034FA3" w:rsidP="000E4E3B">
            <w:pPr>
              <w:pStyle w:val="TableText"/>
            </w:pPr>
            <w:r>
              <w:t>Institution</w:t>
            </w:r>
            <w:r w:rsidR="000E4E3B">
              <w:t xml:space="preserve"> group’s name.</w:t>
            </w:r>
          </w:p>
          <w:p w14:paraId="45ABDCB7" w14:textId="77777777" w:rsidR="000E4E3B" w:rsidRDefault="000E4E3B" w:rsidP="000E4E3B">
            <w:pPr>
              <w:pStyle w:val="TableText"/>
            </w:pPr>
            <w:r w:rsidRPr="008658D5">
              <w:rPr>
                <w:rStyle w:val="Strong"/>
              </w:rPr>
              <w:t xml:space="preserve">Up to </w:t>
            </w:r>
            <w:r>
              <w:rPr>
                <w:rStyle w:val="Strong"/>
              </w:rPr>
              <w:t>6</w:t>
            </w:r>
            <w:r w:rsidRPr="008658D5">
              <w:rPr>
                <w:rStyle w:val="Strong"/>
              </w:rPr>
              <w:t>0 alphanumeric characters.</w:t>
            </w:r>
          </w:p>
        </w:tc>
      </w:tr>
      <w:tr w:rsidR="000E4E3B" w:rsidRPr="00CF4376" w14:paraId="76746660" w14:textId="77777777" w:rsidTr="00B30D80">
        <w:tc>
          <w:tcPr>
            <w:tcW w:w="0" w:type="dxa"/>
          </w:tcPr>
          <w:p w14:paraId="2AF916CB" w14:textId="77777777" w:rsidR="000E4E3B" w:rsidRDefault="000E4E3B" w:rsidP="00633E97">
            <w:pPr>
              <w:pStyle w:val="TableText"/>
            </w:pPr>
            <w:proofErr w:type="spellStart"/>
            <w:r>
              <w:t>ParentEntityType</w:t>
            </w:r>
            <w:proofErr w:type="spellEnd"/>
            <w:r>
              <w:t>*</w:t>
            </w:r>
          </w:p>
        </w:tc>
        <w:tc>
          <w:tcPr>
            <w:tcW w:w="0" w:type="dxa"/>
            <w:vAlign w:val="center"/>
          </w:tcPr>
          <w:p w14:paraId="30EC2BE9" w14:textId="77777777" w:rsidR="000E4E3B" w:rsidRPr="00F77A11" w:rsidRDefault="00034FA3" w:rsidP="000E4E3B">
            <w:pPr>
              <w:pStyle w:val="TableText"/>
            </w:pPr>
            <w:r>
              <w:t>Institution</w:t>
            </w:r>
            <w:r w:rsidR="000E4E3B">
              <w:t xml:space="preserve"> group’s parent in the </w:t>
            </w:r>
            <w:r w:rsidR="00263A67">
              <w:t>Consortium’s</w:t>
            </w:r>
            <w:r w:rsidR="000E4E3B">
              <w:t xml:space="preserve"> hierarchy. </w:t>
            </w:r>
            <w:r w:rsidR="000E4E3B" w:rsidRPr="00F77A11">
              <w:t>One of the following:</w:t>
            </w:r>
          </w:p>
          <w:p w14:paraId="6F5D4C07" w14:textId="1ADA82F7" w:rsidR="000E4E3B" w:rsidRPr="00F77A11" w:rsidRDefault="000E4E3B" w:rsidP="0096591F">
            <w:pPr>
              <w:pStyle w:val="TableTextBullet"/>
            </w:pPr>
            <w:r w:rsidRPr="00E67128">
              <w:rPr>
                <w:rStyle w:val="Strong"/>
              </w:rPr>
              <w:t>CLIENT</w:t>
            </w:r>
            <w:r w:rsidRPr="00F77A11">
              <w:t xml:space="preserve">—Indicates the </w:t>
            </w:r>
            <w:r w:rsidR="004339B9">
              <w:t>institution</w:t>
            </w:r>
            <w:r w:rsidR="006419F7">
              <w:t xml:space="preserve"> group</w:t>
            </w:r>
            <w:r w:rsidRPr="00F77A11">
              <w:t xml:space="preserve"> is a direct </w:t>
            </w:r>
            <w:r>
              <w:t xml:space="preserve">member of the </w:t>
            </w:r>
            <w:r w:rsidR="002368EC">
              <w:t>Consortium</w:t>
            </w:r>
            <w:r w:rsidRPr="00F77A11">
              <w:t>.</w:t>
            </w:r>
          </w:p>
          <w:p w14:paraId="693AA632" w14:textId="77777777" w:rsidR="000E4E3B" w:rsidRDefault="000E4E3B" w:rsidP="0096591F">
            <w:pPr>
              <w:pStyle w:val="TableTextBullet"/>
            </w:pPr>
            <w:r w:rsidRPr="00E67128">
              <w:rPr>
                <w:rStyle w:val="Strong"/>
              </w:rPr>
              <w:t>GROUPOFSTATES</w:t>
            </w:r>
            <w:r w:rsidRPr="00F77A11">
              <w:t xml:space="preserve">—Indicates the </w:t>
            </w:r>
            <w:r w:rsidR="004339B9">
              <w:t>institution</w:t>
            </w:r>
            <w:r w:rsidR="006419F7">
              <w:t xml:space="preserve"> group</w:t>
            </w:r>
            <w:r>
              <w:t xml:space="preserve"> </w:t>
            </w:r>
            <w:r w:rsidRPr="00F77A11">
              <w:t>is a member of a group of states.</w:t>
            </w:r>
          </w:p>
          <w:p w14:paraId="0A06BD89" w14:textId="77777777" w:rsidR="000E4E3B" w:rsidRDefault="000E4E3B" w:rsidP="0096591F">
            <w:pPr>
              <w:pStyle w:val="TableTextBullet"/>
            </w:pPr>
            <w:r w:rsidRPr="00E67128">
              <w:rPr>
                <w:rStyle w:val="Strong"/>
              </w:rPr>
              <w:t>STATE</w:t>
            </w:r>
            <w:r w:rsidRPr="00F77A11">
              <w:t>—</w:t>
            </w:r>
            <w:r>
              <w:t>Indicates the institution</w:t>
            </w:r>
            <w:r w:rsidR="004339B9">
              <w:t xml:space="preserve"> group</w:t>
            </w:r>
            <w:r>
              <w:t xml:space="preserve"> is a member of a state.</w:t>
            </w:r>
          </w:p>
          <w:p w14:paraId="3FA1DD6D" w14:textId="77777777" w:rsidR="000E4E3B" w:rsidRPr="00F77A11" w:rsidRDefault="000E4E3B" w:rsidP="0096591F">
            <w:pPr>
              <w:pStyle w:val="TableTextBullet"/>
            </w:pPr>
            <w:r w:rsidRPr="00E67128">
              <w:rPr>
                <w:rStyle w:val="Strong"/>
              </w:rPr>
              <w:t>GROUPOFDISTRICTS</w:t>
            </w:r>
            <w:r w:rsidRPr="00F77A11">
              <w:t>—</w:t>
            </w:r>
            <w:r>
              <w:t xml:space="preserve">Indicates the </w:t>
            </w:r>
            <w:r w:rsidR="004339B9">
              <w:t>institution</w:t>
            </w:r>
            <w:r w:rsidR="006419F7">
              <w:t xml:space="preserve"> group</w:t>
            </w:r>
            <w:r>
              <w:t xml:space="preserve"> is a member of a group of districts.</w:t>
            </w:r>
          </w:p>
          <w:p w14:paraId="3FB88254" w14:textId="77777777" w:rsidR="000E4E3B" w:rsidRPr="00F77A11" w:rsidRDefault="000E4E3B" w:rsidP="0096591F">
            <w:pPr>
              <w:pStyle w:val="TableTextBullet"/>
            </w:pPr>
            <w:r w:rsidRPr="00E67128">
              <w:rPr>
                <w:rStyle w:val="Strong"/>
              </w:rPr>
              <w:t>DISTRICT</w:t>
            </w:r>
            <w:r w:rsidRPr="00F77A11">
              <w:t>—</w:t>
            </w:r>
            <w:r>
              <w:t xml:space="preserve">Indicates the </w:t>
            </w:r>
            <w:r w:rsidR="004339B9">
              <w:t>institution</w:t>
            </w:r>
            <w:r w:rsidR="006419F7">
              <w:t xml:space="preserve"> group</w:t>
            </w:r>
            <w:r>
              <w:t xml:space="preserve"> is a member of a district.</w:t>
            </w:r>
          </w:p>
          <w:p w14:paraId="246CA14A" w14:textId="532A93EA" w:rsidR="000E4E3B" w:rsidRDefault="000E4E3B"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Pr="006A609D">
              <w:rPr>
                <w:rStyle w:val="CrossReference"/>
              </w:rPr>
              <w:fldChar w:fldCharType="begin"/>
            </w:r>
            <w:r w:rsidR="006A609D" w:rsidRPr="006A609D">
              <w:rPr>
                <w:rStyle w:val="CrossReference"/>
              </w:rPr>
              <w:instrText xml:space="preserve"> REF _Ref388247329 \* MERGEFORMAT \h</w:instrText>
            </w:r>
            <w:r w:rsidRPr="006A609D">
              <w:rPr>
                <w:rStyle w:val="CrossReference"/>
              </w:rPr>
            </w:r>
            <w:r w:rsidRPr="006A609D">
              <w:rPr>
                <w:rStyle w:val="CrossReference"/>
              </w:rPr>
              <w:fldChar w:fldCharType="separate"/>
            </w:r>
            <w:r w:rsidR="00CF0CD4" w:rsidRPr="00CF0CD4">
              <w:rPr>
                <w:rStyle w:val="CrossReference"/>
              </w:rPr>
              <w:t>Understanding the Smarter Balanced Hierarchy</w:t>
            </w:r>
            <w:r w:rsidRPr="006A609D">
              <w:rPr>
                <w:rStyle w:val="CrossReference"/>
              </w:rPr>
              <w:fldChar w:fldCharType="end"/>
            </w:r>
            <w:r w:rsidRPr="00F77A11">
              <w:t>.</w:t>
            </w:r>
          </w:p>
        </w:tc>
      </w:tr>
      <w:tr w:rsidR="000E4E3B" w:rsidRPr="00CF4376" w14:paraId="0F94DF93" w14:textId="77777777" w:rsidTr="00B30D80">
        <w:tc>
          <w:tcPr>
            <w:tcW w:w="0" w:type="dxa"/>
          </w:tcPr>
          <w:p w14:paraId="6A88708D" w14:textId="77777777" w:rsidR="000E4E3B" w:rsidRDefault="000E4E3B" w:rsidP="00633E97">
            <w:pPr>
              <w:pStyle w:val="TableText"/>
            </w:pPr>
            <w:proofErr w:type="spellStart"/>
            <w:r>
              <w:t>ParentExternalId</w:t>
            </w:r>
            <w:proofErr w:type="spellEnd"/>
            <w:r>
              <w:t>*</w:t>
            </w:r>
          </w:p>
        </w:tc>
        <w:tc>
          <w:tcPr>
            <w:tcW w:w="0" w:type="dxa"/>
            <w:vAlign w:val="center"/>
          </w:tcPr>
          <w:p w14:paraId="0F52BED9" w14:textId="2D563866" w:rsidR="00E27BF9" w:rsidRDefault="00E27BF9" w:rsidP="000E4E3B">
            <w:pPr>
              <w:pStyle w:val="TableText"/>
            </w:pPr>
            <w:r>
              <w:fldChar w:fldCharType="begin"/>
            </w:r>
            <w:r>
              <w:instrText xml:space="preserve"> REF parentexternalid \h </w:instrText>
            </w:r>
            <w:r>
              <w:fldChar w:fldCharType="separate"/>
            </w:r>
            <w:r w:rsidR="00CF0CD4">
              <w:t>Parent entity’s identifier.</w:t>
            </w:r>
            <w:r>
              <w:fldChar w:fldCharType="end"/>
            </w:r>
          </w:p>
          <w:p w14:paraId="74703457" w14:textId="77777777" w:rsidR="00E27BF9" w:rsidRDefault="00E27BF9" w:rsidP="007532EF">
            <w:pPr>
              <w:pStyle w:val="TableText"/>
            </w:pPr>
            <w:r w:rsidRPr="00B74DE9">
              <w:rPr>
                <w:rStyle w:val="Strong"/>
              </w:rPr>
              <w:t>Up to 20 characters of an existing client</w:t>
            </w:r>
            <w:r>
              <w:rPr>
                <w:rStyle w:val="Strong"/>
              </w:rPr>
              <w:t>’s,</w:t>
            </w:r>
            <w:r w:rsidRPr="00B74DE9">
              <w:rPr>
                <w:rStyle w:val="Strong"/>
              </w:rPr>
              <w:t xml:space="preserve"> </w:t>
            </w:r>
            <w:r>
              <w:rPr>
                <w:rStyle w:val="Strong"/>
              </w:rPr>
              <w:t>state group’s, state’s, district group’s</w:t>
            </w:r>
            <w:r w:rsidR="007532EF">
              <w:rPr>
                <w:rStyle w:val="Strong"/>
              </w:rPr>
              <w:t>, or district’s</w:t>
            </w:r>
            <w:r>
              <w:rPr>
                <w:rStyle w:val="Strong"/>
              </w:rPr>
              <w:t xml:space="preserve"> </w:t>
            </w:r>
            <w:r w:rsidRPr="00B74DE9">
              <w:rPr>
                <w:rStyle w:val="Strong"/>
              </w:rPr>
              <w:t>ID.</w:t>
            </w:r>
          </w:p>
        </w:tc>
      </w:tr>
      <w:tr w:rsidR="000E4E3B" w:rsidRPr="00CF4376" w14:paraId="576F1AF1" w14:textId="77777777" w:rsidTr="00B30D80">
        <w:tc>
          <w:tcPr>
            <w:tcW w:w="0" w:type="dxa"/>
          </w:tcPr>
          <w:p w14:paraId="5D51C884" w14:textId="77777777" w:rsidR="000E4E3B" w:rsidRDefault="000E4E3B" w:rsidP="00633E97">
            <w:pPr>
              <w:pStyle w:val="TableText"/>
            </w:pPr>
            <w:proofErr w:type="spellStart"/>
            <w:r>
              <w:t>StateAbbreviation</w:t>
            </w:r>
            <w:proofErr w:type="spellEnd"/>
            <w:r>
              <w:t>*</w:t>
            </w:r>
            <w:r w:rsidRPr="00D35F57">
              <w:rPr>
                <w:rStyle w:val="FootnoteReference"/>
              </w:rPr>
              <w:t>+</w:t>
            </w:r>
          </w:p>
        </w:tc>
        <w:tc>
          <w:tcPr>
            <w:tcW w:w="0" w:type="dxa"/>
            <w:vAlign w:val="center"/>
          </w:tcPr>
          <w:p w14:paraId="6A7CF926" w14:textId="2DC09D7F" w:rsidR="00FC3698" w:rsidRDefault="00FC3698" w:rsidP="0096591F">
            <w:pPr>
              <w:pStyle w:val="TableTextBullet"/>
            </w:pPr>
            <w:r>
              <w:t xml:space="preserve">State in which the </w:t>
            </w:r>
            <w:r w:rsidR="00034FA3">
              <w:t>institution</w:t>
            </w:r>
            <w:r>
              <w:t xml:space="preserve"> group is located. </w:t>
            </w:r>
            <w:r>
              <w:rPr>
                <w:rFonts w:eastAsiaTheme="minorEastAsia" w:cs="Arial"/>
                <w:szCs w:val="20"/>
              </w:rPr>
              <w:fldChar w:fldCharType="begin"/>
            </w:r>
            <w:r>
              <w:instrText xml:space="preserve"> REF stateabbrev \h </w:instrText>
            </w:r>
            <w:r>
              <w:rPr>
                <w:rFonts w:eastAsiaTheme="minorEastAsia" w:cs="Arial"/>
                <w:szCs w:val="20"/>
              </w:rPr>
              <w:fldChar w:fldCharType="separate"/>
            </w:r>
            <w:r w:rsidR="00CF0CD4">
              <w:rPr>
                <w:rFonts w:eastAsiaTheme="minorEastAsia" w:cs="Arial"/>
                <w:b/>
                <w:bCs/>
                <w:szCs w:val="20"/>
              </w:rPr>
              <w:t>Error! Reference source not found.</w:t>
            </w:r>
            <w:r>
              <w:fldChar w:fldCharType="end"/>
            </w:r>
          </w:p>
        </w:tc>
      </w:tr>
      <w:tr w:rsidR="003942F0" w:rsidRPr="00CF4376" w14:paraId="6CF475EB" w14:textId="77777777" w:rsidTr="00B30D80">
        <w:tc>
          <w:tcPr>
            <w:tcW w:w="0" w:type="dxa"/>
          </w:tcPr>
          <w:p w14:paraId="5C697E38" w14:textId="77777777" w:rsidR="003942F0" w:rsidRPr="00922BD9" w:rsidRDefault="003942F0" w:rsidP="001A2272">
            <w:pPr>
              <w:pStyle w:val="TableText"/>
            </w:pPr>
            <w:r w:rsidRPr="00922BD9">
              <w:t>Delete</w:t>
            </w:r>
            <w:r w:rsidR="006419F7" w:rsidRPr="00D35F57">
              <w:rPr>
                <w:rStyle w:val="FootnoteReference"/>
              </w:rPr>
              <w:t>+</w:t>
            </w:r>
          </w:p>
        </w:tc>
        <w:tc>
          <w:tcPr>
            <w:tcW w:w="0" w:type="dxa"/>
          </w:tcPr>
          <w:p w14:paraId="561C0F0C" w14:textId="77777777" w:rsidR="003942F0" w:rsidRPr="00FB4790" w:rsidRDefault="003942F0" w:rsidP="001A2272">
            <w:pPr>
              <w:pStyle w:val="TableText"/>
            </w:pPr>
            <w:r w:rsidRPr="00FB4790">
              <w:t xml:space="preserve">Flag for deleting the </w:t>
            </w:r>
            <w:r w:rsidR="00034FA3">
              <w:t>institution</w:t>
            </w:r>
            <w:r w:rsidR="008045F4">
              <w:t xml:space="preserve"> group</w:t>
            </w:r>
            <w:r w:rsidRPr="00FB4790">
              <w:t>.</w:t>
            </w:r>
          </w:p>
          <w:p w14:paraId="0D7A1DFF" w14:textId="77777777" w:rsidR="003942F0" w:rsidRPr="00FB4790" w:rsidRDefault="00F368C8" w:rsidP="001A2272">
            <w:pPr>
              <w:pStyle w:val="TableTextBullet"/>
            </w:pPr>
            <w:r>
              <w:rPr>
                <w:rStyle w:val="Strong"/>
              </w:rPr>
              <w:t>DELETE</w:t>
            </w:r>
            <w:r w:rsidR="003942F0" w:rsidRPr="00FB4790">
              <w:t xml:space="preserve">—Delete the </w:t>
            </w:r>
            <w:r w:rsidR="00034FA3">
              <w:t>institution</w:t>
            </w:r>
            <w:r w:rsidR="00493037">
              <w:t xml:space="preserve"> </w:t>
            </w:r>
            <w:r w:rsidR="003942F0">
              <w:t xml:space="preserve">group </w:t>
            </w:r>
            <w:r w:rsidR="003942F0" w:rsidRPr="00FB4790">
              <w:t>associated with the</w:t>
            </w:r>
            <w:r w:rsidR="003942F0">
              <w:t xml:space="preserve"> </w:t>
            </w:r>
            <w:r w:rsidR="00493037">
              <w:t>combination of</w:t>
            </w:r>
            <w:r w:rsidR="00192A59">
              <w:t xml:space="preserve"> </w:t>
            </w:r>
            <w:proofErr w:type="spellStart"/>
            <w:r w:rsidR="00192A59">
              <w:t>GroupOfInstitutionsIdentifier</w:t>
            </w:r>
            <w:proofErr w:type="spellEnd"/>
            <w:r w:rsidR="00192A59">
              <w:t xml:space="preserve"> and </w:t>
            </w:r>
            <w:proofErr w:type="spellStart"/>
            <w:r w:rsidR="00192A59">
              <w:t>StateAbbreviation</w:t>
            </w:r>
            <w:proofErr w:type="spellEnd"/>
            <w:r w:rsidR="00493037">
              <w:t>.</w:t>
            </w:r>
          </w:p>
          <w:p w14:paraId="20DD82ED" w14:textId="77777777" w:rsidR="003942F0" w:rsidRDefault="003942F0" w:rsidP="00034FA3">
            <w:pPr>
              <w:pStyle w:val="TableTextBullet"/>
            </w:pPr>
            <w:r w:rsidRPr="00FB4790">
              <w:rPr>
                <w:rStyle w:val="Strong"/>
              </w:rPr>
              <w:t>&lt;blank&gt;</w:t>
            </w:r>
            <w:r w:rsidRPr="00FB4790">
              <w:t>—</w:t>
            </w:r>
            <w:r>
              <w:t xml:space="preserve">Add the new </w:t>
            </w:r>
            <w:r w:rsidR="00034FA3">
              <w:t>institution</w:t>
            </w:r>
            <w:r>
              <w:t xml:space="preserve"> group</w:t>
            </w:r>
            <w:r w:rsidR="009572B2">
              <w:t xml:space="preserve"> or modify an existing </w:t>
            </w:r>
            <w:r w:rsidR="00034FA3">
              <w:t>institution</w:t>
            </w:r>
            <w:r w:rsidR="009572B2">
              <w:t xml:space="preserve"> group</w:t>
            </w:r>
            <w:r w:rsidRPr="0071086F">
              <w:t>.</w:t>
            </w:r>
          </w:p>
        </w:tc>
      </w:tr>
    </w:tbl>
    <w:p w14:paraId="795C9E92" w14:textId="77777777" w:rsidR="0076368C" w:rsidRPr="007124A4" w:rsidRDefault="0076368C" w:rsidP="007124A4">
      <w:pPr>
        <w:rPr>
          <w:rFonts w:eastAsiaTheme="majorEastAsia"/>
        </w:rPr>
      </w:pPr>
    </w:p>
    <w:p w14:paraId="713C3DF3" w14:textId="77777777" w:rsidR="00482D83" w:rsidRDefault="006F0602" w:rsidP="006F0602">
      <w:pPr>
        <w:pStyle w:val="Heading3"/>
      </w:pPr>
      <w:bookmarkStart w:id="142" w:name="_Toc391560333"/>
      <w:bookmarkStart w:id="143" w:name="_Toc34118625"/>
      <w:r>
        <w:lastRenderedPageBreak/>
        <w:t xml:space="preserve">Managing </w:t>
      </w:r>
      <w:r w:rsidR="00AC7689">
        <w:t>Institutions</w:t>
      </w:r>
      <w:r w:rsidR="00482D83">
        <w:t>.</w:t>
      </w:r>
      <w:bookmarkEnd w:id="142"/>
      <w:bookmarkEnd w:id="143"/>
    </w:p>
    <w:p w14:paraId="2F21774F" w14:textId="77777777" w:rsidR="001B2700" w:rsidRDefault="006F0602" w:rsidP="007124A4">
      <w:pPr>
        <w:keepNext/>
      </w:pPr>
      <w:r>
        <w:t xml:space="preserve">After </w:t>
      </w:r>
      <w:r w:rsidR="00AC7689">
        <w:t>adding institution group records</w:t>
      </w:r>
      <w:r>
        <w:t xml:space="preserve">, you can create </w:t>
      </w:r>
      <w:r w:rsidR="00DF2884">
        <w:t xml:space="preserve">institution </w:t>
      </w:r>
      <w:r>
        <w:t xml:space="preserve">records. </w:t>
      </w:r>
      <w:r w:rsidR="00AC7689">
        <w:t>Institutions</w:t>
      </w:r>
      <w:r>
        <w:t xml:space="preserve"> can belong to a</w:t>
      </w:r>
      <w:r w:rsidR="00AC7689">
        <w:t xml:space="preserve">n institution group, </w:t>
      </w:r>
      <w:r>
        <w:t>district, district group,</w:t>
      </w:r>
      <w:r w:rsidR="00996EB8">
        <w:t xml:space="preserve"> state, state group, or client.</w:t>
      </w:r>
    </w:p>
    <w:p w14:paraId="31EAD80F" w14:textId="77777777" w:rsidR="006F0602" w:rsidRPr="00FC154A" w:rsidRDefault="006F0602" w:rsidP="007124A4">
      <w:pPr>
        <w:keepNext/>
        <w:rPr>
          <w:rStyle w:val="Emphasis"/>
        </w:rPr>
      </w:pPr>
      <w:r w:rsidRPr="00FC154A">
        <w:rPr>
          <w:rStyle w:val="Emphasis"/>
        </w:rPr>
        <w:t xml:space="preserve">Note: The actions described in this section are available to </w:t>
      </w:r>
      <w:r w:rsidR="00DF2884" w:rsidRPr="00FC154A">
        <w:rPr>
          <w:rStyle w:val="Emphasis"/>
        </w:rPr>
        <w:t>users</w:t>
      </w:r>
      <w:r w:rsidRPr="00FC154A">
        <w:rPr>
          <w:rStyle w:val="Emphasis"/>
        </w:rPr>
        <w:t xml:space="preserve"> with a district</w:t>
      </w:r>
      <w:r w:rsidR="0076368C" w:rsidRPr="00FC154A">
        <w:rPr>
          <w:rStyle w:val="Emphasis"/>
        </w:rPr>
        <w:t>-</w:t>
      </w:r>
      <w:r w:rsidRPr="00FC154A">
        <w:rPr>
          <w:rStyle w:val="Emphasis"/>
        </w:rPr>
        <w:t>, state</w:t>
      </w:r>
      <w:r w:rsidR="0076368C" w:rsidRPr="00FC154A">
        <w:rPr>
          <w:rStyle w:val="Emphasis"/>
        </w:rPr>
        <w:t>-</w:t>
      </w:r>
      <w:r w:rsidRPr="00FC154A">
        <w:rPr>
          <w:rStyle w:val="Emphasis"/>
        </w:rPr>
        <w:t>, or client</w:t>
      </w:r>
      <w:r w:rsidR="0076368C" w:rsidRPr="00FC154A">
        <w:rPr>
          <w:rStyle w:val="Emphasis"/>
        </w:rPr>
        <w:t>-level</w:t>
      </w:r>
      <w:r w:rsidRPr="00FC154A">
        <w:rPr>
          <w:rStyle w:val="Emphasis"/>
        </w:rPr>
        <w:t xml:space="preserve"> role.</w:t>
      </w:r>
    </w:p>
    <w:p w14:paraId="196F806F" w14:textId="77777777" w:rsidR="00482D83" w:rsidRDefault="006F0602" w:rsidP="006F0602">
      <w:pPr>
        <w:pStyle w:val="Heading4"/>
      </w:pPr>
      <w:bookmarkStart w:id="144" w:name="_Toc391560334"/>
      <w:bookmarkStart w:id="145" w:name="_Toc34118626"/>
      <w:r>
        <w:t>Create or modify a</w:t>
      </w:r>
      <w:r w:rsidR="00AC7689">
        <w:t>n institution</w:t>
      </w:r>
      <w:r w:rsidR="00482D83">
        <w:t>.</w:t>
      </w:r>
      <w:bookmarkEnd w:id="144"/>
      <w:bookmarkEnd w:id="145"/>
    </w:p>
    <w:p w14:paraId="659ED2A7" w14:textId="549F4CA8" w:rsidR="0076368C" w:rsidRDefault="0076368C" w:rsidP="009A7309">
      <w:pPr>
        <w:pStyle w:val="ImageCaption"/>
      </w:pPr>
      <w:bookmarkStart w:id="146" w:name="_Toc391560262"/>
      <w:bookmarkStart w:id="147" w:name="_Toc34118166"/>
      <w:bookmarkStart w:id="148" w:name="_Toc38611325"/>
      <w:r>
        <w:t xml:space="preserve">Figure </w:t>
      </w:r>
      <w:r w:rsidR="005C4B10">
        <w:fldChar w:fldCharType="begin"/>
      </w:r>
      <w:r w:rsidR="005C4B10">
        <w:instrText xml:space="preserve"> SEQ Figure \* ARABIC </w:instrText>
      </w:r>
      <w:r w:rsidR="005C4B10">
        <w:fldChar w:fldCharType="separate"/>
      </w:r>
      <w:r w:rsidR="00CF0CD4">
        <w:rPr>
          <w:noProof/>
        </w:rPr>
        <w:t>20</w:t>
      </w:r>
      <w:r w:rsidR="005C4B10">
        <w:rPr>
          <w:noProof/>
        </w:rPr>
        <w:fldChar w:fldCharType="end"/>
      </w:r>
      <w:r>
        <w:t xml:space="preserve">. </w:t>
      </w:r>
      <w:r w:rsidR="00AC7689">
        <w:t>Institution</w:t>
      </w:r>
      <w:r>
        <w:t xml:space="preserve"> Search </w:t>
      </w:r>
      <w:r w:rsidR="00945749">
        <w:t>Screen</w:t>
      </w:r>
      <w:bookmarkEnd w:id="146"/>
      <w:bookmarkEnd w:id="147"/>
      <w:bookmarkEnd w:id="148"/>
    </w:p>
    <w:p w14:paraId="19043094" w14:textId="77777777" w:rsidR="0076368C" w:rsidRDefault="007879C2" w:rsidP="00545E13">
      <w:pPr>
        <w:pStyle w:val="Image"/>
      </w:pPr>
      <w:r>
        <w:drawing>
          <wp:inline distT="0" distB="0" distL="0" distR="0" wp14:anchorId="2B64A72C" wp14:editId="0F8693D5">
            <wp:extent cx="5944235" cy="2243455"/>
            <wp:effectExtent l="19050" t="19050" r="18415" b="23495"/>
            <wp:docPr id="576" name="Picture 576" descr="Institution Searc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4235" cy="2243455"/>
                    </a:xfrm>
                    <a:prstGeom prst="rect">
                      <a:avLst/>
                    </a:prstGeom>
                    <a:noFill/>
                    <a:ln>
                      <a:solidFill>
                        <a:schemeClr val="bg1">
                          <a:lumMod val="65000"/>
                        </a:schemeClr>
                      </a:solidFill>
                    </a:ln>
                  </pic:spPr>
                </pic:pic>
              </a:graphicData>
            </a:graphic>
          </wp:inline>
        </w:drawing>
      </w:r>
    </w:p>
    <w:p w14:paraId="50C8646C" w14:textId="77777777" w:rsidR="00727FB2" w:rsidRPr="0076368C" w:rsidRDefault="00727FB2" w:rsidP="00727FB2"/>
    <w:p w14:paraId="32C16817" w14:textId="77777777" w:rsidR="006F0602" w:rsidRDefault="006F0602" w:rsidP="00586A01">
      <w:pPr>
        <w:pStyle w:val="ProcedureIntroduction"/>
      </w:pPr>
      <w:r>
        <w:t>To create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14:paraId="681DE5CE" w14:textId="77777777" w:rsidTr="00B022EB">
        <w:trPr>
          <w:jc w:val="center"/>
        </w:trPr>
        <w:tc>
          <w:tcPr>
            <w:tcW w:w="9495" w:type="dxa"/>
          </w:tcPr>
          <w:p w14:paraId="40C30090" w14:textId="77777777" w:rsidR="006F0602" w:rsidRDefault="008C52B5" w:rsidP="00D1375C">
            <w:pPr>
              <w:pStyle w:val="ListNumber"/>
              <w:numPr>
                <w:ilvl w:val="0"/>
                <w:numId w:val="43"/>
              </w:numPr>
            </w:pPr>
            <w:r>
              <w:t>On the</w:t>
            </w:r>
            <w:r w:rsidR="006F0602">
              <w:t xml:space="preserve"> </w:t>
            </w:r>
            <w:r w:rsidR="00DD7873">
              <w:t>ART</w:t>
            </w:r>
            <w:r w:rsidR="006F0602">
              <w:t xml:space="preserve"> </w:t>
            </w:r>
            <w:r w:rsidR="00926E3F">
              <w:t>home screen</w:t>
            </w:r>
            <w:r w:rsidR="006F0602">
              <w:t>, click [</w:t>
            </w:r>
            <w:r w:rsidR="006F0602" w:rsidRPr="00D108A9">
              <w:rPr>
                <w:rStyle w:val="Strong"/>
              </w:rPr>
              <w:t>Create/Modify Institutions</w:t>
            </w:r>
            <w:r w:rsidR="002677FA">
              <w:rPr>
                <w:rStyle w:val="Strong"/>
                <w:b w:val="0"/>
              </w:rPr>
              <w:t>]</w:t>
            </w:r>
            <w:r w:rsidR="006F0602">
              <w:t>.</w:t>
            </w:r>
          </w:p>
          <w:p w14:paraId="13F975B9" w14:textId="77777777" w:rsidR="006F0602" w:rsidRDefault="006F0602" w:rsidP="006F0602">
            <w:pPr>
              <w:pStyle w:val="ListNumber"/>
            </w:pPr>
            <w:r>
              <w:t xml:space="preserve">On the </w:t>
            </w:r>
            <w:r w:rsidR="008D6682">
              <w:rPr>
                <w:rStyle w:val="IntenseEmphasis"/>
              </w:rPr>
              <w:t>Create/Modify Institutions</w:t>
            </w:r>
            <w:r w:rsidR="008D6682">
              <w:t xml:space="preserve"> </w:t>
            </w:r>
            <w:r>
              <w:t>screen, click the [</w:t>
            </w:r>
            <w:r w:rsidR="00DF2884" w:rsidRPr="00D108A9">
              <w:rPr>
                <w:rStyle w:val="Strong"/>
              </w:rPr>
              <w:t>Institution</w:t>
            </w:r>
            <w:r>
              <w:t xml:space="preserve">] link. </w:t>
            </w:r>
          </w:p>
          <w:p w14:paraId="6425F2C7" w14:textId="4BDEFB9F" w:rsidR="006F0602" w:rsidRDefault="006F0602" w:rsidP="006F0602">
            <w:pPr>
              <w:pStyle w:val="ListNumber"/>
            </w:pPr>
            <w:r>
              <w:t xml:space="preserve">On the </w:t>
            </w:r>
            <w:r w:rsidR="00DF2884" w:rsidRPr="00FC154A">
              <w:rPr>
                <w:rStyle w:val="IntenseEmphasis"/>
              </w:rPr>
              <w:t>Institution</w:t>
            </w:r>
            <w:r w:rsidR="00526789" w:rsidRPr="00FC154A">
              <w:rPr>
                <w:rStyle w:val="IntenseEmphasis"/>
              </w:rPr>
              <w:t xml:space="preserve"> </w:t>
            </w:r>
            <w:r w:rsidRPr="00FC154A">
              <w:rPr>
                <w:rStyle w:val="IntenseEmphasis"/>
              </w:rPr>
              <w:t>Search</w:t>
            </w:r>
            <w:r>
              <w:t xml:space="preserve"> screen, click [</w:t>
            </w:r>
            <w:r w:rsidR="002368EC">
              <w:rPr>
                <w:rStyle w:val="Strong"/>
              </w:rPr>
              <w:t>Add New Institution</w:t>
            </w:r>
            <w:r>
              <w:t>].</w:t>
            </w:r>
          </w:p>
          <w:p w14:paraId="1EDF9B74" w14:textId="0B1C449E" w:rsidR="006F0602" w:rsidRDefault="006F0602" w:rsidP="006F0602">
            <w:pPr>
              <w:pStyle w:val="ListNumber"/>
            </w:pPr>
            <w:r>
              <w:t xml:space="preserve">On the </w:t>
            </w:r>
            <w:r w:rsidRPr="00FC154A">
              <w:rPr>
                <w:rStyle w:val="IntenseEmphasis"/>
              </w:rPr>
              <w:t xml:space="preserve">Add </w:t>
            </w:r>
            <w:r w:rsidR="00526789" w:rsidRPr="00FC154A">
              <w:rPr>
                <w:rStyle w:val="IntenseEmphasis"/>
              </w:rPr>
              <w:t xml:space="preserve">Institution </w:t>
            </w:r>
            <w:r w:rsidRPr="00FC154A">
              <w:rPr>
                <w:rStyle w:val="IntenseEmphasis"/>
              </w:rPr>
              <w:t>Information</w:t>
            </w:r>
            <w:r>
              <w:t xml:space="preserve"> screen, enter the information for the </w:t>
            </w:r>
            <w:r w:rsidR="00AC7689">
              <w:t>institution</w:t>
            </w:r>
            <w:r>
              <w:t xml:space="preserve"> in the provided fields. For an explanation of these fields, see</w:t>
            </w:r>
            <w:r w:rsidR="00824496">
              <w:t xml:space="preserve"> </w:t>
            </w:r>
            <w:r w:rsidR="0008044D" w:rsidRPr="0008044D">
              <w:rPr>
                <w:rStyle w:val="CrossReference"/>
              </w:rPr>
              <w:fldChar w:fldCharType="begin"/>
            </w:r>
            <w:r w:rsidR="0008044D" w:rsidRPr="0008044D">
              <w:rPr>
                <w:rStyle w:val="CrossReference"/>
              </w:rPr>
              <w:instrText xml:space="preserve"> REF _Ref34222431 \h </w:instrText>
            </w:r>
            <w:r w:rsidR="0008044D">
              <w:rPr>
                <w:rStyle w:val="CrossReference"/>
              </w:rPr>
              <w:instrText xml:space="preserve"> \* MERGEFORMAT </w:instrText>
            </w:r>
            <w:r w:rsidR="0008044D" w:rsidRPr="0008044D">
              <w:rPr>
                <w:rStyle w:val="CrossReference"/>
              </w:rPr>
            </w:r>
            <w:r w:rsidR="0008044D" w:rsidRPr="0008044D">
              <w:rPr>
                <w:rStyle w:val="CrossReference"/>
              </w:rPr>
              <w:fldChar w:fldCharType="separate"/>
            </w:r>
            <w:r w:rsidR="00CF0CD4" w:rsidRPr="00CF0CD4">
              <w:rPr>
                <w:rStyle w:val="CrossReference"/>
              </w:rPr>
              <w:t>Table 7</w:t>
            </w:r>
            <w:r w:rsidR="0008044D" w:rsidRPr="0008044D">
              <w:rPr>
                <w:rStyle w:val="CrossReference"/>
              </w:rPr>
              <w:fldChar w:fldCharType="end"/>
            </w:r>
            <w:r>
              <w:t>.</w:t>
            </w:r>
          </w:p>
          <w:p w14:paraId="035B7ED8" w14:textId="77777777" w:rsidR="006F0602" w:rsidRDefault="00AC7689" w:rsidP="00AC7689">
            <w:pPr>
              <w:pStyle w:val="ListNumber"/>
            </w:pPr>
            <w:r>
              <w:t>C</w:t>
            </w:r>
            <w:r w:rsidR="006F0602">
              <w:t>lick [</w:t>
            </w:r>
            <w:r w:rsidR="006F0602" w:rsidRPr="00D108A9">
              <w:rPr>
                <w:rStyle w:val="Strong"/>
              </w:rPr>
              <w:t>Save</w:t>
            </w:r>
            <w:r w:rsidR="006F0602">
              <w:t xml:space="preserve">]. </w:t>
            </w:r>
          </w:p>
        </w:tc>
      </w:tr>
    </w:tbl>
    <w:p w14:paraId="5E05F8A9" w14:textId="77777777" w:rsidR="006F0602" w:rsidRPr="00945749" w:rsidRDefault="006F0602" w:rsidP="00910B75"/>
    <w:p w14:paraId="262149A8" w14:textId="77777777" w:rsidR="006F0602" w:rsidRDefault="006F0602" w:rsidP="00586A01">
      <w:pPr>
        <w:pStyle w:val="ProcedureIntroduction"/>
      </w:pPr>
      <w:r>
        <w:t>To modify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14:paraId="135A8909" w14:textId="77777777" w:rsidTr="651731D3">
        <w:trPr>
          <w:jc w:val="center"/>
        </w:trPr>
        <w:tc>
          <w:tcPr>
            <w:tcW w:w="9576" w:type="dxa"/>
          </w:tcPr>
          <w:p w14:paraId="661378D6" w14:textId="77777777" w:rsidR="006F0602" w:rsidRDefault="00DF2884" w:rsidP="00D1375C">
            <w:pPr>
              <w:pStyle w:val="ListParagraph"/>
              <w:numPr>
                <w:ilvl w:val="0"/>
                <w:numId w:val="44"/>
              </w:numPr>
              <w:spacing w:after="0"/>
              <w:ind w:left="360"/>
            </w:pPr>
            <w:r>
              <w:t xml:space="preserve">On the </w:t>
            </w:r>
            <w:r>
              <w:rPr>
                <w:b/>
                <w:i/>
              </w:rPr>
              <w:t>Institution</w:t>
            </w:r>
            <w:r w:rsidRPr="000E4206">
              <w:rPr>
                <w:b/>
                <w:i/>
              </w:rPr>
              <w:t xml:space="preserve"> Search</w:t>
            </w:r>
            <w:r>
              <w:t xml:space="preserve"> screen, </w:t>
            </w:r>
            <w:r w:rsidR="006F0602">
              <w:t xml:space="preserve">search for </w:t>
            </w:r>
            <w:r w:rsidR="00AC7689">
              <w:t>an institution</w:t>
            </w:r>
            <w:r w:rsidR="006F0602">
              <w:t xml:space="preserve"> record.</w:t>
            </w:r>
          </w:p>
          <w:p w14:paraId="140F9C89" w14:textId="4467DDF3" w:rsidR="006F0602" w:rsidRDefault="00DF2884" w:rsidP="00D1375C">
            <w:pPr>
              <w:pStyle w:val="ListParagraph"/>
              <w:numPr>
                <w:ilvl w:val="0"/>
                <w:numId w:val="44"/>
              </w:numPr>
              <w:spacing w:after="80"/>
              <w:ind w:left="360"/>
            </w:pPr>
            <w:r>
              <w:t>I</w:t>
            </w:r>
            <w:r w:rsidR="006F0602">
              <w:t xml:space="preserve">n the search results table, click </w:t>
            </w:r>
            <w:r w:rsidR="001E6E28">
              <w:t>[</w:t>
            </w:r>
            <w:r w:rsidR="006F0602">
              <w:rPr>
                <w:noProof/>
              </w:rPr>
              <w:drawing>
                <wp:inline distT="0" distB="0" distL="0" distR="0" wp14:anchorId="776B027C" wp14:editId="13FC9479">
                  <wp:extent cx="228600" cy="234682"/>
                  <wp:effectExtent l="0" t="0" r="0" b="0"/>
                  <wp:docPr id="1668666252" name="Picture 463" descr="Pencil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pic:nvPicPr>
                        <pic:blipFill>
                          <a:blip r:embed="rId45">
                            <a:extLst>
                              <a:ext uri="{28A0092B-C50C-407E-A947-70E740481C1C}">
                                <a14:useLocalDpi xmlns:a14="http://schemas.microsoft.com/office/drawing/2010/main" val="0"/>
                              </a:ext>
                            </a:extLst>
                          </a:blip>
                          <a:stretch>
                            <a:fillRect/>
                          </a:stretch>
                        </pic:blipFill>
                        <pic:spPr>
                          <a:xfrm>
                            <a:off x="0" y="0"/>
                            <a:ext cx="228600" cy="234682"/>
                          </a:xfrm>
                          <a:prstGeom prst="rect">
                            <a:avLst/>
                          </a:prstGeom>
                        </pic:spPr>
                      </pic:pic>
                    </a:graphicData>
                  </a:graphic>
                </wp:inline>
              </w:drawing>
            </w:r>
            <w:r w:rsidR="006F0602">
              <w:t>]</w:t>
            </w:r>
            <w:r w:rsidR="00AC7689">
              <w:t xml:space="preserve"> </w:t>
            </w:r>
            <w:r w:rsidR="006F0602">
              <w:t>for a</w:t>
            </w:r>
            <w:r w:rsidR="00AC7689">
              <w:t>n</w:t>
            </w:r>
            <w:r w:rsidR="006F0602">
              <w:t xml:space="preserve"> </w:t>
            </w:r>
            <w:r w:rsidR="00AC7689">
              <w:t>institution</w:t>
            </w:r>
            <w:r w:rsidR="006F0602">
              <w:t xml:space="preserve"> record.</w:t>
            </w:r>
          </w:p>
          <w:p w14:paraId="35F4F1BC" w14:textId="147705BE" w:rsidR="006F0602" w:rsidRDefault="006F0602" w:rsidP="00D1375C">
            <w:pPr>
              <w:pStyle w:val="ListNumber"/>
              <w:numPr>
                <w:ilvl w:val="0"/>
                <w:numId w:val="44"/>
              </w:numPr>
              <w:ind w:left="360"/>
            </w:pPr>
            <w:r>
              <w:t xml:space="preserve">On the </w:t>
            </w:r>
            <w:r w:rsidRPr="00FC154A">
              <w:rPr>
                <w:rStyle w:val="IntenseEmphasis"/>
              </w:rPr>
              <w:t xml:space="preserve">Edit </w:t>
            </w:r>
            <w:r w:rsidR="00DF2884" w:rsidRPr="00FC154A">
              <w:rPr>
                <w:rStyle w:val="IntenseEmphasis"/>
              </w:rPr>
              <w:t xml:space="preserve">Institution </w:t>
            </w:r>
            <w:r w:rsidRPr="00FC154A">
              <w:rPr>
                <w:rStyle w:val="IntenseEmphasis"/>
              </w:rPr>
              <w:t>Information</w:t>
            </w:r>
            <w:r>
              <w:t xml:space="preserve"> screen, </w:t>
            </w:r>
            <w:r w:rsidR="00AC7689">
              <w:t>modify</w:t>
            </w:r>
            <w:r>
              <w:t xml:space="preserve"> the information for the </w:t>
            </w:r>
            <w:r w:rsidR="00AC7689">
              <w:t>institution</w:t>
            </w:r>
            <w:r>
              <w:t xml:space="preserve"> in the provided fields. For an explanation of these fields, see</w:t>
            </w:r>
            <w:r w:rsidR="00526789">
              <w:t xml:space="preserve"> </w:t>
            </w:r>
            <w:r w:rsidR="0008044D" w:rsidRPr="0008044D">
              <w:rPr>
                <w:rStyle w:val="CrossReference"/>
              </w:rPr>
              <w:fldChar w:fldCharType="begin"/>
            </w:r>
            <w:r w:rsidR="0008044D" w:rsidRPr="0008044D">
              <w:rPr>
                <w:rStyle w:val="CrossReference"/>
              </w:rPr>
              <w:instrText xml:space="preserve"> REF _Ref34222431 \h </w:instrText>
            </w:r>
            <w:r w:rsidR="0008044D">
              <w:rPr>
                <w:rStyle w:val="CrossReference"/>
              </w:rPr>
              <w:instrText xml:space="preserve"> \* MERGEFORMAT </w:instrText>
            </w:r>
            <w:r w:rsidR="0008044D" w:rsidRPr="0008044D">
              <w:rPr>
                <w:rStyle w:val="CrossReference"/>
              </w:rPr>
            </w:r>
            <w:r w:rsidR="0008044D" w:rsidRPr="0008044D">
              <w:rPr>
                <w:rStyle w:val="CrossReference"/>
              </w:rPr>
              <w:fldChar w:fldCharType="separate"/>
            </w:r>
            <w:r w:rsidR="00CF0CD4" w:rsidRPr="00CF0CD4">
              <w:rPr>
                <w:rStyle w:val="CrossReference"/>
              </w:rPr>
              <w:t>Table 7</w:t>
            </w:r>
            <w:r w:rsidR="0008044D" w:rsidRPr="0008044D">
              <w:rPr>
                <w:rStyle w:val="CrossReference"/>
              </w:rPr>
              <w:fldChar w:fldCharType="end"/>
            </w:r>
            <w:r w:rsidR="00824496">
              <w:rPr>
                <w:color w:val="000000" w:themeColor="text1"/>
              </w:rPr>
              <w:t>.</w:t>
            </w:r>
          </w:p>
          <w:p w14:paraId="10EA9B75" w14:textId="77777777" w:rsidR="006F0602" w:rsidRDefault="00AC7689" w:rsidP="00D1375C">
            <w:pPr>
              <w:pStyle w:val="ListParagraph"/>
              <w:numPr>
                <w:ilvl w:val="0"/>
                <w:numId w:val="44"/>
              </w:numPr>
              <w:spacing w:after="80"/>
              <w:ind w:left="360"/>
            </w:pPr>
            <w:r>
              <w:t>C</w:t>
            </w:r>
            <w:r w:rsidR="006F0602">
              <w:t>lick [</w:t>
            </w:r>
            <w:r w:rsidR="006F0602" w:rsidRPr="00FC154A">
              <w:rPr>
                <w:rStyle w:val="Strong"/>
              </w:rPr>
              <w:t>Save</w:t>
            </w:r>
            <w:r w:rsidR="006F0602">
              <w:t xml:space="preserve">]. </w:t>
            </w:r>
          </w:p>
        </w:tc>
      </w:tr>
    </w:tbl>
    <w:p w14:paraId="1347D439" w14:textId="77777777" w:rsidR="004F5BC3" w:rsidRDefault="004F5BC3" w:rsidP="00586A01">
      <w:pPr>
        <w:pStyle w:val="ProcedureIntroduction"/>
      </w:pPr>
    </w:p>
    <w:p w14:paraId="45A539CA" w14:textId="77777777" w:rsidR="006F0602" w:rsidRDefault="006F0602" w:rsidP="00586A01">
      <w:pPr>
        <w:pStyle w:val="ProcedureIntroduction"/>
      </w:pPr>
      <w:r>
        <w:t>To delete a</w:t>
      </w:r>
      <w:r w:rsidR="00AC7689">
        <w:t>n institution</w:t>
      </w:r>
      <w:r>
        <w:t>:</w:t>
      </w:r>
    </w:p>
    <w:tbl>
      <w:tblPr>
        <w:tblStyle w:val="TableProcedure"/>
        <w:tblW w:w="9360" w:type="dxa"/>
        <w:jc w:val="center"/>
        <w:tblLayout w:type="fixed"/>
        <w:tblLook w:val="04A0" w:firstRow="1" w:lastRow="0" w:firstColumn="1" w:lastColumn="0" w:noHBand="0" w:noVBand="1"/>
      </w:tblPr>
      <w:tblGrid>
        <w:gridCol w:w="9360"/>
      </w:tblGrid>
      <w:tr w:rsidR="006F0602" w14:paraId="606FE2E2" w14:textId="77777777" w:rsidTr="651731D3">
        <w:trPr>
          <w:jc w:val="center"/>
        </w:trPr>
        <w:tc>
          <w:tcPr>
            <w:tcW w:w="9576" w:type="dxa"/>
          </w:tcPr>
          <w:p w14:paraId="6EA6E53A" w14:textId="77777777" w:rsidR="006F0602" w:rsidRDefault="00DF2884" w:rsidP="00D1375C">
            <w:pPr>
              <w:pStyle w:val="ListParagraph"/>
              <w:numPr>
                <w:ilvl w:val="0"/>
                <w:numId w:val="45"/>
              </w:numPr>
              <w:spacing w:after="0"/>
              <w:ind w:left="360"/>
            </w:pPr>
            <w:r>
              <w:t xml:space="preserve">On the </w:t>
            </w:r>
            <w:r>
              <w:rPr>
                <w:b/>
                <w:i/>
              </w:rPr>
              <w:t>Institution</w:t>
            </w:r>
            <w:r w:rsidRPr="000E4206">
              <w:rPr>
                <w:b/>
                <w:i/>
              </w:rPr>
              <w:t xml:space="preserve"> Search</w:t>
            </w:r>
            <w:r>
              <w:t xml:space="preserve"> screen, </w:t>
            </w:r>
            <w:r w:rsidR="00AC7689">
              <w:t>search for an institution</w:t>
            </w:r>
            <w:r w:rsidR="006F0602">
              <w:t xml:space="preserve"> record.</w:t>
            </w:r>
          </w:p>
          <w:p w14:paraId="13B4E306" w14:textId="5FBA8F4A" w:rsidR="006F0602" w:rsidRDefault="00DF2884" w:rsidP="00D1375C">
            <w:pPr>
              <w:pStyle w:val="ListParagraph"/>
              <w:numPr>
                <w:ilvl w:val="0"/>
                <w:numId w:val="45"/>
              </w:numPr>
              <w:spacing w:after="80"/>
              <w:ind w:left="360"/>
            </w:pPr>
            <w:r>
              <w:t>I</w:t>
            </w:r>
            <w:r w:rsidR="006F0602">
              <w:t>n the search results table, click [</w:t>
            </w:r>
            <w:r w:rsidR="006F0602">
              <w:rPr>
                <w:noProof/>
              </w:rPr>
              <w:drawing>
                <wp:inline distT="0" distB="0" distL="0" distR="0" wp14:anchorId="63ED6CD6" wp14:editId="4AB97EFF">
                  <wp:extent cx="228600" cy="234682"/>
                  <wp:effectExtent l="0" t="0" r="0" b="0"/>
                  <wp:docPr id="218674252" name="Picture 464" descr="X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pic:nvPicPr>
                        <pic:blipFill>
                          <a:blip r:embed="rId46">
                            <a:extLst>
                              <a:ext uri="{28A0092B-C50C-407E-A947-70E740481C1C}">
                                <a14:useLocalDpi xmlns:a14="http://schemas.microsoft.com/office/drawing/2010/main" val="0"/>
                              </a:ext>
                            </a:extLst>
                          </a:blip>
                          <a:stretch>
                            <a:fillRect/>
                          </a:stretch>
                        </pic:blipFill>
                        <pic:spPr>
                          <a:xfrm>
                            <a:off x="0" y="0"/>
                            <a:ext cx="228600" cy="234682"/>
                          </a:xfrm>
                          <a:prstGeom prst="rect">
                            <a:avLst/>
                          </a:prstGeom>
                        </pic:spPr>
                      </pic:pic>
                    </a:graphicData>
                  </a:graphic>
                </wp:inline>
              </w:drawing>
            </w:r>
            <w:r w:rsidR="006F0602">
              <w:t xml:space="preserve">] </w:t>
            </w:r>
            <w:r w:rsidR="00AC7689">
              <w:t xml:space="preserve">for an institution </w:t>
            </w:r>
            <w:r w:rsidR="006F0602">
              <w:t>record.</w:t>
            </w:r>
          </w:p>
          <w:p w14:paraId="1D7627E3" w14:textId="77777777" w:rsidR="006F0602" w:rsidRDefault="006F0602" w:rsidP="00D1375C">
            <w:pPr>
              <w:pStyle w:val="ListNumber"/>
              <w:numPr>
                <w:ilvl w:val="0"/>
                <w:numId w:val="45"/>
              </w:numPr>
              <w:ind w:left="360"/>
            </w:pPr>
            <w:r>
              <w:t>In the warning box that pops up, click [</w:t>
            </w:r>
            <w:r w:rsidRPr="00D108A9">
              <w:rPr>
                <w:rStyle w:val="Strong"/>
              </w:rPr>
              <w:t>OK</w:t>
            </w:r>
            <w:r>
              <w:t xml:space="preserve">]. </w:t>
            </w:r>
          </w:p>
          <w:p w14:paraId="58E4E69C" w14:textId="77777777" w:rsidR="00945749" w:rsidRPr="00945749" w:rsidRDefault="00945749" w:rsidP="00AC7689">
            <w:pPr>
              <w:pStyle w:val="ProcedureResult"/>
              <w:rPr>
                <w:rStyle w:val="Strong"/>
              </w:rPr>
            </w:pPr>
            <w:r>
              <w:rPr>
                <w:rStyle w:val="Strong"/>
              </w:rPr>
              <w:t>Caution: If you delete a</w:t>
            </w:r>
            <w:r w:rsidR="00AC7689">
              <w:rPr>
                <w:rStyle w:val="Strong"/>
              </w:rPr>
              <w:t>n institution</w:t>
            </w:r>
            <w:r>
              <w:rPr>
                <w:rStyle w:val="Strong"/>
              </w:rPr>
              <w:t xml:space="preserve">, all of the child entities within that </w:t>
            </w:r>
            <w:r w:rsidR="00AC7689">
              <w:rPr>
                <w:rStyle w:val="Strong"/>
              </w:rPr>
              <w:t>institution</w:t>
            </w:r>
            <w:r>
              <w:rPr>
                <w:rStyle w:val="Strong"/>
              </w:rPr>
              <w:t xml:space="preserve"> will also be deleted.</w:t>
            </w:r>
          </w:p>
        </w:tc>
      </w:tr>
    </w:tbl>
    <w:p w14:paraId="3F5FEDBD" w14:textId="77777777" w:rsidR="00482D83" w:rsidRDefault="006F0602" w:rsidP="006F0602">
      <w:pPr>
        <w:pStyle w:val="Heading4"/>
      </w:pPr>
      <w:bookmarkStart w:id="149" w:name="_Toc391560335"/>
      <w:bookmarkStart w:id="150" w:name="_Toc34118627"/>
      <w:r>
        <w:t xml:space="preserve">Upload </w:t>
      </w:r>
      <w:r w:rsidR="004339B9">
        <w:t>Institutions</w:t>
      </w:r>
      <w:r w:rsidR="00482D83">
        <w:t>.</w:t>
      </w:r>
      <w:bookmarkEnd w:id="149"/>
      <w:bookmarkEnd w:id="150"/>
    </w:p>
    <w:p w14:paraId="5E304C3E" w14:textId="77777777" w:rsidR="006F0602" w:rsidRDefault="006F0602" w:rsidP="006F0602">
      <w:pPr>
        <w:keepNext/>
      </w:pPr>
      <w:r>
        <w:t xml:space="preserve">You can add, modify, or delete </w:t>
      </w:r>
      <w:r w:rsidR="004339B9">
        <w:t>institutions</w:t>
      </w:r>
      <w:r>
        <w:t xml:space="preserve"> by uploading a file to </w:t>
      </w:r>
      <w:r w:rsidR="00DD7873">
        <w:t>ART</w:t>
      </w:r>
      <w:r>
        <w:t>.</w:t>
      </w:r>
    </w:p>
    <w:p w14:paraId="7DE9C587" w14:textId="77777777" w:rsidR="006F0602" w:rsidRDefault="00AC7689" w:rsidP="006F0602">
      <w:pPr>
        <w:pStyle w:val="ProcedureIntroduction"/>
      </w:pPr>
      <w:r>
        <w:t xml:space="preserve">To upload an institution </w:t>
      </w:r>
      <w:r w:rsidR="006F0602">
        <w:t>file:</w:t>
      </w:r>
    </w:p>
    <w:tbl>
      <w:tblPr>
        <w:tblStyle w:val="TableProcedure"/>
        <w:tblW w:w="9360" w:type="dxa"/>
        <w:jc w:val="center"/>
        <w:tblLayout w:type="fixed"/>
        <w:tblLook w:val="04A0" w:firstRow="1" w:lastRow="0" w:firstColumn="1" w:lastColumn="0" w:noHBand="0" w:noVBand="1"/>
      </w:tblPr>
      <w:tblGrid>
        <w:gridCol w:w="9360"/>
      </w:tblGrid>
      <w:tr w:rsidR="006F0602" w14:paraId="679986B5" w14:textId="77777777" w:rsidTr="006F0602">
        <w:trPr>
          <w:jc w:val="center"/>
        </w:trPr>
        <w:tc>
          <w:tcPr>
            <w:tcW w:w="9576" w:type="dxa"/>
          </w:tcPr>
          <w:p w14:paraId="0C4BD889" w14:textId="77777777" w:rsidR="006F0602" w:rsidRDefault="006F0602" w:rsidP="00D1375C">
            <w:pPr>
              <w:pStyle w:val="ListNumber"/>
              <w:numPr>
                <w:ilvl w:val="0"/>
                <w:numId w:val="46"/>
              </w:numPr>
            </w:pPr>
            <w:r>
              <w:t xml:space="preserve">Download the </w:t>
            </w:r>
            <w:r w:rsidRPr="00AC7689">
              <w:rPr>
                <w:rStyle w:val="Emphasis"/>
                <w:i w:val="0"/>
              </w:rPr>
              <w:t>Institution</w:t>
            </w:r>
            <w:r>
              <w:t xml:space="preserve"> template, following the instructions provided in the </w:t>
            </w:r>
            <w:hyperlink w:anchor="_Download_File_Templates" w:history="1">
              <w:r w:rsidRPr="00116EB2">
                <w:rPr>
                  <w:rStyle w:val="Hyperlink"/>
                </w:rPr>
                <w:t>Download File Templates</w:t>
              </w:r>
            </w:hyperlink>
            <w:r>
              <w:t xml:space="preserve"> section.</w:t>
            </w:r>
          </w:p>
          <w:p w14:paraId="54BEC96C" w14:textId="6A586CC1" w:rsidR="006F0602" w:rsidRDefault="006F0602" w:rsidP="006F0602">
            <w:pPr>
              <w:pStyle w:val="ListNumber"/>
            </w:pPr>
            <w:r>
              <w:t xml:space="preserve">Using </w:t>
            </w:r>
            <w:r w:rsidR="0008044D" w:rsidRPr="0008044D">
              <w:rPr>
                <w:rStyle w:val="CrossReference"/>
              </w:rPr>
              <w:fldChar w:fldCharType="begin"/>
            </w:r>
            <w:r w:rsidR="0008044D" w:rsidRPr="0008044D">
              <w:rPr>
                <w:rStyle w:val="CrossReference"/>
              </w:rPr>
              <w:instrText xml:space="preserve"> REF _Ref34222431 \h </w:instrText>
            </w:r>
            <w:r w:rsidR="0008044D">
              <w:rPr>
                <w:rStyle w:val="CrossReference"/>
              </w:rPr>
              <w:instrText xml:space="preserve"> \* MERGEFORMAT </w:instrText>
            </w:r>
            <w:r w:rsidR="0008044D" w:rsidRPr="0008044D">
              <w:rPr>
                <w:rStyle w:val="CrossReference"/>
              </w:rPr>
            </w:r>
            <w:r w:rsidR="0008044D" w:rsidRPr="0008044D">
              <w:rPr>
                <w:rStyle w:val="CrossReference"/>
              </w:rPr>
              <w:fldChar w:fldCharType="separate"/>
            </w:r>
            <w:r w:rsidR="00CF0CD4" w:rsidRPr="00CF0CD4">
              <w:rPr>
                <w:rStyle w:val="CrossReference"/>
              </w:rPr>
              <w:t>Table 7</w:t>
            </w:r>
            <w:r w:rsidR="0008044D" w:rsidRPr="0008044D">
              <w:rPr>
                <w:rStyle w:val="CrossReference"/>
              </w:rPr>
              <w:fldChar w:fldCharType="end"/>
            </w:r>
            <w:r w:rsidR="00824496">
              <w:rPr>
                <w:color w:val="0432FF"/>
              </w:rPr>
              <w:t xml:space="preserve"> </w:t>
            </w:r>
            <w:r>
              <w:t xml:space="preserve">as a reference, </w:t>
            </w:r>
            <w:r w:rsidR="00AC7689">
              <w:t>enter a row of information for each institution</w:t>
            </w:r>
            <w:r>
              <w:t xml:space="preserve"> you want to add, modify, or delete. </w:t>
            </w:r>
          </w:p>
          <w:p w14:paraId="36422347" w14:textId="77777777" w:rsidR="00985D8F" w:rsidRDefault="00985D8F" w:rsidP="00985D8F">
            <w:pPr>
              <w:pStyle w:val="ListNumber2"/>
            </w:pPr>
            <w:r>
              <w:t xml:space="preserve">To modify an existing </w:t>
            </w:r>
            <w:r w:rsidR="00AC7689">
              <w:t>institution</w:t>
            </w:r>
            <w:r>
              <w:t xml:space="preserve"> record, enter </w:t>
            </w:r>
            <w:r w:rsidR="00945749">
              <w:t>the information for the new record in its own row. The old record will be replaced upon uploading the file.</w:t>
            </w:r>
          </w:p>
          <w:p w14:paraId="22503BFA" w14:textId="2E6EDCAE" w:rsidR="00985D8F" w:rsidRDefault="00985D8F" w:rsidP="00985D8F">
            <w:pPr>
              <w:pStyle w:val="ListNumber2"/>
            </w:pPr>
            <w:r>
              <w:t xml:space="preserve">To delete an existing </w:t>
            </w:r>
            <w:r w:rsidR="00AC7689">
              <w:t>institution</w:t>
            </w:r>
            <w:r>
              <w:t xml:space="preserve"> record, enter “DELETE” in the </w:t>
            </w:r>
            <w:r w:rsidR="003C2877" w:rsidRPr="00AC7689">
              <w:t>Delete</w:t>
            </w:r>
            <w:r w:rsidR="003C2877" w:rsidRPr="005172D8">
              <w:t xml:space="preserve"> </w:t>
            </w:r>
            <w:r w:rsidR="00E96D9C" w:rsidRPr="005172D8">
              <w:t>c</w:t>
            </w:r>
            <w:r w:rsidR="003C2877" w:rsidRPr="005172D8">
              <w:t>olumn</w:t>
            </w:r>
            <w:r w:rsidRPr="005172D8">
              <w:t>.</w:t>
            </w:r>
          </w:p>
          <w:p w14:paraId="6E14D227" w14:textId="45001CC6" w:rsidR="00C51672" w:rsidRDefault="00C51672" w:rsidP="00C51672">
            <w:pPr>
              <w:pStyle w:val="ListNumber3"/>
            </w:pPr>
            <w:r>
              <w:t>If you attempt to delete an institution record where a teacher exists, or a district where an institution exists, an error will occur. This rule, or parent-child relationship, exists up to the top of the hierarchy.</w:t>
            </w:r>
          </w:p>
          <w:p w14:paraId="7B19AFD9" w14:textId="77777777" w:rsidR="006F0602" w:rsidRDefault="008C52B5" w:rsidP="006F0602">
            <w:pPr>
              <w:pStyle w:val="ListNumber"/>
            </w:pPr>
            <w:r>
              <w:t>On the</w:t>
            </w:r>
            <w:r w:rsidR="006F0602">
              <w:t xml:space="preserve"> </w:t>
            </w:r>
            <w:r w:rsidR="00DD7873">
              <w:t>ART</w:t>
            </w:r>
            <w:r w:rsidR="006F0602">
              <w:t xml:space="preserve"> </w:t>
            </w:r>
            <w:r w:rsidR="00926E3F">
              <w:t>home screen</w:t>
            </w:r>
            <w:r w:rsidR="006F0602">
              <w:t>, click [</w:t>
            </w:r>
            <w:r w:rsidR="007A6FE2" w:rsidRPr="00D108A9">
              <w:rPr>
                <w:rStyle w:val="Strong"/>
              </w:rPr>
              <w:t xml:space="preserve">Upload Institutions, </w:t>
            </w:r>
            <w:r w:rsidR="002677FA">
              <w:rPr>
                <w:rStyle w:val="Strong"/>
              </w:rPr>
              <w:t>Users</w:t>
            </w:r>
            <w:r w:rsidR="007A6FE2" w:rsidRPr="00D108A9">
              <w:rPr>
                <w:rStyle w:val="Strong"/>
              </w:rPr>
              <w:t xml:space="preserve"> and Students</w:t>
            </w:r>
            <w:r w:rsidR="006F0602">
              <w:t>].</w:t>
            </w:r>
          </w:p>
          <w:p w14:paraId="237C035B" w14:textId="77777777" w:rsidR="006F0602" w:rsidRDefault="006F0602" w:rsidP="00AC7689">
            <w:pPr>
              <w:pStyle w:val="ListNumber"/>
            </w:pPr>
            <w:r>
              <w:t xml:space="preserve">Upload the </w:t>
            </w:r>
            <w:r w:rsidR="00AC7689">
              <w:t>institution</w:t>
            </w:r>
            <w:r>
              <w:t xml:space="preserve"> file, following the instructions provided in the </w:t>
            </w:r>
            <w:hyperlink w:anchor="_Uploading_Files" w:history="1">
              <w:r w:rsidRPr="00116EB2">
                <w:rPr>
                  <w:rStyle w:val="Hyperlink"/>
                </w:rPr>
                <w:t>Uploading Files</w:t>
              </w:r>
            </w:hyperlink>
            <w:r>
              <w:t xml:space="preserve"> section.</w:t>
            </w:r>
          </w:p>
        </w:tc>
      </w:tr>
    </w:tbl>
    <w:p w14:paraId="07D1C6FE" w14:textId="77777777" w:rsidR="00900C19" w:rsidRDefault="00900C19" w:rsidP="00900C19"/>
    <w:p w14:paraId="15CBADB5" w14:textId="351B7554" w:rsidR="001369AD" w:rsidRDefault="0008044D" w:rsidP="009735DF">
      <w:pPr>
        <w:keepNext/>
        <w:keepLines/>
      </w:pPr>
      <w:r w:rsidRPr="0008044D">
        <w:rPr>
          <w:rStyle w:val="CrossReference"/>
        </w:rPr>
        <w:fldChar w:fldCharType="begin"/>
      </w:r>
      <w:r w:rsidRPr="0008044D">
        <w:rPr>
          <w:rStyle w:val="CrossReference"/>
        </w:rPr>
        <w:instrText xml:space="preserve"> REF _Ref34222431 \h </w:instrText>
      </w:r>
      <w:r>
        <w:rPr>
          <w:rStyle w:val="CrossReference"/>
        </w:rPr>
        <w:instrText xml:space="preserve"> \* MERGEFORMAT </w:instrText>
      </w:r>
      <w:r w:rsidRPr="0008044D">
        <w:rPr>
          <w:rStyle w:val="CrossReference"/>
        </w:rPr>
      </w:r>
      <w:r w:rsidRPr="0008044D">
        <w:rPr>
          <w:rStyle w:val="CrossReference"/>
        </w:rPr>
        <w:fldChar w:fldCharType="separate"/>
      </w:r>
      <w:r w:rsidR="00CF0CD4" w:rsidRPr="00CF0CD4">
        <w:rPr>
          <w:rStyle w:val="CrossReference"/>
        </w:rPr>
        <w:t>Table 7</w:t>
      </w:r>
      <w:r w:rsidRPr="0008044D">
        <w:rPr>
          <w:rStyle w:val="CrossReference"/>
        </w:rPr>
        <w:fldChar w:fldCharType="end"/>
      </w:r>
      <w:r w:rsidR="001369AD" w:rsidRPr="006A609D">
        <w:rPr>
          <w:rStyle w:val="CrossReference"/>
        </w:rPr>
        <w:fldChar w:fldCharType="begin"/>
      </w:r>
      <w:r w:rsidR="006A609D" w:rsidRPr="006A609D">
        <w:rPr>
          <w:rStyle w:val="CrossReference"/>
        </w:rPr>
        <w:instrText xml:space="preserve"> REF _Ref388185838 \* MERGEFORMAT \h</w:instrText>
      </w:r>
      <w:r w:rsidR="00CF0CD4">
        <w:rPr>
          <w:rStyle w:val="CrossReference"/>
        </w:rPr>
        <w:fldChar w:fldCharType="separate"/>
      </w:r>
      <w:r w:rsidR="00CF0CD4">
        <w:rPr>
          <w:rStyle w:val="CrossReference"/>
          <w:b/>
          <w:bCs/>
        </w:rPr>
        <w:t>Error! Reference source not found.</w:t>
      </w:r>
      <w:r w:rsidR="001369AD" w:rsidRPr="006A609D">
        <w:rPr>
          <w:rStyle w:val="CrossReference"/>
        </w:rPr>
        <w:fldChar w:fldCharType="end"/>
      </w:r>
      <w:r w:rsidR="001369AD">
        <w:t xml:space="preserve"> describes the columns in the </w:t>
      </w:r>
      <w:r w:rsidR="00AC7689">
        <w:t>institution</w:t>
      </w:r>
      <w:r w:rsidR="00D67D88">
        <w:t xml:space="preserve"> </w:t>
      </w:r>
      <w:r w:rsidR="001369AD">
        <w:t xml:space="preserve">file and lists acceptable values in </w:t>
      </w:r>
      <w:r w:rsidR="001369AD" w:rsidRPr="003B12CF">
        <w:rPr>
          <w:rStyle w:val="Strong"/>
        </w:rPr>
        <w:t>bold type</w:t>
      </w:r>
      <w:r w:rsidR="001369AD">
        <w:t xml:space="preserve">. </w:t>
      </w:r>
      <w:r w:rsidR="00945749">
        <w:t xml:space="preserve">These columns also correspond with the fields on the </w:t>
      </w:r>
      <w:r w:rsidR="000A7D63">
        <w:rPr>
          <w:b/>
          <w:i/>
        </w:rPr>
        <w:t>Add</w:t>
      </w:r>
      <w:r w:rsidR="00945749" w:rsidRPr="00116EB2">
        <w:rPr>
          <w:b/>
          <w:i/>
        </w:rPr>
        <w:t xml:space="preserve"> </w:t>
      </w:r>
      <w:r w:rsidR="00945749">
        <w:rPr>
          <w:b/>
          <w:i/>
        </w:rPr>
        <w:t>Institution</w:t>
      </w:r>
      <w:r w:rsidR="00945749" w:rsidRPr="000E4206">
        <w:rPr>
          <w:b/>
          <w:i/>
        </w:rPr>
        <w:t xml:space="preserve"> </w:t>
      </w:r>
      <w:r w:rsidR="00945749" w:rsidRPr="00116EB2">
        <w:rPr>
          <w:b/>
          <w:i/>
        </w:rPr>
        <w:t>Information</w:t>
      </w:r>
      <w:r w:rsidR="00945749">
        <w:t xml:space="preserve"> screen. </w:t>
      </w:r>
      <w:r w:rsidR="00E730F9">
        <w:t>Columns marked with an asterisk (*) are required for add</w:t>
      </w:r>
      <w:r w:rsidR="00F876C9">
        <w:t xml:space="preserve"> or </w:t>
      </w:r>
      <w:r w:rsidR="00945749">
        <w:t>modify</w:t>
      </w:r>
      <w:r w:rsidR="00E730F9">
        <w:t xml:space="preserve"> actions; columns marked with a plus (+) are required for</w:t>
      </w:r>
      <w:r w:rsidR="006419F7">
        <w:t xml:space="preserve"> </w:t>
      </w:r>
      <w:r w:rsidR="00E730F9">
        <w:t>delete actions.</w:t>
      </w:r>
    </w:p>
    <w:p w14:paraId="4F47D82B" w14:textId="38CE22CE" w:rsidR="00824496" w:rsidRDefault="00824496" w:rsidP="00B30D80">
      <w:pPr>
        <w:pStyle w:val="Caption"/>
        <w:keepNext/>
      </w:pPr>
      <w:bookmarkStart w:id="151" w:name="_Ref34222431"/>
      <w:r>
        <w:t xml:space="preserve">Table </w:t>
      </w:r>
      <w:r w:rsidR="005C4B10">
        <w:fldChar w:fldCharType="begin"/>
      </w:r>
      <w:r w:rsidR="005C4B10">
        <w:instrText xml:space="preserve"> SEQ Table \* ARABIC </w:instrText>
      </w:r>
      <w:r w:rsidR="005C4B10">
        <w:fldChar w:fldCharType="separate"/>
      </w:r>
      <w:r w:rsidR="00CF0CD4">
        <w:rPr>
          <w:noProof/>
        </w:rPr>
        <w:t>7</w:t>
      </w:r>
      <w:r w:rsidR="005C4B10">
        <w:rPr>
          <w:noProof/>
        </w:rPr>
        <w:fldChar w:fldCharType="end"/>
      </w:r>
      <w:bookmarkEnd w:id="151"/>
      <w:r>
        <w:t xml:space="preserve">. </w:t>
      </w:r>
      <w:r w:rsidRPr="00783149">
        <w:t xml:space="preserve">Upload </w:t>
      </w:r>
      <w:r>
        <w:t xml:space="preserve">Institution </w:t>
      </w:r>
      <w:r w:rsidRPr="00783149">
        <w:t>File Requirements</w:t>
      </w:r>
    </w:p>
    <w:tbl>
      <w:tblPr>
        <w:tblStyle w:val="TableGrid"/>
        <w:tblW w:w="9360" w:type="dxa"/>
        <w:tblLayout w:type="fixed"/>
        <w:tblLook w:val="04A0" w:firstRow="1" w:lastRow="0" w:firstColumn="1" w:lastColumn="0" w:noHBand="0" w:noVBand="1"/>
      </w:tblPr>
      <w:tblGrid>
        <w:gridCol w:w="4680"/>
        <w:gridCol w:w="4680"/>
      </w:tblGrid>
      <w:tr w:rsidR="00DB3E0F" w:rsidRPr="00DB3E0F" w14:paraId="12373EAD" w14:textId="77777777" w:rsidTr="00B30D80">
        <w:trPr>
          <w:cnfStyle w:val="100000000000" w:firstRow="1" w:lastRow="0" w:firstColumn="0" w:lastColumn="0" w:oddVBand="0" w:evenVBand="0" w:oddHBand="0" w:evenHBand="0" w:firstRowFirstColumn="0" w:firstRowLastColumn="0" w:lastRowFirstColumn="0" w:lastRowLastColumn="0"/>
          <w:tblHeader/>
        </w:trPr>
        <w:tc>
          <w:tcPr>
            <w:tcW w:w="0" w:type="dxa"/>
          </w:tcPr>
          <w:p w14:paraId="70638686" w14:textId="77777777" w:rsidR="00DB3E0F" w:rsidRPr="00DB3E0F" w:rsidRDefault="00DB3E0F" w:rsidP="00DB3E0F">
            <w:pPr>
              <w:pStyle w:val="TableHeader"/>
            </w:pPr>
            <w:r w:rsidRPr="00DB3E0F">
              <w:t>Column</w:t>
            </w:r>
          </w:p>
        </w:tc>
        <w:tc>
          <w:tcPr>
            <w:tcW w:w="0" w:type="dxa"/>
          </w:tcPr>
          <w:p w14:paraId="352CC967" w14:textId="77777777" w:rsidR="00DB3E0F" w:rsidRPr="00DB3E0F" w:rsidRDefault="00DB3E0F" w:rsidP="00DB3E0F">
            <w:pPr>
              <w:pStyle w:val="TableHeader"/>
            </w:pPr>
            <w:r w:rsidRPr="00DB3E0F">
              <w:t>Description</w:t>
            </w:r>
          </w:p>
        </w:tc>
      </w:tr>
      <w:tr w:rsidR="00AF0F16" w:rsidRPr="00DB3E0F" w14:paraId="768BA3B2" w14:textId="77777777" w:rsidTr="00B30D80">
        <w:tc>
          <w:tcPr>
            <w:tcW w:w="0" w:type="dxa"/>
          </w:tcPr>
          <w:p w14:paraId="6C6C268C" w14:textId="77777777" w:rsidR="00AF0F16" w:rsidRPr="00DB3E0F" w:rsidRDefault="00CE5A41" w:rsidP="00DB3E0F">
            <w:pPr>
              <w:pStyle w:val="TableText"/>
            </w:pPr>
            <w:proofErr w:type="spellStart"/>
            <w:r>
              <w:t>Institution</w:t>
            </w:r>
            <w:r w:rsidR="00AF0F16" w:rsidRPr="00DB3E0F">
              <w:t>Identifier</w:t>
            </w:r>
            <w:proofErr w:type="spellEnd"/>
            <w:r w:rsidR="00AF0F16">
              <w:t>*</w:t>
            </w:r>
            <w:r w:rsidR="00733A15" w:rsidRPr="00E730F9">
              <w:rPr>
                <w:rStyle w:val="FootnoteReference"/>
              </w:rPr>
              <w:t>+</w:t>
            </w:r>
          </w:p>
        </w:tc>
        <w:tc>
          <w:tcPr>
            <w:tcW w:w="0" w:type="dxa"/>
            <w:vAlign w:val="center"/>
          </w:tcPr>
          <w:p w14:paraId="0C0FAF71" w14:textId="77777777" w:rsidR="00CE7FEE" w:rsidRDefault="007C2E4C" w:rsidP="00CE7FEE">
            <w:pPr>
              <w:pStyle w:val="TableText"/>
            </w:pPr>
            <w:r>
              <w:t>U</w:t>
            </w:r>
            <w:r w:rsidR="00AF0F16">
              <w:t xml:space="preserve">nique </w:t>
            </w:r>
            <w:r>
              <w:t xml:space="preserve">identifier for the </w:t>
            </w:r>
            <w:r w:rsidR="00F876C9">
              <w:t>institution</w:t>
            </w:r>
            <w:r>
              <w:t>.</w:t>
            </w:r>
          </w:p>
          <w:p w14:paraId="50CA28CA" w14:textId="77777777" w:rsidR="00AF0F16" w:rsidRDefault="00AF0F16" w:rsidP="00CE7FEE">
            <w:pPr>
              <w:pStyle w:val="TableText"/>
              <w:rPr>
                <w:sz w:val="24"/>
                <w:szCs w:val="24"/>
              </w:rPr>
            </w:pPr>
            <w:r w:rsidRPr="008658D5">
              <w:rPr>
                <w:rStyle w:val="Strong"/>
              </w:rPr>
              <w:t>Up to 20 alphanumeric characters.</w:t>
            </w:r>
          </w:p>
        </w:tc>
      </w:tr>
      <w:tr w:rsidR="00AF0F16" w:rsidRPr="00DB3E0F" w14:paraId="2AFEA2C8" w14:textId="77777777" w:rsidTr="00B30D80">
        <w:tc>
          <w:tcPr>
            <w:tcW w:w="0" w:type="dxa"/>
          </w:tcPr>
          <w:p w14:paraId="6613ED75" w14:textId="77777777" w:rsidR="00AF0F16" w:rsidRPr="00DB3E0F" w:rsidRDefault="00AF0F16" w:rsidP="00DB3E0F">
            <w:pPr>
              <w:pStyle w:val="TableText"/>
            </w:pPr>
            <w:proofErr w:type="spellStart"/>
            <w:r w:rsidRPr="00DB3E0F">
              <w:t>NameOfInstitution</w:t>
            </w:r>
            <w:proofErr w:type="spellEnd"/>
            <w:r>
              <w:t>*</w:t>
            </w:r>
          </w:p>
        </w:tc>
        <w:tc>
          <w:tcPr>
            <w:tcW w:w="0" w:type="dxa"/>
            <w:vAlign w:val="center"/>
          </w:tcPr>
          <w:p w14:paraId="25897CD8" w14:textId="77777777" w:rsidR="00CE7FEE" w:rsidRDefault="00AF0F16" w:rsidP="00CE7FEE">
            <w:pPr>
              <w:pStyle w:val="TableText"/>
            </w:pPr>
            <w:r>
              <w:t>Institution name.</w:t>
            </w:r>
          </w:p>
          <w:p w14:paraId="26872E0E" w14:textId="77777777" w:rsidR="00AF0F16" w:rsidRDefault="00AF0F16" w:rsidP="00CE7FEE">
            <w:pPr>
              <w:pStyle w:val="TableText"/>
              <w:rPr>
                <w:sz w:val="24"/>
                <w:szCs w:val="24"/>
              </w:rPr>
            </w:pPr>
            <w:r w:rsidRPr="008658D5">
              <w:rPr>
                <w:rStyle w:val="Strong"/>
              </w:rPr>
              <w:t>Up to 60 alphanumeric characters.</w:t>
            </w:r>
          </w:p>
        </w:tc>
      </w:tr>
      <w:tr w:rsidR="00AF0F16" w:rsidRPr="00DB3E0F" w14:paraId="5C2AD90D" w14:textId="77777777" w:rsidTr="00B30D80">
        <w:tc>
          <w:tcPr>
            <w:tcW w:w="0" w:type="dxa"/>
          </w:tcPr>
          <w:p w14:paraId="05B7A861" w14:textId="77777777" w:rsidR="00AF0F16" w:rsidRPr="00DB3E0F" w:rsidRDefault="00AF0F16" w:rsidP="00DB3E0F">
            <w:pPr>
              <w:pStyle w:val="TableText"/>
            </w:pPr>
            <w:proofErr w:type="spellStart"/>
            <w:r w:rsidRPr="00DB3E0F">
              <w:lastRenderedPageBreak/>
              <w:t>ParentEntityType</w:t>
            </w:r>
            <w:proofErr w:type="spellEnd"/>
            <w:r>
              <w:t>*</w:t>
            </w:r>
          </w:p>
        </w:tc>
        <w:tc>
          <w:tcPr>
            <w:tcW w:w="0" w:type="dxa"/>
            <w:vAlign w:val="center"/>
          </w:tcPr>
          <w:p w14:paraId="71C33CEB" w14:textId="77777777" w:rsidR="00AF0F16" w:rsidRDefault="00550F9E" w:rsidP="00550F9E">
            <w:pPr>
              <w:pStyle w:val="TableText"/>
            </w:pPr>
            <w:r>
              <w:t xml:space="preserve">Institution’s parent in the </w:t>
            </w:r>
            <w:r w:rsidR="00263A67">
              <w:t>Consortium’s</w:t>
            </w:r>
            <w:r>
              <w:t xml:space="preserve"> hierarchy. </w:t>
            </w:r>
            <w:r w:rsidRPr="00F77A11">
              <w:t>One of the following:</w:t>
            </w:r>
          </w:p>
          <w:p w14:paraId="6A04FF9A" w14:textId="1317E5D3" w:rsidR="00550F9E" w:rsidRPr="00F77A11" w:rsidRDefault="00550F9E" w:rsidP="00550F9E">
            <w:pPr>
              <w:pStyle w:val="TableTextBullet"/>
            </w:pPr>
            <w:r w:rsidRPr="00E67128">
              <w:rPr>
                <w:rStyle w:val="Strong"/>
              </w:rPr>
              <w:t>CLIENT</w:t>
            </w:r>
            <w:r w:rsidRPr="00F77A11">
              <w:t xml:space="preserve">—Indicates the </w:t>
            </w:r>
            <w:r>
              <w:t>institution</w:t>
            </w:r>
            <w:r w:rsidRPr="00F77A11">
              <w:t xml:space="preserve"> is a direct </w:t>
            </w:r>
            <w:r w:rsidR="0087788D">
              <w:t xml:space="preserve">member of the </w:t>
            </w:r>
            <w:r w:rsidR="002368EC">
              <w:t>Consortium</w:t>
            </w:r>
            <w:r w:rsidRPr="00F77A11">
              <w:t>.</w:t>
            </w:r>
          </w:p>
          <w:p w14:paraId="5CCE9714" w14:textId="77777777" w:rsidR="00550F9E" w:rsidRDefault="00550F9E" w:rsidP="00550F9E">
            <w:pPr>
              <w:pStyle w:val="TableTextBullet"/>
            </w:pPr>
            <w:r w:rsidRPr="00E67128">
              <w:rPr>
                <w:rStyle w:val="Strong"/>
              </w:rPr>
              <w:t>GROUPOFSTATES</w:t>
            </w:r>
            <w:r w:rsidRPr="00F77A11">
              <w:t xml:space="preserve">—Indicates the </w:t>
            </w:r>
            <w:r>
              <w:t xml:space="preserve">institution </w:t>
            </w:r>
            <w:r w:rsidRPr="00F77A11">
              <w:t>is a member of a group of states.</w:t>
            </w:r>
          </w:p>
          <w:p w14:paraId="7C86B5D3" w14:textId="77777777" w:rsidR="00550F9E" w:rsidRDefault="00550F9E" w:rsidP="00550F9E">
            <w:pPr>
              <w:pStyle w:val="TableTextBullet"/>
            </w:pPr>
            <w:r w:rsidRPr="00E67128">
              <w:rPr>
                <w:rStyle w:val="Strong"/>
              </w:rPr>
              <w:t>STATE</w:t>
            </w:r>
            <w:r w:rsidRPr="00F77A11">
              <w:t>—</w:t>
            </w:r>
            <w:r>
              <w:t>Indicates the institution is a member of a state.</w:t>
            </w:r>
          </w:p>
          <w:p w14:paraId="56FA5E81" w14:textId="77777777" w:rsidR="00550F9E" w:rsidRPr="00F77A11" w:rsidRDefault="00550F9E" w:rsidP="00550F9E">
            <w:pPr>
              <w:pStyle w:val="TableTextBullet"/>
            </w:pPr>
            <w:r w:rsidRPr="00E67128">
              <w:rPr>
                <w:rStyle w:val="Strong"/>
              </w:rPr>
              <w:t>GROUPOFDISTRICTS</w:t>
            </w:r>
            <w:r w:rsidRPr="00F77A11">
              <w:t>—</w:t>
            </w:r>
            <w:r>
              <w:t>Indicates the institution is a member of a group of districts.</w:t>
            </w:r>
          </w:p>
          <w:p w14:paraId="5E0868A2" w14:textId="77777777" w:rsidR="00550F9E" w:rsidRPr="00F77A11" w:rsidRDefault="00550F9E" w:rsidP="00550F9E">
            <w:pPr>
              <w:pStyle w:val="TableTextBullet"/>
            </w:pPr>
            <w:r w:rsidRPr="00E67128">
              <w:rPr>
                <w:rStyle w:val="Strong"/>
              </w:rPr>
              <w:t>DISTRICT</w:t>
            </w:r>
            <w:r w:rsidRPr="00F77A11">
              <w:t>—</w:t>
            </w:r>
            <w:r>
              <w:t>Indicates the institution is a member of a district.</w:t>
            </w:r>
          </w:p>
          <w:p w14:paraId="03A2ECAA" w14:textId="77777777" w:rsidR="00550F9E" w:rsidRPr="00F77A11" w:rsidRDefault="00550F9E" w:rsidP="00550F9E">
            <w:pPr>
              <w:pStyle w:val="TableTextBullet"/>
            </w:pPr>
            <w:r w:rsidRPr="00E67128">
              <w:rPr>
                <w:rStyle w:val="Strong"/>
              </w:rPr>
              <w:t>GROUPOF</w:t>
            </w:r>
            <w:r>
              <w:rPr>
                <w:rStyle w:val="Strong"/>
              </w:rPr>
              <w:t>INSTITUTIONS</w:t>
            </w:r>
            <w:r w:rsidRPr="00F77A11">
              <w:t>—</w:t>
            </w:r>
            <w:r>
              <w:t>Indicates the institution is a member of a group of institutions.</w:t>
            </w:r>
          </w:p>
          <w:p w14:paraId="1C5DF91F" w14:textId="501FFF6B" w:rsidR="00550F9E" w:rsidRDefault="00550F9E" w:rsidP="009450D3">
            <w:pPr>
              <w:pStyle w:val="TableText"/>
            </w:pPr>
            <w:r w:rsidRPr="00F77A11">
              <w:t xml:space="preserve">For a description of the </w:t>
            </w:r>
            <w:r w:rsidR="00263A67">
              <w:t>Consortium’s</w:t>
            </w:r>
            <w:r w:rsidRPr="00F77A11">
              <w:t xml:space="preserve"> hierarchy in </w:t>
            </w:r>
            <w:r w:rsidR="00DD7873">
              <w:t>ART</w:t>
            </w:r>
            <w:r w:rsidRPr="00F77A11">
              <w:t xml:space="preserve">, see the </w:t>
            </w:r>
            <w:r w:rsidR="009450D3">
              <w:t xml:space="preserve">section </w:t>
            </w:r>
            <w:r w:rsidR="00781881" w:rsidRPr="006A609D">
              <w:rPr>
                <w:rStyle w:val="CrossReference"/>
              </w:rPr>
              <w:fldChar w:fldCharType="begin"/>
            </w:r>
            <w:r w:rsidR="006A609D" w:rsidRPr="006A609D">
              <w:rPr>
                <w:rStyle w:val="CrossReference"/>
              </w:rPr>
              <w:instrText xml:space="preserve"> REF _Ref388247329 \* MERGEFORMAT \h</w:instrText>
            </w:r>
            <w:r w:rsidR="00781881" w:rsidRPr="006A609D">
              <w:rPr>
                <w:rStyle w:val="CrossReference"/>
              </w:rPr>
            </w:r>
            <w:r w:rsidR="00781881" w:rsidRPr="006A609D">
              <w:rPr>
                <w:rStyle w:val="CrossReference"/>
              </w:rPr>
              <w:fldChar w:fldCharType="separate"/>
            </w:r>
            <w:r w:rsidR="00CF0CD4" w:rsidRPr="00CF0CD4">
              <w:rPr>
                <w:rStyle w:val="CrossReference"/>
              </w:rPr>
              <w:t>Understanding the Smarter Balanced Hierarchy</w:t>
            </w:r>
            <w:r w:rsidR="00781881" w:rsidRPr="006A609D">
              <w:rPr>
                <w:rStyle w:val="CrossReference"/>
              </w:rPr>
              <w:fldChar w:fldCharType="end"/>
            </w:r>
            <w:r w:rsidRPr="00F77A11">
              <w:t>.</w:t>
            </w:r>
          </w:p>
        </w:tc>
      </w:tr>
      <w:tr w:rsidR="00AF0F16" w:rsidRPr="00DB3E0F" w14:paraId="748936E8" w14:textId="77777777" w:rsidTr="00B30D80">
        <w:tc>
          <w:tcPr>
            <w:tcW w:w="0" w:type="dxa"/>
          </w:tcPr>
          <w:p w14:paraId="72D5A9CD" w14:textId="77777777" w:rsidR="00AF0F16" w:rsidRPr="00DB3E0F" w:rsidRDefault="00AF0F16" w:rsidP="00DB3E0F">
            <w:pPr>
              <w:pStyle w:val="TableText"/>
            </w:pPr>
            <w:proofErr w:type="spellStart"/>
            <w:r w:rsidRPr="00DB3E0F">
              <w:t>NCESInstitutionId</w:t>
            </w:r>
            <w:proofErr w:type="spellEnd"/>
            <w:r>
              <w:t>*</w:t>
            </w:r>
          </w:p>
        </w:tc>
        <w:tc>
          <w:tcPr>
            <w:tcW w:w="0" w:type="dxa"/>
            <w:vAlign w:val="center"/>
          </w:tcPr>
          <w:p w14:paraId="09E014C3" w14:textId="77777777" w:rsidR="00AF0F16" w:rsidRDefault="00CC58B9" w:rsidP="008E46D5">
            <w:pPr>
              <w:pStyle w:val="TableText"/>
              <w:rPr>
                <w:sz w:val="24"/>
                <w:szCs w:val="24"/>
              </w:rPr>
            </w:pPr>
            <w:r>
              <w:t>Institution’s u</w:t>
            </w:r>
            <w:r w:rsidR="00AF0F16">
              <w:t>nique nationwide identifier</w:t>
            </w:r>
            <w:r>
              <w:t xml:space="preserve">. </w:t>
            </w:r>
            <w:r w:rsidR="008E46D5">
              <w:t xml:space="preserve">You can look up an NCES identifier at </w:t>
            </w:r>
            <w:hyperlink r:id="rId50" w:history="1">
              <w:r w:rsidR="008E46D5" w:rsidRPr="00294376">
                <w:rPr>
                  <w:rStyle w:val="Hyperlink"/>
                </w:rPr>
                <w:t>http://nces.ed.gov/ccd/schoolsearch/</w:t>
              </w:r>
            </w:hyperlink>
            <w:r w:rsidR="00680116">
              <w:t>.</w:t>
            </w:r>
          </w:p>
        </w:tc>
      </w:tr>
      <w:tr w:rsidR="00AF0F16" w:rsidRPr="00DB3E0F" w14:paraId="653C3414" w14:textId="77777777" w:rsidTr="00B30D80">
        <w:tc>
          <w:tcPr>
            <w:tcW w:w="0" w:type="dxa"/>
          </w:tcPr>
          <w:p w14:paraId="4F0C59B7" w14:textId="77777777" w:rsidR="00AF0F16" w:rsidRPr="00DB3E0F" w:rsidRDefault="00AF0F16" w:rsidP="00DB3E0F">
            <w:pPr>
              <w:pStyle w:val="TableText"/>
            </w:pPr>
            <w:proofErr w:type="spellStart"/>
            <w:r w:rsidRPr="00DB3E0F">
              <w:t>ParentExternalId</w:t>
            </w:r>
            <w:proofErr w:type="spellEnd"/>
            <w:r>
              <w:t>*</w:t>
            </w:r>
          </w:p>
        </w:tc>
        <w:tc>
          <w:tcPr>
            <w:tcW w:w="0" w:type="dxa"/>
            <w:vAlign w:val="center"/>
          </w:tcPr>
          <w:p w14:paraId="27DAB000" w14:textId="68A6AE04" w:rsidR="00FF7625" w:rsidRDefault="00FF7625" w:rsidP="00AF0F16">
            <w:pPr>
              <w:pStyle w:val="TableText"/>
            </w:pPr>
            <w:r>
              <w:fldChar w:fldCharType="begin"/>
            </w:r>
            <w:r>
              <w:rPr>
                <w:sz w:val="24"/>
                <w:szCs w:val="24"/>
              </w:rPr>
              <w:instrText xml:space="preserve"> REF parentexternalid \h </w:instrText>
            </w:r>
            <w:r>
              <w:fldChar w:fldCharType="separate"/>
            </w:r>
            <w:r w:rsidR="00CF0CD4">
              <w:t>Parent entity’s identifier.</w:t>
            </w:r>
            <w:r>
              <w:fldChar w:fldCharType="end"/>
            </w:r>
          </w:p>
          <w:p w14:paraId="0B9EC6C5" w14:textId="77777777" w:rsidR="00FF7625" w:rsidRDefault="00FF7625" w:rsidP="004339B9">
            <w:pPr>
              <w:pStyle w:val="TableText"/>
              <w:rPr>
                <w:sz w:val="24"/>
                <w:szCs w:val="24"/>
              </w:rPr>
            </w:pPr>
            <w:r w:rsidRPr="00B74DE9">
              <w:rPr>
                <w:rStyle w:val="Strong"/>
              </w:rPr>
              <w:t>Up to 20 characters of an existing client</w:t>
            </w:r>
            <w:r>
              <w:rPr>
                <w:rStyle w:val="Strong"/>
              </w:rPr>
              <w:t>’s,</w:t>
            </w:r>
            <w:r w:rsidRPr="00B74DE9">
              <w:rPr>
                <w:rStyle w:val="Strong"/>
              </w:rPr>
              <w:t xml:space="preserve"> </w:t>
            </w:r>
            <w:r>
              <w:rPr>
                <w:rStyle w:val="Strong"/>
              </w:rPr>
              <w:t xml:space="preserve">state group’s, state’s, district group’s, </w:t>
            </w:r>
            <w:proofErr w:type="spellStart"/>
            <w:r>
              <w:rPr>
                <w:rStyle w:val="Strong"/>
              </w:rPr>
              <w:t>district’s</w:t>
            </w:r>
            <w:proofErr w:type="spellEnd"/>
            <w:r w:rsidR="004B7A97">
              <w:rPr>
                <w:rStyle w:val="Strong"/>
              </w:rPr>
              <w:t xml:space="preserve">, or </w:t>
            </w:r>
            <w:r w:rsidR="004339B9">
              <w:rPr>
                <w:rStyle w:val="Strong"/>
              </w:rPr>
              <w:t>institution</w:t>
            </w:r>
            <w:r w:rsidR="004B7A97">
              <w:rPr>
                <w:rStyle w:val="Strong"/>
              </w:rPr>
              <w:t xml:space="preserve"> group’s</w:t>
            </w:r>
            <w:r>
              <w:rPr>
                <w:rStyle w:val="Strong"/>
              </w:rPr>
              <w:t xml:space="preserve"> </w:t>
            </w:r>
            <w:r w:rsidRPr="00B74DE9">
              <w:rPr>
                <w:rStyle w:val="Strong"/>
              </w:rPr>
              <w:t>ID.</w:t>
            </w:r>
          </w:p>
        </w:tc>
      </w:tr>
      <w:tr w:rsidR="00AF0F16" w:rsidRPr="00DB3E0F" w14:paraId="50C7CB2A" w14:textId="77777777" w:rsidTr="00B30D80">
        <w:tc>
          <w:tcPr>
            <w:tcW w:w="0" w:type="dxa"/>
          </w:tcPr>
          <w:p w14:paraId="51A6CC2A" w14:textId="77777777" w:rsidR="00AF0F16" w:rsidRPr="00DB3E0F" w:rsidRDefault="00AF0F16" w:rsidP="002119F1">
            <w:pPr>
              <w:pStyle w:val="TableText"/>
              <w:keepNext/>
            </w:pPr>
            <w:proofErr w:type="spellStart"/>
            <w:r w:rsidRPr="00DB3E0F">
              <w:t>StateAbbreviation</w:t>
            </w:r>
            <w:proofErr w:type="spellEnd"/>
            <w:r>
              <w:t>*</w:t>
            </w:r>
            <w:r w:rsidR="006419F7" w:rsidRPr="00E730F9">
              <w:rPr>
                <w:rStyle w:val="FootnoteReference"/>
              </w:rPr>
              <w:t>+</w:t>
            </w:r>
          </w:p>
        </w:tc>
        <w:tc>
          <w:tcPr>
            <w:tcW w:w="0" w:type="dxa"/>
            <w:vAlign w:val="center"/>
          </w:tcPr>
          <w:p w14:paraId="05134EEF" w14:textId="7D36C2CB" w:rsidR="00AA4024" w:rsidRPr="00AA4024" w:rsidRDefault="00AA4024" w:rsidP="002119F1">
            <w:pPr>
              <w:pStyle w:val="TableTextBullet"/>
              <w:keepNext/>
            </w:pPr>
            <w:r>
              <w:t xml:space="preserve">State in which the </w:t>
            </w:r>
            <w:r w:rsidR="00F876C9">
              <w:t>institution</w:t>
            </w:r>
            <w:r>
              <w:t xml:space="preserve"> is located. </w:t>
            </w:r>
            <w:r>
              <w:rPr>
                <w:rFonts w:eastAsiaTheme="minorEastAsia" w:cs="Arial"/>
                <w:szCs w:val="20"/>
              </w:rPr>
              <w:fldChar w:fldCharType="begin"/>
            </w:r>
            <w:r>
              <w:instrText xml:space="preserve"> REF stateabbrev \h </w:instrText>
            </w:r>
            <w:r w:rsidR="002119F1">
              <w:instrText xml:space="preserve"> \* MERGEFORMAT </w:instrText>
            </w:r>
            <w:r>
              <w:rPr>
                <w:rFonts w:eastAsiaTheme="minorEastAsia" w:cs="Arial"/>
                <w:szCs w:val="20"/>
              </w:rPr>
              <w:fldChar w:fldCharType="separate"/>
            </w:r>
            <w:r w:rsidR="00CF0CD4">
              <w:rPr>
                <w:rFonts w:eastAsiaTheme="minorEastAsia" w:cs="Arial"/>
                <w:b/>
                <w:bCs/>
                <w:szCs w:val="20"/>
              </w:rPr>
              <w:t>Error! Reference source not found.</w:t>
            </w:r>
            <w:r>
              <w:fldChar w:fldCharType="end"/>
            </w:r>
          </w:p>
        </w:tc>
      </w:tr>
      <w:tr w:rsidR="00AF0F16" w:rsidRPr="00DB3E0F" w14:paraId="3756CF44" w14:textId="77777777" w:rsidTr="00B30D80">
        <w:tc>
          <w:tcPr>
            <w:tcW w:w="0" w:type="dxa"/>
          </w:tcPr>
          <w:p w14:paraId="1BC9E7C5" w14:textId="77777777" w:rsidR="00AF0F16" w:rsidRPr="00DB3E0F" w:rsidRDefault="00AF0F16" w:rsidP="00DB3E0F">
            <w:pPr>
              <w:pStyle w:val="TableText"/>
            </w:pPr>
            <w:r w:rsidRPr="00DB3E0F">
              <w:t>Delete</w:t>
            </w:r>
            <w:r w:rsidR="006419F7" w:rsidRPr="00E730F9">
              <w:rPr>
                <w:rStyle w:val="FootnoteReference"/>
              </w:rPr>
              <w:t>+</w:t>
            </w:r>
          </w:p>
        </w:tc>
        <w:tc>
          <w:tcPr>
            <w:tcW w:w="0" w:type="dxa"/>
            <w:vAlign w:val="center"/>
          </w:tcPr>
          <w:p w14:paraId="2BCD3E6B" w14:textId="77777777" w:rsidR="00AA4024" w:rsidRPr="00FB4790" w:rsidRDefault="00AA4024" w:rsidP="00AA4024">
            <w:pPr>
              <w:pStyle w:val="TableText"/>
            </w:pPr>
            <w:r w:rsidRPr="00FB4790">
              <w:t xml:space="preserve">Flag for deleting the </w:t>
            </w:r>
            <w:r w:rsidR="00F876C9">
              <w:t>institution</w:t>
            </w:r>
            <w:r w:rsidRPr="00FB4790">
              <w:t>.</w:t>
            </w:r>
          </w:p>
          <w:p w14:paraId="7BE05E24" w14:textId="77777777" w:rsidR="00AA4024" w:rsidRPr="00FB4790" w:rsidRDefault="00F368C8" w:rsidP="00AA4024">
            <w:pPr>
              <w:pStyle w:val="TableTextBullet"/>
            </w:pPr>
            <w:r>
              <w:rPr>
                <w:rStyle w:val="Strong"/>
              </w:rPr>
              <w:t>DELETE</w:t>
            </w:r>
            <w:r w:rsidR="00AA4024" w:rsidRPr="00FB4790">
              <w:t xml:space="preserve">—Delete the </w:t>
            </w:r>
            <w:r w:rsidR="00F876C9">
              <w:t>institution</w:t>
            </w:r>
            <w:r w:rsidR="002D516B">
              <w:t xml:space="preserve"> </w:t>
            </w:r>
            <w:r w:rsidR="00AA4024" w:rsidRPr="00FB4790">
              <w:t xml:space="preserve">associated with </w:t>
            </w:r>
            <w:proofErr w:type="spellStart"/>
            <w:r w:rsidR="007C29C2">
              <w:t>Institution</w:t>
            </w:r>
            <w:r w:rsidR="00684912" w:rsidRPr="00DB3E0F">
              <w:t>Identifier</w:t>
            </w:r>
            <w:proofErr w:type="spellEnd"/>
            <w:r w:rsidR="00AA4024" w:rsidRPr="00FB4790">
              <w:t>.</w:t>
            </w:r>
          </w:p>
          <w:p w14:paraId="69889206" w14:textId="77777777" w:rsidR="00AA4024" w:rsidRPr="00AA4024" w:rsidRDefault="00AA4024" w:rsidP="00F876C9">
            <w:pPr>
              <w:pStyle w:val="TableTextBullet"/>
            </w:pPr>
            <w:r w:rsidRPr="00FB4790">
              <w:rPr>
                <w:rStyle w:val="Strong"/>
              </w:rPr>
              <w:t>&lt;blank&gt;</w:t>
            </w:r>
            <w:r w:rsidRPr="00FB4790">
              <w:t>—</w:t>
            </w:r>
            <w:r>
              <w:t xml:space="preserve">Add the new </w:t>
            </w:r>
            <w:r w:rsidR="00F876C9">
              <w:t>institution</w:t>
            </w:r>
            <w:r w:rsidR="00945749">
              <w:t xml:space="preserve"> or modify an existing one</w:t>
            </w:r>
            <w:r w:rsidRPr="0071086F">
              <w:t>.</w:t>
            </w:r>
          </w:p>
        </w:tc>
      </w:tr>
    </w:tbl>
    <w:p w14:paraId="185A2A70" w14:textId="77777777" w:rsidR="00DB3E0F" w:rsidRDefault="00DB3E0F" w:rsidP="00DB3E0F"/>
    <w:p w14:paraId="561AD025" w14:textId="77777777" w:rsidR="00482D83" w:rsidRDefault="00526789" w:rsidP="00526789">
      <w:pPr>
        <w:pStyle w:val="Heading3"/>
      </w:pPr>
      <w:bookmarkStart w:id="152" w:name="_Toc391560336"/>
      <w:bookmarkStart w:id="153" w:name="_Toc34118628"/>
      <w:r>
        <w:lastRenderedPageBreak/>
        <w:t xml:space="preserve">Managing </w:t>
      </w:r>
      <w:r w:rsidR="004B549F">
        <w:t>Users</w:t>
      </w:r>
      <w:r w:rsidR="00482D83">
        <w:t>.</w:t>
      </w:r>
      <w:bookmarkEnd w:id="152"/>
      <w:bookmarkEnd w:id="153"/>
    </w:p>
    <w:p w14:paraId="5DB003E4" w14:textId="519BEEB0" w:rsidR="00586A01" w:rsidRPr="00FC154A" w:rsidRDefault="004D36CC" w:rsidP="00FC154A">
      <w:pPr>
        <w:keepNext/>
        <w:keepLines/>
        <w:rPr>
          <w:rStyle w:val="Emphasis"/>
        </w:rPr>
      </w:pPr>
      <w:r>
        <w:t xml:space="preserve">You </w:t>
      </w:r>
      <w:r w:rsidR="00526789">
        <w:t>can create</w:t>
      </w:r>
      <w:r w:rsidR="00670B9F">
        <w:t xml:space="preserve"> </w:t>
      </w:r>
      <w:r w:rsidR="004B549F">
        <w:t>user</w:t>
      </w:r>
      <w:r w:rsidR="00526789">
        <w:t xml:space="preserve"> </w:t>
      </w:r>
      <w:r w:rsidR="003B6C4C">
        <w:t xml:space="preserve">records </w:t>
      </w:r>
      <w:r w:rsidR="00D92C85">
        <w:t xml:space="preserve">that are </w:t>
      </w:r>
      <w:r w:rsidR="00526789">
        <w:t xml:space="preserve">within your </w:t>
      </w:r>
      <w:r w:rsidR="003B6C4C">
        <w:t>entity</w:t>
      </w:r>
      <w:r w:rsidR="00526789">
        <w:t xml:space="preserve"> </w:t>
      </w:r>
      <w:r w:rsidR="00D92C85">
        <w:t xml:space="preserve">and </w:t>
      </w:r>
      <w:r w:rsidR="00526789">
        <w:t xml:space="preserve">below your level of the hierarchy. </w:t>
      </w:r>
      <w:r w:rsidR="003B6C4C">
        <w:t xml:space="preserve">You cannot create </w:t>
      </w:r>
      <w:r w:rsidR="004B549F">
        <w:t>user</w:t>
      </w:r>
      <w:r w:rsidR="003B6C4C">
        <w:t xml:space="preserve"> records for a higher entity level or for an entity to which you do not belong. </w:t>
      </w:r>
      <w:r w:rsidR="00526789">
        <w:t xml:space="preserve">For example, if you </w:t>
      </w:r>
      <w:r w:rsidR="003B6C4C">
        <w:t>belong to District A</w:t>
      </w:r>
      <w:r w:rsidR="00526789">
        <w:t>, you can</w:t>
      </w:r>
      <w:r w:rsidR="003B6C4C">
        <w:t xml:space="preserve"> only</w:t>
      </w:r>
      <w:r w:rsidR="00526789">
        <w:t xml:space="preserve"> create </w:t>
      </w:r>
      <w:r w:rsidR="004B549F">
        <w:t>user</w:t>
      </w:r>
      <w:r w:rsidR="00526789">
        <w:t xml:space="preserve"> </w:t>
      </w:r>
      <w:r w:rsidR="003B6C4C">
        <w:t>records in District A that are associated with the district level or below</w:t>
      </w:r>
      <w:r w:rsidR="00526789">
        <w:t>.</w:t>
      </w:r>
    </w:p>
    <w:p w14:paraId="4492239C" w14:textId="77777777" w:rsidR="00526789" w:rsidRPr="00DD1013" w:rsidRDefault="00526789" w:rsidP="006B0741">
      <w:pPr>
        <w:keepNext/>
        <w:rPr>
          <w:rStyle w:val="Emphasis"/>
        </w:rPr>
      </w:pPr>
      <w:r w:rsidRPr="00DD1013">
        <w:rPr>
          <w:rStyle w:val="Emphasis"/>
        </w:rPr>
        <w:t>Note: The actions described in this section are available to</w:t>
      </w:r>
      <w:r w:rsidR="00E96D9C" w:rsidRPr="00DD1013">
        <w:rPr>
          <w:rStyle w:val="Emphasis"/>
        </w:rPr>
        <w:t xml:space="preserve"> client-,</w:t>
      </w:r>
      <w:r w:rsidRPr="00DD1013">
        <w:rPr>
          <w:rStyle w:val="Emphasis"/>
        </w:rPr>
        <w:t xml:space="preserve"> state</w:t>
      </w:r>
      <w:r w:rsidR="00D92C85" w:rsidRPr="00DD1013">
        <w:rPr>
          <w:rStyle w:val="Emphasis"/>
        </w:rPr>
        <w:t>-</w:t>
      </w:r>
      <w:r w:rsidR="00E96D9C" w:rsidRPr="00DD1013">
        <w:rPr>
          <w:rStyle w:val="Emphasis"/>
        </w:rPr>
        <w:t>, district-, and</w:t>
      </w:r>
      <w:r w:rsidR="00D92C85" w:rsidRPr="00DD1013">
        <w:rPr>
          <w:rStyle w:val="Emphasis"/>
        </w:rPr>
        <w:t xml:space="preserve"> </w:t>
      </w:r>
      <w:r w:rsidR="007C29C2">
        <w:rPr>
          <w:rStyle w:val="Emphasis"/>
        </w:rPr>
        <w:t>institution</w:t>
      </w:r>
      <w:r w:rsidR="00D92C85" w:rsidRPr="00DD1013">
        <w:rPr>
          <w:rStyle w:val="Emphasis"/>
        </w:rPr>
        <w:t>-</w:t>
      </w:r>
      <w:r w:rsidRPr="00DD1013">
        <w:rPr>
          <w:rStyle w:val="Emphasis"/>
        </w:rPr>
        <w:t xml:space="preserve">level users. </w:t>
      </w:r>
    </w:p>
    <w:p w14:paraId="356CF316" w14:textId="622D93C0" w:rsidR="00482D83" w:rsidRDefault="00526789" w:rsidP="00526789">
      <w:pPr>
        <w:pStyle w:val="Heading4"/>
      </w:pPr>
      <w:bookmarkStart w:id="154" w:name="_Toc391560337"/>
      <w:bookmarkStart w:id="155" w:name="_Toc34118629"/>
      <w:r>
        <w:t xml:space="preserve">Create or modify a </w:t>
      </w:r>
      <w:r w:rsidR="004B549F">
        <w:t>user</w:t>
      </w:r>
      <w:r w:rsidR="00E96D9C">
        <w:t xml:space="preserve"> record</w:t>
      </w:r>
      <w:r w:rsidR="00482D83">
        <w:t>.</w:t>
      </w:r>
      <w:bookmarkEnd w:id="154"/>
      <w:bookmarkEnd w:id="155"/>
    </w:p>
    <w:p w14:paraId="2FB65D8C" w14:textId="4B5DC754" w:rsidR="00670B9F" w:rsidRDefault="00670B9F" w:rsidP="009A7309">
      <w:pPr>
        <w:pStyle w:val="ImageCaption"/>
      </w:pPr>
      <w:bookmarkStart w:id="156" w:name="_Toc391560263"/>
      <w:bookmarkStart w:id="157" w:name="_Toc34118167"/>
      <w:bookmarkStart w:id="158" w:name="_Toc38611326"/>
      <w:r>
        <w:t xml:space="preserve">Figure </w:t>
      </w:r>
      <w:r w:rsidR="005C4B10">
        <w:fldChar w:fldCharType="begin"/>
      </w:r>
      <w:r w:rsidR="005C4B10">
        <w:instrText xml:space="preserve"> SEQ </w:instrText>
      </w:r>
      <w:r w:rsidR="005C4B10">
        <w:instrText xml:space="preserve">Figure \* ARABIC </w:instrText>
      </w:r>
      <w:r w:rsidR="005C4B10">
        <w:fldChar w:fldCharType="separate"/>
      </w:r>
      <w:r w:rsidR="00CF0CD4">
        <w:rPr>
          <w:noProof/>
        </w:rPr>
        <w:t>21</w:t>
      </w:r>
      <w:r w:rsidR="005C4B10">
        <w:rPr>
          <w:noProof/>
        </w:rPr>
        <w:fldChar w:fldCharType="end"/>
      </w:r>
      <w:r>
        <w:t xml:space="preserve">. </w:t>
      </w:r>
      <w:r w:rsidR="004B549F">
        <w:t>User</w:t>
      </w:r>
      <w:r>
        <w:t xml:space="preserve"> Search </w:t>
      </w:r>
      <w:r w:rsidR="00E96D9C">
        <w:t>Screen</w:t>
      </w:r>
      <w:bookmarkEnd w:id="156"/>
      <w:bookmarkEnd w:id="157"/>
      <w:bookmarkEnd w:id="158"/>
    </w:p>
    <w:p w14:paraId="7637DF6A" w14:textId="77777777" w:rsidR="007879C2" w:rsidRDefault="007879C2" w:rsidP="00545E13">
      <w:pPr>
        <w:pStyle w:val="Image"/>
      </w:pPr>
      <w:r>
        <w:drawing>
          <wp:inline distT="0" distB="0" distL="0" distR="0" wp14:anchorId="43175A1E" wp14:editId="3EEB191A">
            <wp:extent cx="5832516" cy="3505200"/>
            <wp:effectExtent l="19050" t="19050" r="15875" b="19050"/>
            <wp:docPr id="582" name="Picture 582" descr="User Searc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65666" cy="3525122"/>
                    </a:xfrm>
                    <a:prstGeom prst="rect">
                      <a:avLst/>
                    </a:prstGeom>
                    <a:ln>
                      <a:solidFill>
                        <a:schemeClr val="accent1"/>
                      </a:solidFill>
                    </a:ln>
                  </pic:spPr>
                </pic:pic>
              </a:graphicData>
            </a:graphic>
          </wp:inline>
        </w:drawing>
      </w:r>
    </w:p>
    <w:p w14:paraId="5882DA66" w14:textId="77777777" w:rsidR="007879C2" w:rsidRPr="00670B9F" w:rsidRDefault="007879C2" w:rsidP="00545E13">
      <w:pPr>
        <w:pStyle w:val="Image"/>
      </w:pPr>
    </w:p>
    <w:p w14:paraId="2F015366" w14:textId="77777777" w:rsidR="00526789" w:rsidRDefault="00526789" w:rsidP="00526789">
      <w:pPr>
        <w:pStyle w:val="ProcedureIntroduction"/>
      </w:pPr>
      <w:r>
        <w:lastRenderedPageBreak/>
        <w:t xml:space="preserve">To create a </w:t>
      </w:r>
      <w:r w:rsidR="004B549F">
        <w:t>user</w:t>
      </w:r>
      <w:r w:rsidR="00E96D9C">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526789" w14:paraId="261719CD" w14:textId="77777777" w:rsidTr="651731D3">
        <w:trPr>
          <w:jc w:val="center"/>
        </w:trPr>
        <w:tc>
          <w:tcPr>
            <w:tcW w:w="9495" w:type="dxa"/>
          </w:tcPr>
          <w:p w14:paraId="60E92973" w14:textId="77777777" w:rsidR="00526789" w:rsidRDefault="008C52B5" w:rsidP="00D1375C">
            <w:pPr>
              <w:pStyle w:val="ListNumber"/>
              <w:numPr>
                <w:ilvl w:val="0"/>
                <w:numId w:val="47"/>
              </w:numPr>
            </w:pPr>
            <w:r>
              <w:t>On the</w:t>
            </w:r>
            <w:r w:rsidR="00526789">
              <w:t xml:space="preserve"> </w:t>
            </w:r>
            <w:r w:rsidR="00DD7873">
              <w:t>ART</w:t>
            </w:r>
            <w:r w:rsidR="00526789">
              <w:t xml:space="preserve"> </w:t>
            </w:r>
            <w:r w:rsidR="00926E3F">
              <w:t>home screen</w:t>
            </w:r>
            <w:r w:rsidR="00526789">
              <w:t>, click [</w:t>
            </w:r>
            <w:r w:rsidR="00526789" w:rsidRPr="00D108A9">
              <w:rPr>
                <w:rStyle w:val="Strong"/>
              </w:rPr>
              <w:t xml:space="preserve">Create/Modify </w:t>
            </w:r>
            <w:r w:rsidR="002677FA">
              <w:rPr>
                <w:rStyle w:val="Strong"/>
              </w:rPr>
              <w:t>Users</w:t>
            </w:r>
            <w:r w:rsidR="00526789">
              <w:t>].</w:t>
            </w:r>
          </w:p>
          <w:p w14:paraId="6BE7FFDC" w14:textId="16D87E43" w:rsidR="00526789" w:rsidRDefault="00526789" w:rsidP="00526789">
            <w:pPr>
              <w:pStyle w:val="ListNumber"/>
            </w:pPr>
            <w:r>
              <w:t xml:space="preserve">On the </w:t>
            </w:r>
            <w:r w:rsidR="004B549F" w:rsidRPr="00FC154A">
              <w:rPr>
                <w:rStyle w:val="IntenseEmphasis"/>
              </w:rPr>
              <w:t>User</w:t>
            </w:r>
            <w:r w:rsidRPr="00FC154A">
              <w:rPr>
                <w:rStyle w:val="IntenseEmphasis"/>
              </w:rPr>
              <w:t xml:space="preserve"> Search</w:t>
            </w:r>
            <w:r>
              <w:t xml:space="preserve"> screen, click [</w:t>
            </w:r>
            <w:r w:rsidR="002368EC">
              <w:rPr>
                <w:rStyle w:val="Strong"/>
              </w:rPr>
              <w:t>Add New User</w:t>
            </w:r>
            <w:r>
              <w:t>].</w:t>
            </w:r>
          </w:p>
          <w:p w14:paraId="3E4F8805" w14:textId="5E709A5B" w:rsidR="00526789" w:rsidRDefault="00526789" w:rsidP="00A102D0">
            <w:pPr>
              <w:pStyle w:val="ListNumber"/>
            </w:pPr>
            <w:r>
              <w:t xml:space="preserve">On the </w:t>
            </w:r>
            <w:r w:rsidRPr="00FC154A">
              <w:rPr>
                <w:rStyle w:val="IntenseEmphasis"/>
              </w:rPr>
              <w:t xml:space="preserve">Add </w:t>
            </w:r>
            <w:r w:rsidR="004B549F" w:rsidRPr="00FC154A">
              <w:rPr>
                <w:rStyle w:val="IntenseEmphasis"/>
              </w:rPr>
              <w:t>User</w:t>
            </w:r>
            <w:r w:rsidRPr="00FC154A">
              <w:rPr>
                <w:rStyle w:val="IntenseEmphasis"/>
              </w:rPr>
              <w:t xml:space="preserve"> Information</w:t>
            </w:r>
            <w:r>
              <w:t xml:space="preserve"> screen, enter the information for the </w:t>
            </w:r>
            <w:r w:rsidR="004B549F">
              <w:t>user</w:t>
            </w:r>
            <w:r w:rsidR="00E96D9C">
              <w:t xml:space="preserve"> record</w:t>
            </w:r>
            <w:r>
              <w:t xml:space="preserve"> in the provided fields. For an explanation of these fields, see</w:t>
            </w:r>
            <w:r w:rsidR="00C250C6">
              <w:t xml:space="preserve"> </w:t>
            </w:r>
            <w:r w:rsidR="0008044D" w:rsidRPr="0008044D">
              <w:rPr>
                <w:rStyle w:val="CrossReference"/>
              </w:rPr>
              <w:fldChar w:fldCharType="begin"/>
            </w:r>
            <w:r w:rsidR="0008044D" w:rsidRPr="0008044D">
              <w:rPr>
                <w:rStyle w:val="CrossReference"/>
              </w:rPr>
              <w:instrText xml:space="preserve"> REF _Ref34729951 \h </w:instrText>
            </w:r>
            <w:r w:rsidR="0008044D">
              <w:rPr>
                <w:rStyle w:val="CrossReference"/>
              </w:rPr>
              <w:instrText xml:space="preserve"> \* MERGEFORMAT </w:instrText>
            </w:r>
            <w:r w:rsidR="0008044D" w:rsidRPr="0008044D">
              <w:rPr>
                <w:rStyle w:val="CrossReference"/>
              </w:rPr>
            </w:r>
            <w:r w:rsidR="0008044D" w:rsidRPr="0008044D">
              <w:rPr>
                <w:rStyle w:val="CrossReference"/>
              </w:rPr>
              <w:fldChar w:fldCharType="separate"/>
            </w:r>
            <w:r w:rsidR="00CF0CD4" w:rsidRPr="00CF0CD4">
              <w:rPr>
                <w:rStyle w:val="CrossReference"/>
              </w:rPr>
              <w:t>Table 8</w:t>
            </w:r>
            <w:r w:rsidR="0008044D" w:rsidRPr="0008044D">
              <w:rPr>
                <w:rStyle w:val="CrossReference"/>
              </w:rPr>
              <w:fldChar w:fldCharType="end"/>
            </w:r>
            <w:r>
              <w:t>.</w:t>
            </w:r>
          </w:p>
          <w:p w14:paraId="0C21ED47" w14:textId="77777777" w:rsidR="00EC5664" w:rsidRDefault="00C250C6" w:rsidP="00A102D0">
            <w:pPr>
              <w:pStyle w:val="ListNumber"/>
            </w:pPr>
            <w:bookmarkStart w:id="159" w:name="_Ref389556550"/>
            <w:r>
              <w:t xml:space="preserve">To associate the </w:t>
            </w:r>
            <w:r w:rsidR="004B549F">
              <w:t>user</w:t>
            </w:r>
            <w:r>
              <w:t xml:space="preserve"> with a role, </w:t>
            </w:r>
            <w:r w:rsidR="00EC5664">
              <w:t>do the following:</w:t>
            </w:r>
          </w:p>
          <w:p w14:paraId="0C987EE2" w14:textId="0A708312" w:rsidR="00C250C6" w:rsidRDefault="00EC5664" w:rsidP="00DD1013">
            <w:pPr>
              <w:pStyle w:val="ListNumber2"/>
            </w:pPr>
            <w:bookmarkStart w:id="160" w:name="_Ref389557031"/>
            <w:r>
              <w:t xml:space="preserve">Click </w:t>
            </w:r>
            <w:r w:rsidR="001E6E28">
              <w:t>[</w:t>
            </w:r>
            <w:r w:rsidR="00C250C6">
              <w:rPr>
                <w:noProof/>
              </w:rPr>
              <w:drawing>
                <wp:inline distT="0" distB="0" distL="0" distR="0" wp14:anchorId="165BCEAB" wp14:editId="16FB0743">
                  <wp:extent cx="228600" cy="242015"/>
                  <wp:effectExtent l="0" t="0" r="0" b="5715"/>
                  <wp:docPr id="1288777866" name="Picture 468" descr="Check plu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pic:nvPicPr>
                        <pic:blipFill>
                          <a:blip r:embed="rId52">
                            <a:extLst>
                              <a:ext uri="{28A0092B-C50C-407E-A947-70E740481C1C}">
                                <a14:useLocalDpi xmlns:a14="http://schemas.microsoft.com/office/drawing/2010/main" val="0"/>
                              </a:ext>
                            </a:extLst>
                          </a:blip>
                          <a:stretch>
                            <a:fillRect/>
                          </a:stretch>
                        </pic:blipFill>
                        <pic:spPr>
                          <a:xfrm>
                            <a:off x="0" y="0"/>
                            <a:ext cx="228600" cy="242015"/>
                          </a:xfrm>
                          <a:prstGeom prst="rect">
                            <a:avLst/>
                          </a:prstGeom>
                        </pic:spPr>
                      </pic:pic>
                    </a:graphicData>
                  </a:graphic>
                </wp:inline>
              </w:drawing>
            </w:r>
            <w:r w:rsidR="00C250C6">
              <w:t>]</w:t>
            </w:r>
            <w:r w:rsidR="00DD1013">
              <w:t xml:space="preserve"> </w:t>
            </w:r>
            <w:r w:rsidR="00C250C6">
              <w:t xml:space="preserve">in the </w:t>
            </w:r>
            <w:r w:rsidR="00C250C6" w:rsidRPr="651731D3">
              <w:rPr>
                <w:i/>
                <w:iCs/>
              </w:rPr>
              <w:t>Role Associations</w:t>
            </w:r>
            <w:r w:rsidR="00C250C6">
              <w:t xml:space="preserve"> section.</w:t>
            </w:r>
            <w:bookmarkEnd w:id="159"/>
            <w:bookmarkEnd w:id="160"/>
          </w:p>
          <w:p w14:paraId="51485F85" w14:textId="77777777" w:rsidR="00C250C6" w:rsidRDefault="00C250C6" w:rsidP="00C250C6">
            <w:pPr>
              <w:pStyle w:val="ListNumber2"/>
            </w:pPr>
            <w:bookmarkStart w:id="161" w:name="_Ref389557034"/>
            <w:r>
              <w:t>Select options from the drop-down menus provided in this section.</w:t>
            </w:r>
            <w:bookmarkEnd w:id="161"/>
            <w:r>
              <w:t xml:space="preserve"> </w:t>
            </w:r>
          </w:p>
          <w:p w14:paraId="60854CBA" w14:textId="7894264F" w:rsidR="00C250C6" w:rsidRDefault="006554D6" w:rsidP="00C250C6">
            <w:pPr>
              <w:pStyle w:val="ListNumber2"/>
            </w:pPr>
            <w:r>
              <w:t xml:space="preserve">Repeat steps </w:t>
            </w:r>
            <w:r w:rsidR="000A7D63" w:rsidRPr="0008044D">
              <w:fldChar w:fldCharType="begin"/>
            </w:r>
            <w:r w:rsidR="006A609D" w:rsidRPr="0008044D">
              <w:instrText xml:space="preserve"> REF _Ref389557031 \* MERGEFORMAT \h \r</w:instrText>
            </w:r>
            <w:r w:rsidR="000A7D63" w:rsidRPr="0008044D">
              <w:fldChar w:fldCharType="separate"/>
            </w:r>
            <w:r w:rsidR="00CF0CD4">
              <w:t>a</w:t>
            </w:r>
            <w:r w:rsidR="000A7D63" w:rsidRPr="0008044D">
              <w:fldChar w:fldCharType="end"/>
            </w:r>
            <w:r w:rsidRPr="0008044D">
              <w:t>–</w:t>
            </w:r>
            <w:r w:rsidR="000A7D63" w:rsidRPr="0008044D">
              <w:fldChar w:fldCharType="begin"/>
            </w:r>
            <w:r w:rsidR="006A609D" w:rsidRPr="0008044D">
              <w:instrText xml:space="preserve"> REF _Ref389557034 \* MERGEFORMAT \h \r</w:instrText>
            </w:r>
            <w:r w:rsidR="000A7D63" w:rsidRPr="0008044D">
              <w:fldChar w:fldCharType="separate"/>
            </w:r>
            <w:r w:rsidR="00CF0CD4">
              <w:t>b</w:t>
            </w:r>
            <w:r w:rsidR="000A7D63" w:rsidRPr="0008044D">
              <w:fldChar w:fldCharType="end"/>
            </w:r>
            <w:r>
              <w:t xml:space="preserve"> to add additional roles as necessary</w:t>
            </w:r>
            <w:r w:rsidR="009854F7">
              <w:t>.</w:t>
            </w:r>
          </w:p>
          <w:p w14:paraId="74DD6C7C" w14:textId="0F129652" w:rsidR="009854F7" w:rsidRDefault="009854F7" w:rsidP="009854F7">
            <w:pPr>
              <w:pStyle w:val="ListNumber"/>
            </w:pPr>
            <w:r w:rsidRPr="009854F7">
              <w:rPr>
                <w:i/>
              </w:rPr>
              <w:t>Optional</w:t>
            </w:r>
            <w:r>
              <w:t xml:space="preserve">: To </w:t>
            </w:r>
            <w:r w:rsidR="00300F61">
              <w:t>en</w:t>
            </w:r>
            <w:r w:rsidR="00670B9F">
              <w:t xml:space="preserve">sure the </w:t>
            </w:r>
            <w:r w:rsidR="00E96D9C">
              <w:t>user’s</w:t>
            </w:r>
            <w:r w:rsidR="00670B9F">
              <w:t xml:space="preserve"> information is</w:t>
            </w:r>
            <w:r w:rsidR="00E96D9C">
              <w:t xml:space="preserve"> current across the Single </w:t>
            </w:r>
            <w:r w:rsidR="002A1AA5">
              <w:t>Sign-</w:t>
            </w:r>
            <w:r w:rsidR="00670B9F">
              <w:t>On System,</w:t>
            </w:r>
            <w:r>
              <w:t xml:space="preserve"> </w:t>
            </w:r>
            <w:r w:rsidR="00F149A2">
              <w:t xml:space="preserve">in the </w:t>
            </w:r>
            <w:r w:rsidR="00F149A2" w:rsidRPr="00A5480D">
              <w:rPr>
                <w:rStyle w:val="Emphasis"/>
              </w:rPr>
              <w:t>Actions</w:t>
            </w:r>
            <w:r w:rsidR="00F149A2">
              <w:t xml:space="preserve"> section </w:t>
            </w:r>
            <w:r>
              <w:t>click [</w:t>
            </w:r>
            <w:r w:rsidRPr="00D108A9">
              <w:rPr>
                <w:rStyle w:val="Strong"/>
              </w:rPr>
              <w:t>Sync</w:t>
            </w:r>
            <w:r>
              <w:t>].</w:t>
            </w:r>
            <w:r w:rsidR="00670B9F">
              <w:t xml:space="preserve"> </w:t>
            </w:r>
          </w:p>
          <w:p w14:paraId="6D97C6FB" w14:textId="77777777" w:rsidR="009854F7" w:rsidRDefault="009854F7" w:rsidP="009854F7">
            <w:pPr>
              <w:pStyle w:val="ListNumber"/>
            </w:pPr>
            <w:r w:rsidRPr="009854F7">
              <w:rPr>
                <w:i/>
              </w:rPr>
              <w:t>Optional</w:t>
            </w:r>
            <w:r>
              <w:t>: To reset the user’s password, click [</w:t>
            </w:r>
            <w:r w:rsidRPr="00D108A9">
              <w:rPr>
                <w:rStyle w:val="Strong"/>
              </w:rPr>
              <w:t>Reset Password</w:t>
            </w:r>
            <w:r>
              <w:t>].</w:t>
            </w:r>
          </w:p>
          <w:p w14:paraId="72B987C9" w14:textId="77777777" w:rsidR="009854F7" w:rsidRDefault="009854F7" w:rsidP="009854F7">
            <w:pPr>
              <w:pStyle w:val="ListNumber"/>
            </w:pPr>
            <w:r w:rsidRPr="009854F7">
              <w:rPr>
                <w:i/>
              </w:rPr>
              <w:t>Optional</w:t>
            </w:r>
            <w:r>
              <w:t xml:space="preserve">: To </w:t>
            </w:r>
            <w:r w:rsidR="00670B9F">
              <w:t>prohibit the user from logging in</w:t>
            </w:r>
            <w:r>
              <w:t>, click [</w:t>
            </w:r>
            <w:r w:rsidRPr="00D108A9">
              <w:rPr>
                <w:rStyle w:val="Strong"/>
              </w:rPr>
              <w:t>Lock</w:t>
            </w:r>
            <w:r w:rsidR="00175B7B">
              <w:rPr>
                <w:rStyle w:val="Strong"/>
              </w:rPr>
              <w:t xml:space="preserve"> User</w:t>
            </w:r>
            <w:r>
              <w:t xml:space="preserve">] at the bottom of the </w:t>
            </w:r>
            <w:r w:rsidR="00413AFB">
              <w:t>screen</w:t>
            </w:r>
            <w:r>
              <w:t>.</w:t>
            </w:r>
          </w:p>
          <w:p w14:paraId="529B2CEB" w14:textId="77777777" w:rsidR="00526789" w:rsidRDefault="00DD1013" w:rsidP="00DD1013">
            <w:pPr>
              <w:pStyle w:val="ListNumber"/>
            </w:pPr>
            <w:r>
              <w:t>C</w:t>
            </w:r>
            <w:r w:rsidR="00526789">
              <w:t>lick [</w:t>
            </w:r>
            <w:r w:rsidR="00526789" w:rsidRPr="00D108A9">
              <w:rPr>
                <w:rStyle w:val="Strong"/>
              </w:rPr>
              <w:t>Save</w:t>
            </w:r>
            <w:r w:rsidR="00526789">
              <w:t xml:space="preserve">]. </w:t>
            </w:r>
          </w:p>
        </w:tc>
      </w:tr>
    </w:tbl>
    <w:p w14:paraId="5F458C90" w14:textId="77777777" w:rsidR="00526789" w:rsidRPr="006F0602" w:rsidRDefault="00526789" w:rsidP="00910B75"/>
    <w:p w14:paraId="0A2E47E8" w14:textId="77777777" w:rsidR="00526789" w:rsidRDefault="00526789" w:rsidP="00586A01">
      <w:pPr>
        <w:pStyle w:val="ProcedureIntroduction"/>
      </w:pPr>
      <w:r>
        <w:t xml:space="preserve">To modify a </w:t>
      </w:r>
      <w:r w:rsidR="004B549F">
        <w:t>user</w:t>
      </w:r>
      <w:r w:rsidR="00E96D9C">
        <w:t xml:space="preserve"> record</w:t>
      </w:r>
      <w:r>
        <w:t>:</w:t>
      </w:r>
    </w:p>
    <w:tbl>
      <w:tblPr>
        <w:tblStyle w:val="TableProcedure"/>
        <w:tblW w:w="9360" w:type="dxa"/>
        <w:jc w:val="center"/>
        <w:tblLayout w:type="fixed"/>
        <w:tblLook w:val="04A0" w:firstRow="1" w:lastRow="0" w:firstColumn="1" w:lastColumn="0" w:noHBand="0" w:noVBand="1"/>
      </w:tblPr>
      <w:tblGrid>
        <w:gridCol w:w="9360"/>
      </w:tblGrid>
      <w:tr w:rsidR="00526789" w14:paraId="5D53F3DF" w14:textId="77777777" w:rsidTr="651731D3">
        <w:trPr>
          <w:jc w:val="center"/>
        </w:trPr>
        <w:tc>
          <w:tcPr>
            <w:tcW w:w="9576" w:type="dxa"/>
          </w:tcPr>
          <w:p w14:paraId="2C894FB9" w14:textId="77777777" w:rsidR="00526789" w:rsidRDefault="00E96D9C" w:rsidP="00D1375C">
            <w:pPr>
              <w:pStyle w:val="ListNumber"/>
              <w:numPr>
                <w:ilvl w:val="0"/>
                <w:numId w:val="68"/>
              </w:numPr>
            </w:pPr>
            <w:r>
              <w:t xml:space="preserve">On the </w:t>
            </w:r>
            <w:r w:rsidR="004B549F" w:rsidRPr="00FC154A">
              <w:rPr>
                <w:rStyle w:val="IntenseEmphasis"/>
              </w:rPr>
              <w:t>User</w:t>
            </w:r>
            <w:r w:rsidRPr="00FC154A">
              <w:rPr>
                <w:rStyle w:val="IntenseEmphasis"/>
              </w:rPr>
              <w:t xml:space="preserve"> Search</w:t>
            </w:r>
            <w:r>
              <w:t xml:space="preserve"> screen, </w:t>
            </w:r>
            <w:r w:rsidR="00526789">
              <w:t xml:space="preserve">search for a </w:t>
            </w:r>
            <w:r w:rsidR="004B549F">
              <w:t>user</w:t>
            </w:r>
            <w:r w:rsidR="00526789">
              <w:t xml:space="preserve"> record.</w:t>
            </w:r>
          </w:p>
          <w:p w14:paraId="2AC427C7" w14:textId="1960FBE5" w:rsidR="00526789" w:rsidRDefault="00526789" w:rsidP="00B46C02">
            <w:pPr>
              <w:pStyle w:val="ListNumber"/>
            </w:pPr>
            <w:r>
              <w:t xml:space="preserve">On the search results table, click </w:t>
            </w:r>
            <w:r w:rsidR="001E6E28">
              <w:t>[</w:t>
            </w:r>
            <w:r>
              <w:rPr>
                <w:noProof/>
              </w:rPr>
              <w:drawing>
                <wp:inline distT="0" distB="0" distL="0" distR="0" wp14:anchorId="31754E45" wp14:editId="18412E4A">
                  <wp:extent cx="228600" cy="234682"/>
                  <wp:effectExtent l="0" t="0" r="0" b="0"/>
                  <wp:docPr id="85696068" name="Picture 465" descr="Pencil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pic:nvPicPr>
                        <pic:blipFill>
                          <a:blip r:embed="rId45">
                            <a:extLst>
                              <a:ext uri="{28A0092B-C50C-407E-A947-70E740481C1C}">
                                <a14:useLocalDpi xmlns:a14="http://schemas.microsoft.com/office/drawing/2010/main" val="0"/>
                              </a:ext>
                            </a:extLst>
                          </a:blip>
                          <a:stretch>
                            <a:fillRect/>
                          </a:stretch>
                        </pic:blipFill>
                        <pic:spPr>
                          <a:xfrm>
                            <a:off x="0" y="0"/>
                            <a:ext cx="228600" cy="234682"/>
                          </a:xfrm>
                          <a:prstGeom prst="rect">
                            <a:avLst/>
                          </a:prstGeom>
                        </pic:spPr>
                      </pic:pic>
                    </a:graphicData>
                  </a:graphic>
                </wp:inline>
              </w:drawing>
            </w:r>
            <w:r>
              <w:t>]</w:t>
            </w:r>
            <w:r w:rsidR="00DD1013">
              <w:t xml:space="preserve"> </w:t>
            </w:r>
            <w:r>
              <w:t xml:space="preserve">for a </w:t>
            </w:r>
            <w:r w:rsidR="004B549F">
              <w:t>user</w:t>
            </w:r>
            <w:r>
              <w:t xml:space="preserve"> record.</w:t>
            </w:r>
          </w:p>
          <w:p w14:paraId="4236C047" w14:textId="2E48A841" w:rsidR="009854F7" w:rsidRDefault="00526789" w:rsidP="00B46C02">
            <w:pPr>
              <w:pStyle w:val="ListNumber"/>
            </w:pPr>
            <w:r>
              <w:t xml:space="preserve">On the </w:t>
            </w:r>
            <w:r w:rsidRPr="00FC154A">
              <w:rPr>
                <w:rStyle w:val="IntenseEmphasis"/>
              </w:rPr>
              <w:t xml:space="preserve">Edit </w:t>
            </w:r>
            <w:r w:rsidR="004B549F" w:rsidRPr="00FC154A">
              <w:rPr>
                <w:rStyle w:val="IntenseEmphasis"/>
              </w:rPr>
              <w:t>User</w:t>
            </w:r>
            <w:r w:rsidRPr="00FC154A">
              <w:rPr>
                <w:rStyle w:val="IntenseEmphasis"/>
              </w:rPr>
              <w:t xml:space="preserve"> Information</w:t>
            </w:r>
            <w:r>
              <w:t xml:space="preserve"> screen, </w:t>
            </w:r>
            <w:r w:rsidR="00DD1013">
              <w:t>modify</w:t>
            </w:r>
            <w:r>
              <w:t xml:space="preserve"> the information for the </w:t>
            </w:r>
            <w:r w:rsidR="00C250C6">
              <w:t>user</w:t>
            </w:r>
            <w:r>
              <w:t xml:space="preserve"> in the provided fields. For an explanation of these fields, see</w:t>
            </w:r>
            <w:r w:rsidR="0008044D">
              <w:t xml:space="preserve"> </w:t>
            </w:r>
            <w:r w:rsidR="0008044D" w:rsidRPr="0008044D">
              <w:rPr>
                <w:rStyle w:val="CrossReference"/>
              </w:rPr>
              <w:fldChar w:fldCharType="begin"/>
            </w:r>
            <w:r w:rsidR="0008044D" w:rsidRPr="0008044D">
              <w:rPr>
                <w:rStyle w:val="CrossReference"/>
              </w:rPr>
              <w:instrText xml:space="preserve"> REF _Ref34729951 \h  \* MERGEFORMAT </w:instrText>
            </w:r>
            <w:r w:rsidR="0008044D" w:rsidRPr="0008044D">
              <w:rPr>
                <w:rStyle w:val="CrossReference"/>
              </w:rPr>
            </w:r>
            <w:r w:rsidR="0008044D" w:rsidRPr="0008044D">
              <w:rPr>
                <w:rStyle w:val="CrossReference"/>
              </w:rPr>
              <w:fldChar w:fldCharType="separate"/>
            </w:r>
            <w:r w:rsidR="00CF0CD4" w:rsidRPr="00CF0CD4">
              <w:rPr>
                <w:rStyle w:val="CrossReference"/>
              </w:rPr>
              <w:t>Table 8</w:t>
            </w:r>
            <w:r w:rsidR="0008044D" w:rsidRPr="0008044D">
              <w:rPr>
                <w:rStyle w:val="CrossReference"/>
              </w:rPr>
              <w:fldChar w:fldCharType="end"/>
            </w:r>
            <w:r>
              <w:t>.</w:t>
            </w:r>
          </w:p>
          <w:p w14:paraId="497B4C78" w14:textId="77777777" w:rsidR="00F149A2" w:rsidRDefault="009854F7" w:rsidP="00B46C02">
            <w:pPr>
              <w:pStyle w:val="ListNumber"/>
            </w:pPr>
            <w:r>
              <w:t xml:space="preserve">To associate the </w:t>
            </w:r>
            <w:r w:rsidR="004B549F">
              <w:t>user</w:t>
            </w:r>
            <w:r>
              <w:t xml:space="preserve"> with a role, </w:t>
            </w:r>
            <w:r w:rsidR="00F149A2">
              <w:t>do the following:</w:t>
            </w:r>
          </w:p>
          <w:p w14:paraId="1A3167EB" w14:textId="38AC3611" w:rsidR="009854F7" w:rsidRDefault="00F149A2" w:rsidP="00DD1013">
            <w:pPr>
              <w:pStyle w:val="ListNumber"/>
            </w:pPr>
            <w:r>
              <w:t xml:space="preserve">Click </w:t>
            </w:r>
            <w:r w:rsidR="001E6E28">
              <w:t>[</w:t>
            </w:r>
            <w:r w:rsidR="009854F7">
              <w:rPr>
                <w:noProof/>
              </w:rPr>
              <w:drawing>
                <wp:inline distT="0" distB="0" distL="0" distR="0" wp14:anchorId="03D9D610" wp14:editId="6E8FE456">
                  <wp:extent cx="228600" cy="242015"/>
                  <wp:effectExtent l="0" t="0" r="0" b="5715"/>
                  <wp:docPr id="727708526" name="Picture 469" descr="Check plus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pic:nvPicPr>
                        <pic:blipFill>
                          <a:blip r:embed="rId52">
                            <a:extLst>
                              <a:ext uri="{28A0092B-C50C-407E-A947-70E740481C1C}">
                                <a14:useLocalDpi xmlns:a14="http://schemas.microsoft.com/office/drawing/2010/main" val="0"/>
                              </a:ext>
                            </a:extLst>
                          </a:blip>
                          <a:stretch>
                            <a:fillRect/>
                          </a:stretch>
                        </pic:blipFill>
                        <pic:spPr>
                          <a:xfrm>
                            <a:off x="0" y="0"/>
                            <a:ext cx="228600" cy="242015"/>
                          </a:xfrm>
                          <a:prstGeom prst="rect">
                            <a:avLst/>
                          </a:prstGeom>
                        </pic:spPr>
                      </pic:pic>
                    </a:graphicData>
                  </a:graphic>
                </wp:inline>
              </w:drawing>
            </w:r>
            <w:r w:rsidR="009854F7">
              <w:t>]</w:t>
            </w:r>
            <w:r w:rsidR="00DD1013">
              <w:t xml:space="preserve"> </w:t>
            </w:r>
            <w:r w:rsidR="009854F7">
              <w:t xml:space="preserve">in the </w:t>
            </w:r>
            <w:r w:rsidR="009854F7" w:rsidRPr="651731D3">
              <w:rPr>
                <w:i/>
                <w:iCs/>
              </w:rPr>
              <w:t>Role Associations</w:t>
            </w:r>
            <w:r w:rsidR="009854F7">
              <w:t xml:space="preserve"> section.</w:t>
            </w:r>
          </w:p>
          <w:p w14:paraId="746C716B" w14:textId="77777777" w:rsidR="009854F7" w:rsidRDefault="009854F7" w:rsidP="009854F7">
            <w:pPr>
              <w:pStyle w:val="ListNumber2"/>
              <w:spacing w:after="0"/>
            </w:pPr>
            <w:r>
              <w:t xml:space="preserve">Select options from the drop-down menus provided in this section. </w:t>
            </w:r>
          </w:p>
          <w:p w14:paraId="7F4807E9" w14:textId="41A2F4A8" w:rsidR="009854F7" w:rsidRDefault="009854F7" w:rsidP="00DD1013">
            <w:pPr>
              <w:pStyle w:val="ListNumber2"/>
              <w:spacing w:before="0"/>
            </w:pPr>
            <w:r>
              <w:t>To remove a role association, click [</w:t>
            </w:r>
            <w:r>
              <w:rPr>
                <w:noProof/>
              </w:rPr>
              <w:drawing>
                <wp:inline distT="0" distB="0" distL="0" distR="0" wp14:anchorId="307F017D" wp14:editId="5E68BA9D">
                  <wp:extent cx="222885" cy="230505"/>
                  <wp:effectExtent l="0" t="0" r="5715" b="0"/>
                  <wp:docPr id="1210487533" name="Picture 470" descr="X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pic:nvPicPr>
                        <pic:blipFill>
                          <a:blip r:embed="rId53">
                            <a:extLst>
                              <a:ext uri="{28A0092B-C50C-407E-A947-70E740481C1C}">
                                <a14:useLocalDpi xmlns:a14="http://schemas.microsoft.com/office/drawing/2010/main" val="0"/>
                              </a:ext>
                            </a:extLst>
                          </a:blip>
                          <a:stretch>
                            <a:fillRect/>
                          </a:stretch>
                        </pic:blipFill>
                        <pic:spPr>
                          <a:xfrm>
                            <a:off x="0" y="0"/>
                            <a:ext cx="222885" cy="230505"/>
                          </a:xfrm>
                          <a:prstGeom prst="rect">
                            <a:avLst/>
                          </a:prstGeom>
                        </pic:spPr>
                      </pic:pic>
                    </a:graphicData>
                  </a:graphic>
                </wp:inline>
              </w:drawing>
            </w:r>
            <w:r>
              <w:t>]</w:t>
            </w:r>
            <w:r w:rsidR="00DD1013">
              <w:t xml:space="preserve"> </w:t>
            </w:r>
            <w:r>
              <w:t>next to that role.</w:t>
            </w:r>
          </w:p>
          <w:p w14:paraId="0964612C" w14:textId="571D8C92" w:rsidR="00670B9F" w:rsidRPr="005172D8" w:rsidRDefault="00670B9F" w:rsidP="00B46C02">
            <w:pPr>
              <w:pStyle w:val="ListNumber"/>
            </w:pPr>
            <w:r w:rsidRPr="00670B9F">
              <w:rPr>
                <w:i/>
              </w:rPr>
              <w:t>Optional:</w:t>
            </w:r>
            <w:r w:rsidRPr="005172D8">
              <w:t xml:space="preserve"> To </w:t>
            </w:r>
            <w:r w:rsidR="00F149A2">
              <w:t>en</w:t>
            </w:r>
            <w:r w:rsidRPr="005172D8">
              <w:t>sure the user’s information is</w:t>
            </w:r>
            <w:r w:rsidR="003758E3">
              <w:t xml:space="preserve"> current across the Single </w:t>
            </w:r>
            <w:r w:rsidR="002A1AA5">
              <w:t>Sign-</w:t>
            </w:r>
            <w:r w:rsidRPr="005172D8">
              <w:t xml:space="preserve">On System, </w:t>
            </w:r>
            <w:r w:rsidR="00F149A2">
              <w:t xml:space="preserve">in the </w:t>
            </w:r>
            <w:r w:rsidR="00F149A2" w:rsidRPr="00A5480D">
              <w:rPr>
                <w:rStyle w:val="Emphasis"/>
              </w:rPr>
              <w:t>Actions</w:t>
            </w:r>
            <w:r w:rsidR="00F149A2">
              <w:t xml:space="preserve"> section </w:t>
            </w:r>
            <w:r w:rsidRPr="005172D8">
              <w:t>click [</w:t>
            </w:r>
            <w:r w:rsidRPr="00D108A9">
              <w:rPr>
                <w:rStyle w:val="Strong"/>
              </w:rPr>
              <w:t>Sync</w:t>
            </w:r>
            <w:r w:rsidRPr="005172D8">
              <w:t xml:space="preserve">]. </w:t>
            </w:r>
          </w:p>
          <w:p w14:paraId="6AF07B45" w14:textId="77777777" w:rsidR="00670B9F" w:rsidRPr="00670B9F" w:rsidRDefault="00670B9F" w:rsidP="00B46C02">
            <w:pPr>
              <w:pStyle w:val="ListNumber"/>
              <w:rPr>
                <w:i/>
              </w:rPr>
            </w:pPr>
            <w:r w:rsidRPr="00670B9F">
              <w:rPr>
                <w:i/>
              </w:rPr>
              <w:t xml:space="preserve">Optional: </w:t>
            </w:r>
            <w:r w:rsidRPr="00670B9F">
              <w:t>To reset the user’s password, click [</w:t>
            </w:r>
            <w:r w:rsidRPr="00D108A9">
              <w:rPr>
                <w:rStyle w:val="Strong"/>
              </w:rPr>
              <w:t>Reset Password</w:t>
            </w:r>
            <w:r w:rsidRPr="00670B9F">
              <w:t>].</w:t>
            </w:r>
          </w:p>
          <w:p w14:paraId="26B5FF4D" w14:textId="77777777" w:rsidR="00670B9F" w:rsidRPr="00670B9F" w:rsidRDefault="00670B9F" w:rsidP="00B46C02">
            <w:pPr>
              <w:pStyle w:val="ListNumber"/>
            </w:pPr>
            <w:r w:rsidRPr="00670B9F">
              <w:rPr>
                <w:i/>
              </w:rPr>
              <w:t xml:space="preserve">Optional: </w:t>
            </w:r>
            <w:r w:rsidRPr="00670B9F">
              <w:t>To prohibit the user from logging in, click [</w:t>
            </w:r>
            <w:r w:rsidRPr="00D108A9">
              <w:rPr>
                <w:rStyle w:val="Strong"/>
              </w:rPr>
              <w:t>Lock</w:t>
            </w:r>
            <w:r w:rsidR="00175B7B">
              <w:rPr>
                <w:rStyle w:val="Strong"/>
              </w:rPr>
              <w:t xml:space="preserve"> User</w:t>
            </w:r>
            <w:r w:rsidRPr="00670B9F">
              <w:t xml:space="preserve">] at the bottom of the </w:t>
            </w:r>
            <w:r w:rsidR="00413AFB">
              <w:t>screen</w:t>
            </w:r>
            <w:r w:rsidRPr="00670B9F">
              <w:t>.</w:t>
            </w:r>
          </w:p>
          <w:p w14:paraId="2F1002EB" w14:textId="77777777" w:rsidR="00670B9F" w:rsidRPr="00670B9F" w:rsidRDefault="00670B9F" w:rsidP="00D1375C">
            <w:pPr>
              <w:pStyle w:val="ListNumber"/>
              <w:numPr>
                <w:ilvl w:val="1"/>
                <w:numId w:val="48"/>
              </w:numPr>
              <w:ind w:left="720"/>
            </w:pPr>
            <w:r w:rsidRPr="00670B9F">
              <w:t>To allow a locked user to log in, click [</w:t>
            </w:r>
            <w:r w:rsidRPr="00D108A9">
              <w:rPr>
                <w:rStyle w:val="Strong"/>
              </w:rPr>
              <w:t>Unlock</w:t>
            </w:r>
            <w:r w:rsidR="00175B7B">
              <w:rPr>
                <w:rStyle w:val="Strong"/>
              </w:rPr>
              <w:t xml:space="preserve"> User</w:t>
            </w:r>
            <w:r w:rsidRPr="00670B9F">
              <w:t xml:space="preserve">] at the bottom of the </w:t>
            </w:r>
            <w:r w:rsidR="00413AFB">
              <w:t>screen</w:t>
            </w:r>
            <w:r w:rsidRPr="00670B9F">
              <w:t>.</w:t>
            </w:r>
          </w:p>
          <w:p w14:paraId="144CB1F6" w14:textId="77777777" w:rsidR="009854F7" w:rsidRDefault="00DD1013" w:rsidP="00DD1013">
            <w:pPr>
              <w:pStyle w:val="ListNumber"/>
            </w:pPr>
            <w:r>
              <w:t>C</w:t>
            </w:r>
            <w:r w:rsidR="009854F7">
              <w:t>lick [</w:t>
            </w:r>
            <w:r w:rsidR="009854F7" w:rsidRPr="00D108A9">
              <w:rPr>
                <w:rStyle w:val="Strong"/>
              </w:rPr>
              <w:t>Save</w:t>
            </w:r>
            <w:r w:rsidR="009854F7">
              <w:t xml:space="preserve">]. </w:t>
            </w:r>
          </w:p>
        </w:tc>
      </w:tr>
    </w:tbl>
    <w:p w14:paraId="5FC48919" w14:textId="77777777" w:rsidR="001B2872" w:rsidRDefault="001B2872" w:rsidP="00910B75"/>
    <w:p w14:paraId="0A6ED663" w14:textId="77777777" w:rsidR="00AB32CC" w:rsidRPr="006F0602" w:rsidRDefault="00AB32CC" w:rsidP="00910B75"/>
    <w:p w14:paraId="1DE84965" w14:textId="735459F7" w:rsidR="001B2872" w:rsidRPr="001B2872" w:rsidRDefault="00526789" w:rsidP="001B2872">
      <w:pPr>
        <w:pStyle w:val="ProcedureIntroduction"/>
      </w:pPr>
      <w:r>
        <w:lastRenderedPageBreak/>
        <w:t xml:space="preserve">To delete a </w:t>
      </w:r>
      <w:r w:rsidR="004B549F">
        <w:t>user</w:t>
      </w:r>
      <w:r w:rsidR="00E96D9C">
        <w:t xml:space="preserve"> record</w:t>
      </w:r>
      <w:r>
        <w:t>:</w:t>
      </w:r>
    </w:p>
    <w:tbl>
      <w:tblPr>
        <w:tblStyle w:val="TableProcedure"/>
        <w:tblpPr w:leftFromText="180" w:rightFromText="180" w:vertAnchor="text" w:tblpXSpec="center" w:tblpY="1"/>
        <w:tblOverlap w:val="never"/>
        <w:tblW w:w="9360" w:type="dxa"/>
        <w:tblLayout w:type="fixed"/>
        <w:tblLook w:val="04A0" w:firstRow="1" w:lastRow="0" w:firstColumn="1" w:lastColumn="0" w:noHBand="0" w:noVBand="1"/>
      </w:tblPr>
      <w:tblGrid>
        <w:gridCol w:w="9360"/>
      </w:tblGrid>
      <w:tr w:rsidR="00526789" w14:paraId="2BA1EFB2" w14:textId="77777777" w:rsidTr="651731D3">
        <w:tc>
          <w:tcPr>
            <w:tcW w:w="9360" w:type="dxa"/>
          </w:tcPr>
          <w:p w14:paraId="70CD6C81" w14:textId="77777777" w:rsidR="00526789" w:rsidRDefault="008F26CD" w:rsidP="003D165D">
            <w:pPr>
              <w:pStyle w:val="ListParagraph"/>
              <w:numPr>
                <w:ilvl w:val="0"/>
                <w:numId w:val="49"/>
              </w:numPr>
              <w:spacing w:after="0"/>
              <w:ind w:left="360"/>
            </w:pPr>
            <w:r>
              <w:t xml:space="preserve">On the </w:t>
            </w:r>
            <w:r w:rsidR="004B549F">
              <w:rPr>
                <w:b/>
                <w:i/>
              </w:rPr>
              <w:t>User</w:t>
            </w:r>
            <w:r w:rsidRPr="000E4206">
              <w:rPr>
                <w:b/>
                <w:i/>
              </w:rPr>
              <w:t xml:space="preserve"> Search</w:t>
            </w:r>
            <w:r>
              <w:t xml:space="preserve"> screen, </w:t>
            </w:r>
            <w:r w:rsidR="00526789">
              <w:t xml:space="preserve">search for a </w:t>
            </w:r>
            <w:r w:rsidR="004B549F">
              <w:t>user</w:t>
            </w:r>
            <w:r w:rsidR="00526789">
              <w:t xml:space="preserve"> record.</w:t>
            </w:r>
          </w:p>
          <w:p w14:paraId="13C88A66" w14:textId="239099A4" w:rsidR="00526789" w:rsidRDefault="00526789" w:rsidP="003D165D">
            <w:pPr>
              <w:pStyle w:val="ListParagraph"/>
              <w:numPr>
                <w:ilvl w:val="0"/>
                <w:numId w:val="49"/>
              </w:numPr>
              <w:spacing w:after="80"/>
              <w:ind w:left="360"/>
            </w:pPr>
            <w:r>
              <w:t>On the search results table, click [</w:t>
            </w:r>
            <w:r>
              <w:rPr>
                <w:noProof/>
              </w:rPr>
              <w:drawing>
                <wp:inline distT="0" distB="0" distL="0" distR="0" wp14:anchorId="37EF434A" wp14:editId="5BB55F25">
                  <wp:extent cx="228600" cy="234682"/>
                  <wp:effectExtent l="0" t="0" r="0" b="0"/>
                  <wp:docPr id="625811807" name="Picture 466" descr="X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pic:nvPicPr>
                        <pic:blipFill>
                          <a:blip r:embed="rId46">
                            <a:extLst>
                              <a:ext uri="{28A0092B-C50C-407E-A947-70E740481C1C}">
                                <a14:useLocalDpi xmlns:a14="http://schemas.microsoft.com/office/drawing/2010/main" val="0"/>
                              </a:ext>
                            </a:extLst>
                          </a:blip>
                          <a:stretch>
                            <a:fillRect/>
                          </a:stretch>
                        </pic:blipFill>
                        <pic:spPr>
                          <a:xfrm>
                            <a:off x="0" y="0"/>
                            <a:ext cx="228600" cy="234682"/>
                          </a:xfrm>
                          <a:prstGeom prst="rect">
                            <a:avLst/>
                          </a:prstGeom>
                        </pic:spPr>
                      </pic:pic>
                    </a:graphicData>
                  </a:graphic>
                </wp:inline>
              </w:drawing>
            </w:r>
            <w:r>
              <w:t xml:space="preserve">] for </w:t>
            </w:r>
            <w:r w:rsidR="00F149A2">
              <w:t>the record you want to delete</w:t>
            </w:r>
            <w:r>
              <w:t>.</w:t>
            </w:r>
          </w:p>
          <w:p w14:paraId="0F723683" w14:textId="01B575D9" w:rsidR="00526789" w:rsidRDefault="00020AAB" w:rsidP="00B67270">
            <w:pPr>
              <w:pStyle w:val="ListNumber"/>
              <w:numPr>
                <w:ilvl w:val="0"/>
                <w:numId w:val="49"/>
              </w:numPr>
              <w:ind w:left="360"/>
            </w:pPr>
            <w:r>
              <w:t>A</w:t>
            </w:r>
            <w:r w:rsidR="00526789">
              <w:t xml:space="preserve"> warning box pops up, </w:t>
            </w:r>
            <w:r w:rsidR="00C54DB0">
              <w:t>click</w:t>
            </w:r>
            <w:r w:rsidR="00526789">
              <w:t xml:space="preserve"> [</w:t>
            </w:r>
            <w:r w:rsidR="00526789" w:rsidRPr="00D108A9">
              <w:rPr>
                <w:rStyle w:val="Strong"/>
              </w:rPr>
              <w:t>OK</w:t>
            </w:r>
            <w:r w:rsidR="00526789">
              <w:t xml:space="preserve">]. </w:t>
            </w:r>
          </w:p>
        </w:tc>
      </w:tr>
    </w:tbl>
    <w:p w14:paraId="7AEBCB50" w14:textId="77777777" w:rsidR="005617F3" w:rsidRDefault="005617F3" w:rsidP="005617F3">
      <w:bookmarkStart w:id="162" w:name="_Toc391560338"/>
    </w:p>
    <w:p w14:paraId="790DDE7D" w14:textId="77777777" w:rsidR="00D435A3" w:rsidRPr="006F0602" w:rsidRDefault="00D435A3" w:rsidP="00D435A3"/>
    <w:p w14:paraId="241D6BCE" w14:textId="46F5C6DE" w:rsidR="00D435A3" w:rsidRPr="001B2872" w:rsidRDefault="00D435A3" w:rsidP="00D435A3">
      <w:pPr>
        <w:pStyle w:val="ProcedureIntroduction"/>
      </w:pPr>
      <w:r>
        <w:t>To delete a user role:</w:t>
      </w:r>
    </w:p>
    <w:tbl>
      <w:tblPr>
        <w:tblStyle w:val="TableProcedure"/>
        <w:tblpPr w:leftFromText="180" w:rightFromText="180" w:vertAnchor="text" w:tblpXSpec="center" w:tblpY="1"/>
        <w:tblOverlap w:val="never"/>
        <w:tblW w:w="9360" w:type="dxa"/>
        <w:tblLayout w:type="fixed"/>
        <w:tblLook w:val="04A0" w:firstRow="1" w:lastRow="0" w:firstColumn="1" w:lastColumn="0" w:noHBand="0" w:noVBand="1"/>
      </w:tblPr>
      <w:tblGrid>
        <w:gridCol w:w="9360"/>
      </w:tblGrid>
      <w:tr w:rsidR="00D435A3" w14:paraId="3175E543" w14:textId="77777777" w:rsidTr="651731D3">
        <w:tc>
          <w:tcPr>
            <w:tcW w:w="9360" w:type="dxa"/>
          </w:tcPr>
          <w:p w14:paraId="7914EDE5" w14:textId="265CE049" w:rsidR="00D435A3" w:rsidRDefault="00D435A3" w:rsidP="00B67270">
            <w:pPr>
              <w:pStyle w:val="ListNumber"/>
              <w:numPr>
                <w:ilvl w:val="0"/>
                <w:numId w:val="116"/>
              </w:numPr>
            </w:pPr>
            <w:r>
              <w:t xml:space="preserve">On the </w:t>
            </w:r>
            <w:r w:rsidRPr="00FC154A">
              <w:rPr>
                <w:rStyle w:val="IntenseEmphasis"/>
              </w:rPr>
              <w:t>User Search</w:t>
            </w:r>
            <w:r>
              <w:t xml:space="preserve"> screen, search for a user record.</w:t>
            </w:r>
          </w:p>
          <w:p w14:paraId="381C7B8A" w14:textId="7D62DC6D" w:rsidR="00D435A3" w:rsidRDefault="00D435A3" w:rsidP="00B67270">
            <w:pPr>
              <w:pStyle w:val="ListNumber"/>
            </w:pPr>
            <w:r>
              <w:t>On the search results table, click [</w:t>
            </w:r>
            <w:r>
              <w:rPr>
                <w:noProof/>
              </w:rPr>
              <w:drawing>
                <wp:inline distT="0" distB="0" distL="0" distR="0" wp14:anchorId="3A39957A" wp14:editId="7DA62C21">
                  <wp:extent cx="228600" cy="234682"/>
                  <wp:effectExtent l="0" t="0" r="0" b="0"/>
                  <wp:docPr id="1240667745" name="Picture 558" descr="Pencil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pic:nvPicPr>
                        <pic:blipFill>
                          <a:blip r:embed="rId45">
                            <a:extLst>
                              <a:ext uri="{28A0092B-C50C-407E-A947-70E740481C1C}">
                                <a14:useLocalDpi xmlns:a14="http://schemas.microsoft.com/office/drawing/2010/main" val="0"/>
                              </a:ext>
                            </a:extLst>
                          </a:blip>
                          <a:stretch>
                            <a:fillRect/>
                          </a:stretch>
                        </pic:blipFill>
                        <pic:spPr>
                          <a:xfrm>
                            <a:off x="0" y="0"/>
                            <a:ext cx="228600" cy="234682"/>
                          </a:xfrm>
                          <a:prstGeom prst="rect">
                            <a:avLst/>
                          </a:prstGeom>
                        </pic:spPr>
                      </pic:pic>
                    </a:graphicData>
                  </a:graphic>
                </wp:inline>
              </w:drawing>
            </w:r>
            <w:r>
              <w:t>] for a user record.</w:t>
            </w:r>
          </w:p>
          <w:p w14:paraId="7E3AD121" w14:textId="54AF361C" w:rsidR="00D435A3" w:rsidRDefault="00D435A3" w:rsidP="00FC154A">
            <w:pPr>
              <w:pStyle w:val="ListNumber"/>
            </w:pPr>
            <w:r>
              <w:t xml:space="preserve">On the </w:t>
            </w:r>
            <w:r w:rsidRPr="651731D3">
              <w:rPr>
                <w:rStyle w:val="IntenseEmphasis"/>
              </w:rPr>
              <w:t>Edit User Information</w:t>
            </w:r>
            <w:r>
              <w:t xml:space="preserve"> screen, click [</w:t>
            </w:r>
            <w:r>
              <w:rPr>
                <w:noProof/>
              </w:rPr>
              <w:drawing>
                <wp:inline distT="0" distB="0" distL="0" distR="0" wp14:anchorId="0FFE787E" wp14:editId="398819DB">
                  <wp:extent cx="228600" cy="234682"/>
                  <wp:effectExtent l="0" t="0" r="0" b="0"/>
                  <wp:docPr id="25478456" name="Picture 448" descr="X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pic:nvPicPr>
                        <pic:blipFill>
                          <a:blip r:embed="rId46">
                            <a:extLst>
                              <a:ext uri="{28A0092B-C50C-407E-A947-70E740481C1C}">
                                <a14:useLocalDpi xmlns:a14="http://schemas.microsoft.com/office/drawing/2010/main" val="0"/>
                              </a:ext>
                            </a:extLst>
                          </a:blip>
                          <a:stretch>
                            <a:fillRect/>
                          </a:stretch>
                        </pic:blipFill>
                        <pic:spPr>
                          <a:xfrm>
                            <a:off x="0" y="0"/>
                            <a:ext cx="228600" cy="234682"/>
                          </a:xfrm>
                          <a:prstGeom prst="rect">
                            <a:avLst/>
                          </a:prstGeom>
                        </pic:spPr>
                      </pic:pic>
                    </a:graphicData>
                  </a:graphic>
                </wp:inline>
              </w:drawing>
            </w:r>
            <w:r>
              <w:t>] for the role you want to delete.</w:t>
            </w:r>
          </w:p>
        </w:tc>
      </w:tr>
      <w:bookmarkEnd w:id="162"/>
    </w:tbl>
    <w:p w14:paraId="7E312949" w14:textId="277B8E21" w:rsidR="004F3E3A" w:rsidRDefault="004F3E3A"/>
    <w:p w14:paraId="57DE1E44" w14:textId="7D97C012" w:rsidR="00B30D80" w:rsidRPr="00B30D80" w:rsidRDefault="00B30D80" w:rsidP="00B30D80">
      <w:r w:rsidRPr="00B30D80">
        <w:rPr>
          <w:u w:val="single"/>
        </w:rPr>
        <w:fldChar w:fldCharType="begin"/>
      </w:r>
      <w:r w:rsidRPr="00B30D80">
        <w:rPr>
          <w:u w:val="single"/>
        </w:rPr>
        <w:instrText xml:space="preserve"> REF _Ref388251722 \* MERGEFORMAT \h</w:instrText>
      </w:r>
      <w:r w:rsidRPr="00B30D80">
        <w:rPr>
          <w:u w:val="single"/>
        </w:rPr>
        <w:fldChar w:fldCharType="separate"/>
      </w:r>
      <w:r w:rsidR="00CF0CD4">
        <w:rPr>
          <w:b/>
          <w:bCs/>
          <w:u w:val="single"/>
        </w:rPr>
        <w:t>Error! Reference source not found.</w:t>
      </w:r>
      <w:r w:rsidRPr="00B30D80">
        <w:fldChar w:fldCharType="end"/>
      </w:r>
      <w:r w:rsidRPr="00B30D80">
        <w:t xml:space="preserve"> describes the columns in the user file and lists acceptable values in </w:t>
      </w:r>
      <w:r w:rsidRPr="00B30D80">
        <w:rPr>
          <w:b/>
          <w:bCs/>
        </w:rPr>
        <w:t>bold type</w:t>
      </w:r>
      <w:r w:rsidRPr="00B30D80">
        <w:t xml:space="preserve">. These columns also correspond with the fields on the </w:t>
      </w:r>
      <w:r w:rsidRPr="00B30D80">
        <w:rPr>
          <w:b/>
          <w:i/>
        </w:rPr>
        <w:t>Add User Information</w:t>
      </w:r>
      <w:r w:rsidRPr="00B30D80">
        <w:t xml:space="preserve"> screen. Columns marked with an asterisk (*) are required for add or modify actions; columns marked with a plus (+) are required for delete actions. </w:t>
      </w:r>
      <w:r w:rsidRPr="00B30D80">
        <w:rPr>
          <w:i/>
          <w:iCs/>
        </w:rPr>
        <w:t xml:space="preserve">Note: Some of the labels on the user template differ from those on the </w:t>
      </w:r>
      <w:r w:rsidRPr="00B30D80">
        <w:rPr>
          <w:b/>
          <w:bCs/>
        </w:rPr>
        <w:t xml:space="preserve">Add User Information </w:t>
      </w:r>
      <w:r w:rsidRPr="00B30D80">
        <w:rPr>
          <w:i/>
          <w:iCs/>
        </w:rPr>
        <w:t xml:space="preserve">screen. The unique labels from the </w:t>
      </w:r>
      <w:r w:rsidRPr="00B30D80">
        <w:rPr>
          <w:b/>
          <w:bCs/>
        </w:rPr>
        <w:t>Add User Information</w:t>
      </w:r>
      <w:r w:rsidRPr="00B30D80">
        <w:rPr>
          <w:i/>
          <w:iCs/>
        </w:rPr>
        <w:t xml:space="preserve"> screen are listed in parentheses below the labels from the template.</w:t>
      </w:r>
    </w:p>
    <w:p w14:paraId="376A38A5" w14:textId="1D4068AB" w:rsidR="00CF33D3" w:rsidRDefault="00CF33D3" w:rsidP="00A86B18">
      <w:pPr>
        <w:pStyle w:val="Caption"/>
        <w:keepNext/>
      </w:pPr>
      <w:bookmarkStart w:id="163" w:name="_Ref34729951"/>
      <w:r>
        <w:t xml:space="preserve">Table </w:t>
      </w:r>
      <w:r w:rsidR="005C4B10">
        <w:fldChar w:fldCharType="begin"/>
      </w:r>
      <w:r w:rsidR="005C4B10">
        <w:instrText xml:space="preserve"> SEQ Table \* ARABIC </w:instrText>
      </w:r>
      <w:r w:rsidR="005C4B10">
        <w:fldChar w:fldCharType="separate"/>
      </w:r>
      <w:r w:rsidR="00CF0CD4">
        <w:rPr>
          <w:noProof/>
        </w:rPr>
        <w:t>8</w:t>
      </w:r>
      <w:r w:rsidR="005C4B10">
        <w:rPr>
          <w:noProof/>
        </w:rPr>
        <w:fldChar w:fldCharType="end"/>
      </w:r>
      <w:bookmarkEnd w:id="163"/>
      <w:r>
        <w:t xml:space="preserve">. </w:t>
      </w:r>
      <w:r w:rsidRPr="00B30D80">
        <w:t>Upload User File Requirements</w:t>
      </w:r>
    </w:p>
    <w:tbl>
      <w:tblPr>
        <w:tblStyle w:val="TableGrid"/>
        <w:tblW w:w="9360" w:type="dxa"/>
        <w:tblLayout w:type="fixed"/>
        <w:tblLook w:val="04A0" w:firstRow="1" w:lastRow="0" w:firstColumn="1" w:lastColumn="0" w:noHBand="0" w:noVBand="1"/>
      </w:tblPr>
      <w:tblGrid>
        <w:gridCol w:w="3168"/>
        <w:gridCol w:w="6192"/>
      </w:tblGrid>
      <w:tr w:rsidR="00B30D80" w:rsidRPr="00B30D80" w14:paraId="1763077F" w14:textId="77777777" w:rsidTr="00A86B18">
        <w:trPr>
          <w:cnfStyle w:val="100000000000" w:firstRow="1" w:lastRow="0" w:firstColumn="0" w:lastColumn="0" w:oddVBand="0" w:evenVBand="0" w:oddHBand="0" w:evenHBand="0" w:firstRowFirstColumn="0" w:firstRowLastColumn="0" w:lastRowFirstColumn="0" w:lastRowLastColumn="0"/>
          <w:tblHeader/>
        </w:trPr>
        <w:tc>
          <w:tcPr>
            <w:tcW w:w="3168" w:type="dxa"/>
          </w:tcPr>
          <w:p w14:paraId="3E08824F" w14:textId="77777777" w:rsidR="00B30D80" w:rsidRPr="00B30D80" w:rsidRDefault="00B30D80" w:rsidP="00B30D80">
            <w:pPr>
              <w:rPr>
                <w:rFonts w:eastAsia="Times New Roman" w:cstheme="minorHAnsi"/>
                <w:b/>
                <w:szCs w:val="24"/>
              </w:rPr>
            </w:pPr>
            <w:r w:rsidRPr="00B30D80">
              <w:rPr>
                <w:rFonts w:eastAsia="Times New Roman" w:cstheme="minorHAnsi"/>
                <w:b/>
                <w:szCs w:val="24"/>
              </w:rPr>
              <w:t>Column</w:t>
            </w:r>
          </w:p>
        </w:tc>
        <w:tc>
          <w:tcPr>
            <w:tcW w:w="6192" w:type="dxa"/>
          </w:tcPr>
          <w:p w14:paraId="677BE73D" w14:textId="77777777" w:rsidR="00B30D80" w:rsidRPr="00B30D80" w:rsidRDefault="00B30D80" w:rsidP="00B30D80">
            <w:pPr>
              <w:rPr>
                <w:rFonts w:eastAsia="Times New Roman" w:cstheme="minorHAnsi"/>
                <w:b/>
                <w:szCs w:val="24"/>
              </w:rPr>
            </w:pPr>
            <w:r w:rsidRPr="00B30D80">
              <w:rPr>
                <w:rFonts w:eastAsia="Times New Roman" w:cstheme="minorHAnsi"/>
                <w:b/>
                <w:szCs w:val="24"/>
              </w:rPr>
              <w:t>Description</w:t>
            </w:r>
          </w:p>
        </w:tc>
      </w:tr>
      <w:tr w:rsidR="00B30D80" w:rsidRPr="00B30D80" w14:paraId="2D89EEE1" w14:textId="77777777" w:rsidTr="00A86B18">
        <w:tc>
          <w:tcPr>
            <w:tcW w:w="3168" w:type="dxa"/>
          </w:tcPr>
          <w:p w14:paraId="4D236209" w14:textId="77777777" w:rsidR="00B30D80" w:rsidRPr="00B30D80" w:rsidRDefault="00B30D80" w:rsidP="00B30D80">
            <w:pPr>
              <w:rPr>
                <w:rFonts w:eastAsia="Times New Roman" w:cstheme="minorHAnsi"/>
                <w:bCs/>
                <w:szCs w:val="24"/>
              </w:rPr>
            </w:pPr>
            <w:r w:rsidRPr="00B30D80">
              <w:rPr>
                <w:rFonts w:eastAsia="Times New Roman" w:cstheme="minorHAnsi"/>
                <w:bCs/>
                <w:szCs w:val="24"/>
              </w:rPr>
              <w:t>FirstName*</w:t>
            </w:r>
          </w:p>
        </w:tc>
        <w:tc>
          <w:tcPr>
            <w:tcW w:w="6192" w:type="dxa"/>
            <w:vAlign w:val="center"/>
          </w:tcPr>
          <w:p w14:paraId="6174D75F" w14:textId="77777777" w:rsidR="00B30D80" w:rsidRPr="00B30D80" w:rsidRDefault="00B30D80" w:rsidP="00B30D80">
            <w:pPr>
              <w:rPr>
                <w:rFonts w:eastAsia="Times New Roman" w:cstheme="minorHAnsi"/>
                <w:bCs/>
                <w:szCs w:val="24"/>
              </w:rPr>
            </w:pPr>
            <w:r w:rsidRPr="00B30D80">
              <w:rPr>
                <w:rFonts w:eastAsia="Times New Roman" w:cstheme="minorHAnsi"/>
                <w:bCs/>
                <w:szCs w:val="24"/>
              </w:rPr>
              <w:t>User’s first name.</w:t>
            </w:r>
          </w:p>
          <w:p w14:paraId="5A774B20" w14:textId="77777777" w:rsidR="00B30D80" w:rsidRPr="00B30D80" w:rsidRDefault="00B30D80" w:rsidP="00B30D80">
            <w:pPr>
              <w:rPr>
                <w:rFonts w:eastAsia="Times New Roman" w:cstheme="minorHAnsi"/>
                <w:bCs/>
                <w:szCs w:val="24"/>
              </w:rPr>
            </w:pPr>
            <w:r w:rsidRPr="00B30D80">
              <w:rPr>
                <w:rFonts w:eastAsia="Times New Roman" w:cstheme="minorHAnsi"/>
                <w:b/>
                <w:szCs w:val="24"/>
              </w:rPr>
              <w:t>Up to 35 characters.</w:t>
            </w:r>
          </w:p>
        </w:tc>
      </w:tr>
      <w:tr w:rsidR="00B30D80" w:rsidRPr="00B30D80" w14:paraId="19342F2C" w14:textId="77777777" w:rsidTr="00A86B18">
        <w:tc>
          <w:tcPr>
            <w:tcW w:w="3168" w:type="dxa"/>
          </w:tcPr>
          <w:p w14:paraId="1F9E08EE" w14:textId="77777777" w:rsidR="00B30D80" w:rsidRPr="00B30D80" w:rsidRDefault="00B30D80" w:rsidP="00B30D80">
            <w:pPr>
              <w:rPr>
                <w:rFonts w:eastAsia="Times New Roman" w:cstheme="minorHAnsi"/>
                <w:bCs/>
                <w:szCs w:val="24"/>
              </w:rPr>
            </w:pPr>
            <w:proofErr w:type="spellStart"/>
            <w:r w:rsidRPr="00B30D80">
              <w:rPr>
                <w:rFonts w:eastAsia="Times New Roman" w:cstheme="minorHAnsi"/>
                <w:bCs/>
                <w:szCs w:val="24"/>
              </w:rPr>
              <w:t>LastOrSurname</w:t>
            </w:r>
            <w:proofErr w:type="spellEnd"/>
            <w:r w:rsidRPr="00B30D80">
              <w:rPr>
                <w:rFonts w:eastAsia="Times New Roman" w:cstheme="minorHAnsi"/>
                <w:bCs/>
                <w:szCs w:val="24"/>
              </w:rPr>
              <w:t>*</w:t>
            </w:r>
          </w:p>
          <w:p w14:paraId="0CC9481D" w14:textId="77777777" w:rsidR="00B30D80" w:rsidRPr="00B30D80" w:rsidRDefault="00B30D80" w:rsidP="00B30D80">
            <w:pPr>
              <w:rPr>
                <w:rFonts w:eastAsia="Times New Roman" w:cstheme="minorHAnsi"/>
                <w:bCs/>
                <w:szCs w:val="24"/>
              </w:rPr>
            </w:pPr>
            <w:r w:rsidRPr="00B30D80">
              <w:rPr>
                <w:rFonts w:eastAsia="Times New Roman" w:cstheme="minorHAnsi"/>
                <w:bCs/>
                <w:szCs w:val="24"/>
              </w:rPr>
              <w:t>(Last Name)</w:t>
            </w:r>
          </w:p>
        </w:tc>
        <w:tc>
          <w:tcPr>
            <w:tcW w:w="6192" w:type="dxa"/>
            <w:vAlign w:val="center"/>
          </w:tcPr>
          <w:p w14:paraId="20E0361C" w14:textId="77777777" w:rsidR="00B30D80" w:rsidRPr="00B30D80" w:rsidRDefault="00B30D80" w:rsidP="00B30D80">
            <w:pPr>
              <w:rPr>
                <w:rFonts w:eastAsia="Times New Roman" w:cstheme="minorHAnsi"/>
                <w:bCs/>
                <w:szCs w:val="24"/>
              </w:rPr>
            </w:pPr>
            <w:r w:rsidRPr="00B30D80">
              <w:rPr>
                <w:rFonts w:eastAsia="Times New Roman" w:cstheme="minorHAnsi"/>
                <w:bCs/>
                <w:szCs w:val="24"/>
              </w:rPr>
              <w:t>User’s last name.</w:t>
            </w:r>
          </w:p>
          <w:p w14:paraId="5488A524" w14:textId="77777777" w:rsidR="00B30D80" w:rsidRPr="00B30D80" w:rsidRDefault="00B30D80" w:rsidP="00B30D80">
            <w:pPr>
              <w:rPr>
                <w:rFonts w:eastAsia="Times New Roman" w:cstheme="minorHAnsi"/>
                <w:bCs/>
                <w:szCs w:val="24"/>
              </w:rPr>
            </w:pPr>
            <w:r w:rsidRPr="00B30D80">
              <w:rPr>
                <w:rFonts w:eastAsia="Times New Roman" w:cstheme="minorHAnsi"/>
                <w:b/>
                <w:szCs w:val="24"/>
              </w:rPr>
              <w:t>Up to 35 characters.</w:t>
            </w:r>
          </w:p>
        </w:tc>
      </w:tr>
      <w:tr w:rsidR="00B30D80" w:rsidRPr="00B30D80" w14:paraId="720AC0CB" w14:textId="77777777" w:rsidTr="00A86B18">
        <w:tc>
          <w:tcPr>
            <w:tcW w:w="3168" w:type="dxa"/>
          </w:tcPr>
          <w:p w14:paraId="02025D57" w14:textId="77777777" w:rsidR="00B30D80" w:rsidRPr="00B30D80" w:rsidRDefault="00B30D80" w:rsidP="00B30D80">
            <w:pPr>
              <w:rPr>
                <w:rFonts w:eastAsia="Times New Roman" w:cstheme="minorHAnsi"/>
                <w:bCs/>
                <w:szCs w:val="24"/>
              </w:rPr>
            </w:pPr>
            <w:proofErr w:type="spellStart"/>
            <w:r w:rsidRPr="00B30D80">
              <w:rPr>
                <w:rFonts w:eastAsia="Times New Roman" w:cstheme="minorHAnsi"/>
                <w:bCs/>
                <w:szCs w:val="24"/>
              </w:rPr>
              <w:t>ElectronicMailAddress</w:t>
            </w:r>
            <w:proofErr w:type="spellEnd"/>
            <w:r w:rsidRPr="00B30D80">
              <w:rPr>
                <w:rFonts w:eastAsia="Times New Roman" w:cstheme="minorHAnsi"/>
                <w:bCs/>
                <w:szCs w:val="24"/>
              </w:rPr>
              <w:t>*</w:t>
            </w:r>
            <w:r w:rsidRPr="00B30D80">
              <w:rPr>
                <w:rFonts w:eastAsia="Times New Roman" w:cstheme="minorHAnsi"/>
                <w:bCs/>
                <w:szCs w:val="24"/>
                <w:vertAlign w:val="superscript"/>
              </w:rPr>
              <w:t>+</w:t>
            </w:r>
          </w:p>
          <w:p w14:paraId="2FC3887B" w14:textId="77777777" w:rsidR="00B30D80" w:rsidRPr="00B30D80" w:rsidRDefault="00B30D80" w:rsidP="00B30D80">
            <w:pPr>
              <w:rPr>
                <w:rFonts w:eastAsia="Times New Roman" w:cstheme="minorHAnsi"/>
                <w:bCs/>
                <w:szCs w:val="24"/>
              </w:rPr>
            </w:pPr>
            <w:r w:rsidRPr="00B30D80">
              <w:rPr>
                <w:rFonts w:eastAsia="Times New Roman" w:cstheme="minorHAnsi"/>
                <w:bCs/>
                <w:szCs w:val="24"/>
              </w:rPr>
              <w:t>(Email Address)</w:t>
            </w:r>
          </w:p>
        </w:tc>
        <w:tc>
          <w:tcPr>
            <w:tcW w:w="6192" w:type="dxa"/>
            <w:vAlign w:val="center"/>
          </w:tcPr>
          <w:p w14:paraId="7B57A129" w14:textId="77777777" w:rsidR="00B30D80" w:rsidRPr="00B30D80" w:rsidRDefault="00B30D80" w:rsidP="00B30D80">
            <w:pPr>
              <w:rPr>
                <w:rFonts w:eastAsia="Times New Roman" w:cstheme="minorHAnsi"/>
                <w:bCs/>
                <w:szCs w:val="24"/>
              </w:rPr>
            </w:pPr>
            <w:r w:rsidRPr="00B30D80">
              <w:rPr>
                <w:rFonts w:eastAsia="Times New Roman" w:cstheme="minorHAnsi"/>
                <w:bCs/>
                <w:szCs w:val="24"/>
              </w:rPr>
              <w:t>User’s email address.</w:t>
            </w:r>
          </w:p>
          <w:p w14:paraId="6BCEA7DD" w14:textId="77777777" w:rsidR="00B30D80" w:rsidRPr="00B30D80" w:rsidRDefault="00B30D80" w:rsidP="00B30D80">
            <w:pPr>
              <w:rPr>
                <w:rFonts w:eastAsia="Times New Roman" w:cstheme="minorHAnsi"/>
                <w:bCs/>
                <w:szCs w:val="24"/>
              </w:rPr>
            </w:pPr>
            <w:r w:rsidRPr="00B30D80">
              <w:rPr>
                <w:rFonts w:eastAsia="Times New Roman" w:cstheme="minorHAnsi"/>
                <w:b/>
                <w:szCs w:val="24"/>
              </w:rPr>
              <w:t>Up to 128 characters in standard email address format.</w:t>
            </w:r>
          </w:p>
        </w:tc>
      </w:tr>
      <w:tr w:rsidR="00B30D80" w:rsidRPr="00B30D80" w14:paraId="29053C0A" w14:textId="77777777" w:rsidTr="00A86B18">
        <w:tc>
          <w:tcPr>
            <w:tcW w:w="3168" w:type="dxa"/>
          </w:tcPr>
          <w:p w14:paraId="21932129" w14:textId="77777777" w:rsidR="00B30D80" w:rsidRPr="00B30D80" w:rsidRDefault="00B30D80" w:rsidP="00B30D80">
            <w:pPr>
              <w:rPr>
                <w:rFonts w:eastAsia="Times New Roman" w:cstheme="minorHAnsi"/>
                <w:bCs/>
                <w:szCs w:val="24"/>
              </w:rPr>
            </w:pPr>
            <w:proofErr w:type="spellStart"/>
            <w:r w:rsidRPr="00B30D80">
              <w:rPr>
                <w:rFonts w:eastAsia="Times New Roman" w:cstheme="minorHAnsi"/>
                <w:bCs/>
                <w:szCs w:val="24"/>
              </w:rPr>
              <w:t>TelephoneNumber</w:t>
            </w:r>
            <w:proofErr w:type="spellEnd"/>
          </w:p>
        </w:tc>
        <w:tc>
          <w:tcPr>
            <w:tcW w:w="6192" w:type="dxa"/>
            <w:vAlign w:val="center"/>
          </w:tcPr>
          <w:p w14:paraId="246BEDA6" w14:textId="77777777" w:rsidR="00B30D80" w:rsidRPr="00B30D80" w:rsidRDefault="00B30D80" w:rsidP="00B30D80">
            <w:pPr>
              <w:rPr>
                <w:rFonts w:eastAsia="Times New Roman" w:cstheme="minorHAnsi"/>
                <w:bCs/>
                <w:szCs w:val="24"/>
              </w:rPr>
            </w:pPr>
            <w:r w:rsidRPr="00B30D80">
              <w:rPr>
                <w:rFonts w:eastAsia="Times New Roman" w:cstheme="minorHAnsi"/>
                <w:bCs/>
                <w:szCs w:val="24"/>
              </w:rPr>
              <w:t>Telephone number including the area code, and optional extension.</w:t>
            </w:r>
          </w:p>
          <w:p w14:paraId="5B88C548" w14:textId="77777777" w:rsidR="00B30D80" w:rsidRPr="00B30D80" w:rsidRDefault="00B30D80" w:rsidP="00B30D80">
            <w:pPr>
              <w:rPr>
                <w:rFonts w:eastAsia="Times New Roman" w:cstheme="minorHAnsi"/>
                <w:bCs/>
                <w:szCs w:val="24"/>
              </w:rPr>
            </w:pPr>
            <w:r w:rsidRPr="00B30D80">
              <w:rPr>
                <w:rFonts w:eastAsia="Times New Roman" w:cstheme="minorHAnsi"/>
                <w:b/>
                <w:szCs w:val="24"/>
              </w:rPr>
              <w:t>Up to 24 characters in XXX</w:t>
            </w:r>
            <w:r w:rsidRPr="00B30D80">
              <w:rPr>
                <w:rFonts w:eastAsia="Times New Roman" w:cstheme="minorHAnsi"/>
                <w:b/>
                <w:szCs w:val="24"/>
              </w:rPr>
              <w:noBreakHyphen/>
              <w:t>XXX</w:t>
            </w:r>
            <w:r w:rsidRPr="00B30D80">
              <w:rPr>
                <w:rFonts w:eastAsia="Times New Roman" w:cstheme="minorHAnsi"/>
                <w:b/>
                <w:szCs w:val="24"/>
              </w:rPr>
              <w:noBreakHyphen/>
              <w:t>XXXX </w:t>
            </w:r>
            <w:proofErr w:type="spellStart"/>
            <w:r w:rsidRPr="00B30D80">
              <w:rPr>
                <w:rFonts w:eastAsia="Times New Roman" w:cstheme="minorHAnsi"/>
                <w:b/>
                <w:szCs w:val="24"/>
              </w:rPr>
              <w:t>xNNNNNN</w:t>
            </w:r>
            <w:proofErr w:type="spellEnd"/>
            <w:r w:rsidRPr="00B30D80">
              <w:rPr>
                <w:rFonts w:eastAsia="Times New Roman" w:cstheme="minorHAnsi"/>
                <w:b/>
                <w:szCs w:val="24"/>
              </w:rPr>
              <w:t xml:space="preserve"> or XXX</w:t>
            </w:r>
            <w:r w:rsidRPr="00B30D80">
              <w:rPr>
                <w:rFonts w:eastAsia="Times New Roman" w:cstheme="minorHAnsi"/>
                <w:b/>
                <w:szCs w:val="24"/>
              </w:rPr>
              <w:noBreakHyphen/>
              <w:t>XXX</w:t>
            </w:r>
            <w:r w:rsidRPr="00B30D80">
              <w:rPr>
                <w:rFonts w:eastAsia="Times New Roman" w:cstheme="minorHAnsi"/>
                <w:b/>
                <w:szCs w:val="24"/>
              </w:rPr>
              <w:noBreakHyphen/>
              <w:t>XXXX </w:t>
            </w:r>
            <w:proofErr w:type="spellStart"/>
            <w:r w:rsidRPr="00B30D80">
              <w:rPr>
                <w:rFonts w:eastAsia="Times New Roman" w:cstheme="minorHAnsi"/>
                <w:b/>
                <w:szCs w:val="24"/>
              </w:rPr>
              <w:t>xNNNNNN</w:t>
            </w:r>
            <w:proofErr w:type="spellEnd"/>
            <w:r w:rsidRPr="00B30D80">
              <w:rPr>
                <w:rFonts w:eastAsia="Times New Roman" w:cstheme="minorHAnsi"/>
                <w:b/>
                <w:szCs w:val="24"/>
              </w:rPr>
              <w:t xml:space="preserve"> format.</w:t>
            </w:r>
          </w:p>
        </w:tc>
      </w:tr>
      <w:tr w:rsidR="00B30D80" w:rsidRPr="00B30D80" w14:paraId="2C564092" w14:textId="77777777" w:rsidTr="00A86B18">
        <w:tc>
          <w:tcPr>
            <w:tcW w:w="3168" w:type="dxa"/>
          </w:tcPr>
          <w:p w14:paraId="48DD2027" w14:textId="77777777" w:rsidR="00B30D80" w:rsidRPr="00B30D80" w:rsidRDefault="00B30D80" w:rsidP="00B30D80">
            <w:pPr>
              <w:rPr>
                <w:rFonts w:eastAsia="Times New Roman" w:cstheme="minorHAnsi"/>
                <w:bCs/>
                <w:szCs w:val="24"/>
              </w:rPr>
            </w:pPr>
            <w:r w:rsidRPr="00B30D80">
              <w:rPr>
                <w:rFonts w:eastAsia="Times New Roman" w:cstheme="minorHAnsi"/>
                <w:bCs/>
                <w:szCs w:val="24"/>
              </w:rPr>
              <w:t>Role*</w:t>
            </w:r>
          </w:p>
        </w:tc>
        <w:tc>
          <w:tcPr>
            <w:tcW w:w="6192" w:type="dxa"/>
            <w:vAlign w:val="center"/>
          </w:tcPr>
          <w:p w14:paraId="66274DCF" w14:textId="77777777" w:rsidR="00B30D80" w:rsidRPr="00B30D80" w:rsidRDefault="00B30D80" w:rsidP="00B30D80">
            <w:pPr>
              <w:rPr>
                <w:rFonts w:eastAsia="Times New Roman" w:cstheme="minorHAnsi"/>
                <w:bCs/>
                <w:szCs w:val="24"/>
              </w:rPr>
            </w:pPr>
            <w:r w:rsidRPr="00B30D80">
              <w:rPr>
                <w:rFonts w:eastAsia="Times New Roman" w:cstheme="minorHAnsi"/>
                <w:bCs/>
                <w:szCs w:val="24"/>
              </w:rPr>
              <w:t>Role assigned to the user.</w:t>
            </w:r>
          </w:p>
          <w:p w14:paraId="0CE0EFA5" w14:textId="77777777" w:rsidR="00B30D80" w:rsidRPr="00B30D80" w:rsidRDefault="00B30D80" w:rsidP="00B30D80">
            <w:pPr>
              <w:rPr>
                <w:rFonts w:eastAsia="Times New Roman" w:cstheme="minorHAnsi"/>
                <w:bCs/>
                <w:szCs w:val="24"/>
              </w:rPr>
            </w:pPr>
            <w:r w:rsidRPr="00B30D80">
              <w:rPr>
                <w:rFonts w:eastAsia="Times New Roman" w:cstheme="minorHAnsi"/>
                <w:b/>
                <w:szCs w:val="24"/>
              </w:rPr>
              <w:t>Up to 30 characters.</w:t>
            </w:r>
          </w:p>
        </w:tc>
      </w:tr>
      <w:tr w:rsidR="00B30D80" w:rsidRPr="00B30D80" w14:paraId="5ECBA1CA" w14:textId="77777777" w:rsidTr="00A86B18">
        <w:tc>
          <w:tcPr>
            <w:tcW w:w="3168" w:type="dxa"/>
          </w:tcPr>
          <w:p w14:paraId="03F7DA4A" w14:textId="77777777" w:rsidR="00B30D80" w:rsidRPr="00B30D80" w:rsidRDefault="00B30D80" w:rsidP="00B30D80">
            <w:pPr>
              <w:rPr>
                <w:rFonts w:eastAsia="Times New Roman" w:cstheme="minorHAnsi"/>
                <w:bCs/>
                <w:szCs w:val="24"/>
              </w:rPr>
            </w:pPr>
            <w:proofErr w:type="spellStart"/>
            <w:r w:rsidRPr="00B30D80">
              <w:rPr>
                <w:rFonts w:eastAsia="Times New Roman" w:cstheme="minorHAnsi"/>
                <w:bCs/>
                <w:szCs w:val="24"/>
              </w:rPr>
              <w:t>AssociatedEntityID</w:t>
            </w:r>
            <w:proofErr w:type="spellEnd"/>
            <w:r w:rsidRPr="00B30D80">
              <w:rPr>
                <w:rFonts w:eastAsia="Times New Roman" w:cstheme="minorHAnsi"/>
                <w:bCs/>
                <w:szCs w:val="24"/>
              </w:rPr>
              <w:t>*</w:t>
            </w:r>
          </w:p>
        </w:tc>
        <w:tc>
          <w:tcPr>
            <w:tcW w:w="6192" w:type="dxa"/>
            <w:vAlign w:val="center"/>
          </w:tcPr>
          <w:p w14:paraId="567DF3AA" w14:textId="77777777" w:rsidR="00B30D80" w:rsidRPr="00B30D80" w:rsidRDefault="00B30D80" w:rsidP="00B30D80">
            <w:pPr>
              <w:rPr>
                <w:rFonts w:eastAsia="Times New Roman" w:cstheme="minorHAnsi"/>
                <w:bCs/>
                <w:szCs w:val="24"/>
              </w:rPr>
            </w:pPr>
            <w:r w:rsidRPr="00B30D80">
              <w:rPr>
                <w:rFonts w:eastAsia="Times New Roman" w:cstheme="minorHAnsi"/>
                <w:bCs/>
                <w:szCs w:val="24"/>
              </w:rPr>
              <w:t>Identifier of entity associated with the user.</w:t>
            </w:r>
          </w:p>
          <w:p w14:paraId="38F9B619" w14:textId="77777777" w:rsidR="00B30D80" w:rsidRPr="00B30D80" w:rsidRDefault="00B30D80" w:rsidP="00B30D80">
            <w:pPr>
              <w:rPr>
                <w:rFonts w:eastAsia="Times New Roman" w:cstheme="minorHAnsi"/>
                <w:bCs/>
                <w:szCs w:val="24"/>
              </w:rPr>
            </w:pPr>
            <w:r w:rsidRPr="00B30D80">
              <w:rPr>
                <w:rFonts w:eastAsia="Times New Roman" w:cstheme="minorHAnsi"/>
                <w:b/>
                <w:szCs w:val="24"/>
              </w:rPr>
              <w:t>Up to 20 characters.</w:t>
            </w:r>
          </w:p>
        </w:tc>
      </w:tr>
      <w:tr w:rsidR="00B30D80" w:rsidRPr="00B30D80" w14:paraId="52DCCE04" w14:textId="77777777" w:rsidTr="00A86B18">
        <w:tc>
          <w:tcPr>
            <w:tcW w:w="3168" w:type="dxa"/>
          </w:tcPr>
          <w:p w14:paraId="450AB1E0" w14:textId="77777777" w:rsidR="00B30D80" w:rsidRPr="00B30D80" w:rsidRDefault="00B30D80" w:rsidP="00B30D80">
            <w:pPr>
              <w:rPr>
                <w:rFonts w:eastAsia="Times New Roman" w:cstheme="minorHAnsi"/>
                <w:bCs/>
                <w:szCs w:val="24"/>
              </w:rPr>
            </w:pPr>
            <w:r w:rsidRPr="00B30D80">
              <w:rPr>
                <w:rFonts w:eastAsia="Times New Roman" w:cstheme="minorHAnsi"/>
                <w:bCs/>
                <w:szCs w:val="24"/>
              </w:rPr>
              <w:lastRenderedPageBreak/>
              <w:t>Level*</w:t>
            </w:r>
          </w:p>
          <w:p w14:paraId="4656C301" w14:textId="77777777" w:rsidR="00B30D80" w:rsidRPr="00B30D80" w:rsidRDefault="00B30D80" w:rsidP="00B30D80">
            <w:pPr>
              <w:rPr>
                <w:rFonts w:eastAsia="Times New Roman" w:cstheme="minorHAnsi"/>
                <w:bCs/>
                <w:szCs w:val="24"/>
              </w:rPr>
            </w:pPr>
            <w:r w:rsidRPr="00B30D80">
              <w:rPr>
                <w:rFonts w:eastAsia="Times New Roman" w:cstheme="minorHAnsi"/>
                <w:bCs/>
                <w:szCs w:val="24"/>
              </w:rPr>
              <w:t>(Responsible Entity Type)</w:t>
            </w:r>
          </w:p>
        </w:tc>
        <w:tc>
          <w:tcPr>
            <w:tcW w:w="6192" w:type="dxa"/>
            <w:vAlign w:val="center"/>
          </w:tcPr>
          <w:p w14:paraId="0983D508" w14:textId="77777777" w:rsidR="00B30D80" w:rsidRPr="00B30D80" w:rsidRDefault="00B30D80" w:rsidP="00B30D80">
            <w:pPr>
              <w:rPr>
                <w:rFonts w:eastAsia="Times New Roman" w:cstheme="minorHAnsi"/>
                <w:bCs/>
                <w:szCs w:val="24"/>
              </w:rPr>
            </w:pPr>
            <w:r w:rsidRPr="00B30D80">
              <w:rPr>
                <w:rFonts w:eastAsia="Times New Roman" w:cstheme="minorHAnsi"/>
                <w:bCs/>
                <w:szCs w:val="24"/>
              </w:rPr>
              <w:t>User-role combination’s parent in the Consortium’s hierarchy.</w:t>
            </w:r>
          </w:p>
          <w:p w14:paraId="21905B51" w14:textId="77777777" w:rsidR="00B30D80" w:rsidRPr="00B30D80" w:rsidRDefault="00B30D80" w:rsidP="00B30D80">
            <w:pPr>
              <w:numPr>
                <w:ilvl w:val="0"/>
                <w:numId w:val="3"/>
              </w:numPr>
              <w:rPr>
                <w:rFonts w:eastAsia="Times New Roman" w:cstheme="minorHAnsi"/>
                <w:bCs/>
                <w:szCs w:val="24"/>
              </w:rPr>
            </w:pPr>
            <w:r w:rsidRPr="00B30D80">
              <w:rPr>
                <w:rFonts w:eastAsia="Times New Roman" w:cstheme="minorHAnsi"/>
                <w:b/>
                <w:szCs w:val="24"/>
              </w:rPr>
              <w:t>CLIENT</w:t>
            </w:r>
            <w:r w:rsidRPr="00B30D80">
              <w:rPr>
                <w:rFonts w:eastAsia="Times New Roman" w:cstheme="minorHAnsi"/>
                <w:bCs/>
                <w:szCs w:val="24"/>
              </w:rPr>
              <w:t xml:space="preserve"> – Indicates the user is a direct member of the Consortium.</w:t>
            </w:r>
          </w:p>
          <w:p w14:paraId="3A0BE9E0" w14:textId="77777777" w:rsidR="00B30D80" w:rsidRPr="00B30D80" w:rsidRDefault="00B30D80" w:rsidP="00B30D80">
            <w:pPr>
              <w:numPr>
                <w:ilvl w:val="0"/>
                <w:numId w:val="3"/>
              </w:numPr>
              <w:rPr>
                <w:rFonts w:eastAsia="Times New Roman" w:cstheme="minorHAnsi"/>
                <w:bCs/>
                <w:szCs w:val="24"/>
              </w:rPr>
            </w:pPr>
            <w:r w:rsidRPr="00B30D80">
              <w:rPr>
                <w:rFonts w:eastAsia="Times New Roman" w:cstheme="minorHAnsi"/>
                <w:b/>
                <w:szCs w:val="24"/>
              </w:rPr>
              <w:t>GROUPOFSTATES</w:t>
            </w:r>
            <w:r w:rsidRPr="00B30D80">
              <w:rPr>
                <w:rFonts w:eastAsia="Times New Roman" w:cstheme="minorHAnsi"/>
                <w:bCs/>
                <w:szCs w:val="24"/>
              </w:rPr>
              <w:t xml:space="preserve"> – Indicates user is a member of a group of states.</w:t>
            </w:r>
          </w:p>
          <w:p w14:paraId="7617F9BC" w14:textId="77777777" w:rsidR="00B30D80" w:rsidRPr="00B30D80" w:rsidRDefault="00B30D80" w:rsidP="00B30D80">
            <w:pPr>
              <w:numPr>
                <w:ilvl w:val="0"/>
                <w:numId w:val="3"/>
              </w:numPr>
              <w:rPr>
                <w:rFonts w:eastAsia="Times New Roman" w:cstheme="minorHAnsi"/>
                <w:bCs/>
                <w:szCs w:val="24"/>
              </w:rPr>
            </w:pPr>
            <w:r w:rsidRPr="00B30D80">
              <w:rPr>
                <w:rFonts w:eastAsia="Times New Roman" w:cstheme="minorHAnsi"/>
                <w:b/>
                <w:szCs w:val="24"/>
              </w:rPr>
              <w:t>STATE</w:t>
            </w:r>
            <w:r w:rsidRPr="00B30D80">
              <w:rPr>
                <w:rFonts w:eastAsia="Times New Roman" w:cstheme="minorHAnsi"/>
                <w:bCs/>
                <w:szCs w:val="24"/>
              </w:rPr>
              <w:t xml:space="preserve"> – Indicates user is a member of a state.</w:t>
            </w:r>
          </w:p>
          <w:p w14:paraId="10D48674" w14:textId="77777777" w:rsidR="00B30D80" w:rsidRPr="00B30D80" w:rsidRDefault="00B30D80" w:rsidP="00B30D80">
            <w:pPr>
              <w:numPr>
                <w:ilvl w:val="0"/>
                <w:numId w:val="3"/>
              </w:numPr>
              <w:rPr>
                <w:rFonts w:eastAsia="Times New Roman" w:cstheme="minorHAnsi"/>
                <w:bCs/>
                <w:szCs w:val="24"/>
              </w:rPr>
            </w:pPr>
            <w:r w:rsidRPr="00B30D80">
              <w:rPr>
                <w:rFonts w:eastAsia="Times New Roman" w:cstheme="minorHAnsi"/>
                <w:b/>
                <w:szCs w:val="24"/>
              </w:rPr>
              <w:t>GROUPOFDISTRICTS</w:t>
            </w:r>
            <w:r w:rsidRPr="00B30D80">
              <w:rPr>
                <w:rFonts w:eastAsia="Times New Roman" w:cstheme="minorHAnsi"/>
                <w:bCs/>
                <w:szCs w:val="24"/>
              </w:rPr>
              <w:t xml:space="preserve"> – Indicates user is a member of a group of districts.</w:t>
            </w:r>
          </w:p>
          <w:p w14:paraId="4436CC02" w14:textId="77777777" w:rsidR="00B30D80" w:rsidRPr="00B30D80" w:rsidRDefault="00B30D80" w:rsidP="00B30D80">
            <w:pPr>
              <w:numPr>
                <w:ilvl w:val="0"/>
                <w:numId w:val="3"/>
              </w:numPr>
              <w:rPr>
                <w:rFonts w:eastAsia="Times New Roman" w:cstheme="minorHAnsi"/>
                <w:bCs/>
                <w:szCs w:val="24"/>
              </w:rPr>
            </w:pPr>
            <w:r w:rsidRPr="00B30D80">
              <w:rPr>
                <w:rFonts w:eastAsia="Times New Roman" w:cstheme="minorHAnsi"/>
                <w:b/>
                <w:szCs w:val="24"/>
              </w:rPr>
              <w:t>DISTRICT</w:t>
            </w:r>
            <w:r w:rsidRPr="00B30D80">
              <w:rPr>
                <w:rFonts w:eastAsia="Times New Roman" w:cstheme="minorHAnsi"/>
                <w:bCs/>
                <w:szCs w:val="24"/>
              </w:rPr>
              <w:t xml:space="preserve"> – Indicates user is a member of a district.</w:t>
            </w:r>
          </w:p>
          <w:p w14:paraId="053D4797" w14:textId="77777777" w:rsidR="00B30D80" w:rsidRPr="00B30D80" w:rsidRDefault="00B30D80" w:rsidP="00B30D80">
            <w:pPr>
              <w:numPr>
                <w:ilvl w:val="0"/>
                <w:numId w:val="3"/>
              </w:numPr>
              <w:rPr>
                <w:rFonts w:eastAsia="Times New Roman" w:cstheme="minorHAnsi"/>
                <w:bCs/>
                <w:szCs w:val="24"/>
              </w:rPr>
            </w:pPr>
            <w:r w:rsidRPr="00B30D80">
              <w:rPr>
                <w:rFonts w:eastAsia="Times New Roman" w:cstheme="minorHAnsi"/>
                <w:b/>
                <w:szCs w:val="24"/>
              </w:rPr>
              <w:t>GROUPOFINSTITUTIONS</w:t>
            </w:r>
            <w:r w:rsidRPr="00B30D80">
              <w:rPr>
                <w:rFonts w:eastAsia="Times New Roman" w:cstheme="minorHAnsi"/>
                <w:bCs/>
                <w:szCs w:val="24"/>
              </w:rPr>
              <w:t xml:space="preserve"> – Indicates user is a member of a group of institutions.</w:t>
            </w:r>
          </w:p>
          <w:p w14:paraId="1AF01DAF" w14:textId="77777777" w:rsidR="00B30D80" w:rsidRPr="00B30D80" w:rsidRDefault="00B30D80" w:rsidP="00B30D80">
            <w:pPr>
              <w:numPr>
                <w:ilvl w:val="0"/>
                <w:numId w:val="3"/>
              </w:numPr>
              <w:rPr>
                <w:rFonts w:eastAsia="Times New Roman" w:cstheme="minorHAnsi"/>
                <w:bCs/>
                <w:szCs w:val="24"/>
              </w:rPr>
            </w:pPr>
            <w:r w:rsidRPr="00B30D80">
              <w:rPr>
                <w:rFonts w:eastAsia="Times New Roman" w:cstheme="minorHAnsi"/>
                <w:b/>
                <w:szCs w:val="24"/>
              </w:rPr>
              <w:t>INSTITUTION</w:t>
            </w:r>
            <w:r w:rsidRPr="00B30D80">
              <w:rPr>
                <w:rFonts w:eastAsia="Times New Roman" w:cstheme="minorHAnsi"/>
                <w:bCs/>
                <w:szCs w:val="24"/>
              </w:rPr>
              <w:t xml:space="preserve"> – Indicates user is a member of a group of an institution.</w:t>
            </w:r>
          </w:p>
          <w:p w14:paraId="08AF9466" w14:textId="0EA00FA5" w:rsidR="00B30D80" w:rsidRPr="00B30D80" w:rsidRDefault="00B30D80" w:rsidP="00B30D80">
            <w:pPr>
              <w:rPr>
                <w:rFonts w:eastAsia="Times New Roman" w:cstheme="minorHAnsi"/>
                <w:bCs/>
                <w:szCs w:val="24"/>
              </w:rPr>
            </w:pPr>
            <w:r w:rsidRPr="00B30D80">
              <w:rPr>
                <w:rFonts w:eastAsia="Times New Roman" w:cstheme="minorHAnsi"/>
                <w:bCs/>
                <w:szCs w:val="24"/>
              </w:rPr>
              <w:t xml:space="preserve">For a description of the Consortium’s hierarchy in ART, see the section </w:t>
            </w:r>
            <w:r w:rsidRPr="00B30D80">
              <w:rPr>
                <w:bCs/>
                <w:u w:val="single"/>
              </w:rPr>
              <w:fldChar w:fldCharType="begin"/>
            </w:r>
            <w:r w:rsidRPr="00B30D80">
              <w:rPr>
                <w:rFonts w:eastAsia="Times New Roman" w:cstheme="minorHAnsi"/>
                <w:bCs/>
                <w:szCs w:val="24"/>
                <w:u w:val="single"/>
              </w:rPr>
              <w:instrText xml:space="preserve"> REF _Ref388247329 \* MERGEFORMAT \h</w:instrText>
            </w:r>
            <w:r w:rsidRPr="00B30D80">
              <w:rPr>
                <w:bCs/>
                <w:u w:val="single"/>
              </w:rPr>
            </w:r>
            <w:r w:rsidRPr="00B30D80">
              <w:rPr>
                <w:bCs/>
                <w:u w:val="single"/>
              </w:rPr>
              <w:fldChar w:fldCharType="separate"/>
            </w:r>
            <w:r w:rsidR="00CF0CD4" w:rsidRPr="00CF0CD4">
              <w:rPr>
                <w:rFonts w:eastAsia="Times New Roman" w:cstheme="minorHAnsi"/>
                <w:bCs/>
                <w:szCs w:val="24"/>
                <w:u w:val="single"/>
              </w:rPr>
              <w:t>Understanding the Smarter Balanced Hierarchy</w:t>
            </w:r>
            <w:r w:rsidRPr="00B30D80">
              <w:fldChar w:fldCharType="end"/>
            </w:r>
            <w:r w:rsidRPr="00B30D80">
              <w:rPr>
                <w:rFonts w:eastAsia="Times New Roman" w:cstheme="minorHAnsi"/>
                <w:bCs/>
                <w:szCs w:val="24"/>
              </w:rPr>
              <w:t>.</w:t>
            </w:r>
          </w:p>
        </w:tc>
      </w:tr>
      <w:tr w:rsidR="00B30D80" w:rsidRPr="00B30D80" w14:paraId="383E7098" w14:textId="77777777" w:rsidTr="00A86B18">
        <w:tc>
          <w:tcPr>
            <w:tcW w:w="3168" w:type="dxa"/>
          </w:tcPr>
          <w:p w14:paraId="7BD85BCC" w14:textId="77777777" w:rsidR="00B30D80" w:rsidRPr="00B30D80" w:rsidRDefault="00B30D80" w:rsidP="00B30D80">
            <w:pPr>
              <w:rPr>
                <w:rFonts w:eastAsia="Times New Roman" w:cstheme="minorHAnsi"/>
                <w:bCs/>
                <w:szCs w:val="24"/>
              </w:rPr>
            </w:pPr>
            <w:proofErr w:type="spellStart"/>
            <w:r w:rsidRPr="00B30D80">
              <w:rPr>
                <w:rFonts w:eastAsia="Times New Roman" w:cstheme="minorHAnsi"/>
                <w:bCs/>
                <w:szCs w:val="24"/>
              </w:rPr>
              <w:t>StateAbbreviation</w:t>
            </w:r>
            <w:proofErr w:type="spellEnd"/>
            <w:r w:rsidRPr="00B30D80">
              <w:rPr>
                <w:rFonts w:eastAsia="Times New Roman" w:cstheme="minorHAnsi"/>
                <w:bCs/>
                <w:szCs w:val="24"/>
              </w:rPr>
              <w:t>*</w:t>
            </w:r>
          </w:p>
          <w:p w14:paraId="364693FA" w14:textId="77777777" w:rsidR="00B30D80" w:rsidRPr="00B30D80" w:rsidRDefault="00B30D80" w:rsidP="00B30D80">
            <w:pPr>
              <w:rPr>
                <w:rFonts w:eastAsia="Times New Roman" w:cstheme="minorHAnsi"/>
                <w:bCs/>
                <w:szCs w:val="24"/>
              </w:rPr>
            </w:pPr>
            <w:r w:rsidRPr="00B30D80">
              <w:rPr>
                <w:rFonts w:eastAsia="Times New Roman" w:cstheme="minorHAnsi"/>
                <w:bCs/>
                <w:szCs w:val="24"/>
              </w:rPr>
              <w:t>(State)</w:t>
            </w:r>
          </w:p>
        </w:tc>
        <w:tc>
          <w:tcPr>
            <w:tcW w:w="6192" w:type="dxa"/>
            <w:vAlign w:val="center"/>
          </w:tcPr>
          <w:p w14:paraId="1E583037" w14:textId="1B83CEF2" w:rsidR="00B30D80" w:rsidRPr="00B30D80" w:rsidRDefault="00B30D80" w:rsidP="00B30D80">
            <w:pPr>
              <w:numPr>
                <w:ilvl w:val="0"/>
                <w:numId w:val="3"/>
              </w:numPr>
              <w:rPr>
                <w:rFonts w:eastAsia="Times New Roman" w:cstheme="minorHAnsi"/>
                <w:bCs/>
                <w:szCs w:val="24"/>
              </w:rPr>
            </w:pPr>
            <w:r w:rsidRPr="00B30D80">
              <w:rPr>
                <w:rFonts w:eastAsia="Times New Roman" w:cstheme="minorHAnsi"/>
                <w:bCs/>
                <w:szCs w:val="24"/>
              </w:rPr>
              <w:t xml:space="preserve">State with which the user is associated. </w:t>
            </w:r>
            <w:r w:rsidRPr="00B30D80">
              <w:rPr>
                <w:bCs/>
              </w:rPr>
              <w:fldChar w:fldCharType="begin"/>
            </w:r>
            <w:r w:rsidRPr="00B30D80">
              <w:rPr>
                <w:rFonts w:eastAsia="Times New Roman" w:cstheme="minorHAnsi"/>
                <w:bCs/>
                <w:szCs w:val="24"/>
              </w:rPr>
              <w:instrText xml:space="preserve"> REF stateabbrev \h </w:instrText>
            </w:r>
            <w:r w:rsidRPr="00B30D80">
              <w:rPr>
                <w:bCs/>
              </w:rPr>
              <w:fldChar w:fldCharType="separate"/>
            </w:r>
            <w:r w:rsidR="00CF0CD4">
              <w:rPr>
                <w:b/>
              </w:rPr>
              <w:t>Error! Reference source not found.</w:t>
            </w:r>
            <w:r w:rsidRPr="00B30D80">
              <w:fldChar w:fldCharType="end"/>
            </w:r>
          </w:p>
        </w:tc>
      </w:tr>
      <w:tr w:rsidR="00B30D80" w:rsidRPr="00B30D80" w14:paraId="51E4E56C" w14:textId="77777777" w:rsidTr="00A86B18">
        <w:tc>
          <w:tcPr>
            <w:tcW w:w="3168" w:type="dxa"/>
          </w:tcPr>
          <w:p w14:paraId="4E723D0D" w14:textId="77777777" w:rsidR="00B30D80" w:rsidRPr="00B30D80" w:rsidRDefault="00B30D80" w:rsidP="00B30D80">
            <w:pPr>
              <w:rPr>
                <w:rFonts w:eastAsia="Times New Roman" w:cstheme="minorHAnsi"/>
                <w:bCs/>
                <w:szCs w:val="24"/>
              </w:rPr>
            </w:pPr>
            <w:r w:rsidRPr="00B30D80">
              <w:rPr>
                <w:rFonts w:eastAsia="Times New Roman" w:cstheme="minorHAnsi"/>
                <w:bCs/>
                <w:szCs w:val="24"/>
              </w:rPr>
              <w:t>Delete</w:t>
            </w:r>
            <w:r w:rsidRPr="00B30D80">
              <w:rPr>
                <w:rFonts w:eastAsia="Times New Roman" w:cstheme="minorHAnsi"/>
                <w:bCs/>
                <w:szCs w:val="24"/>
                <w:vertAlign w:val="superscript"/>
              </w:rPr>
              <w:t>+</w:t>
            </w:r>
          </w:p>
        </w:tc>
        <w:tc>
          <w:tcPr>
            <w:tcW w:w="6192" w:type="dxa"/>
            <w:vAlign w:val="center"/>
          </w:tcPr>
          <w:p w14:paraId="0F9D00A8" w14:textId="77777777" w:rsidR="00B30D80" w:rsidRPr="00B30D80" w:rsidRDefault="00B30D80" w:rsidP="00B30D80">
            <w:pPr>
              <w:rPr>
                <w:rFonts w:eastAsia="Times New Roman" w:cstheme="minorHAnsi"/>
                <w:bCs/>
                <w:szCs w:val="24"/>
              </w:rPr>
            </w:pPr>
            <w:r w:rsidRPr="00B30D80">
              <w:rPr>
                <w:rFonts w:eastAsia="Times New Roman" w:cstheme="minorHAnsi"/>
                <w:bCs/>
                <w:szCs w:val="24"/>
              </w:rPr>
              <w:t>Flag for deleting the user-role combination.</w:t>
            </w:r>
          </w:p>
          <w:p w14:paraId="152ED3D9" w14:textId="77777777" w:rsidR="00B30D80" w:rsidRPr="00B30D80" w:rsidRDefault="00B30D80" w:rsidP="00B30D80">
            <w:pPr>
              <w:numPr>
                <w:ilvl w:val="0"/>
                <w:numId w:val="3"/>
              </w:numPr>
              <w:rPr>
                <w:rFonts w:eastAsia="Times New Roman" w:cstheme="minorHAnsi"/>
                <w:bCs/>
                <w:szCs w:val="24"/>
              </w:rPr>
            </w:pPr>
            <w:r w:rsidRPr="00B30D80">
              <w:rPr>
                <w:rFonts w:eastAsia="Times New Roman" w:cstheme="minorHAnsi"/>
                <w:b/>
                <w:szCs w:val="24"/>
              </w:rPr>
              <w:t>DELETE</w:t>
            </w:r>
            <w:r w:rsidRPr="00B30D80">
              <w:rPr>
                <w:rFonts w:eastAsia="Times New Roman" w:cstheme="minorHAnsi"/>
                <w:bCs/>
                <w:szCs w:val="24"/>
              </w:rPr>
              <w:t xml:space="preserve">—Delete the user-role combination associated with the </w:t>
            </w:r>
            <w:proofErr w:type="spellStart"/>
            <w:r w:rsidRPr="00B30D80">
              <w:rPr>
                <w:rFonts w:eastAsia="Times New Roman" w:cstheme="minorHAnsi"/>
                <w:bCs/>
                <w:szCs w:val="24"/>
              </w:rPr>
              <w:t>ElectronicMailAddress</w:t>
            </w:r>
            <w:proofErr w:type="spellEnd"/>
            <w:r w:rsidRPr="00B30D80">
              <w:rPr>
                <w:rFonts w:eastAsia="Times New Roman" w:cstheme="minorHAnsi"/>
                <w:bCs/>
                <w:szCs w:val="24"/>
              </w:rPr>
              <w:t>.</w:t>
            </w:r>
          </w:p>
          <w:p w14:paraId="4081E2C1" w14:textId="77777777" w:rsidR="00B30D80" w:rsidRPr="00B30D80" w:rsidRDefault="00B30D80" w:rsidP="00B30D80">
            <w:pPr>
              <w:numPr>
                <w:ilvl w:val="0"/>
                <w:numId w:val="3"/>
              </w:numPr>
              <w:rPr>
                <w:rFonts w:eastAsia="Times New Roman" w:cstheme="minorHAnsi"/>
                <w:bCs/>
                <w:szCs w:val="24"/>
              </w:rPr>
            </w:pPr>
            <w:r w:rsidRPr="00B30D80">
              <w:rPr>
                <w:rFonts w:eastAsia="Times New Roman" w:cstheme="minorHAnsi"/>
                <w:b/>
                <w:szCs w:val="24"/>
              </w:rPr>
              <w:t>&lt;blank&gt;</w:t>
            </w:r>
            <w:r w:rsidRPr="00B30D80">
              <w:rPr>
                <w:rFonts w:eastAsia="Times New Roman" w:cstheme="minorHAnsi"/>
                <w:bCs/>
                <w:szCs w:val="24"/>
              </w:rPr>
              <w:t>—Add the new user record or modify an existing one.</w:t>
            </w:r>
          </w:p>
        </w:tc>
      </w:tr>
    </w:tbl>
    <w:p w14:paraId="55423BDF" w14:textId="77777777" w:rsidR="00B30D80" w:rsidRPr="00B30D80" w:rsidRDefault="00B30D80" w:rsidP="00B30D80"/>
    <w:p w14:paraId="4A0861AD" w14:textId="77777777" w:rsidR="00B30D80" w:rsidRDefault="00B30D80" w:rsidP="00A86B18"/>
    <w:sectPr w:rsidR="00B30D80" w:rsidSect="002A1AA5">
      <w:type w:val="continuous"/>
      <w:pgSz w:w="12240" w:h="15840" w:code="1"/>
      <w:pgMar w:top="1872"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D6EB3D" w14:textId="77777777" w:rsidR="005C4B10" w:rsidRDefault="005C4B10" w:rsidP="00235A30">
      <w:r>
        <w:separator/>
      </w:r>
    </w:p>
  </w:endnote>
  <w:endnote w:type="continuationSeparator" w:id="0">
    <w:p w14:paraId="0B23AD5B" w14:textId="77777777" w:rsidR="005C4B10" w:rsidRDefault="005C4B10" w:rsidP="00235A30">
      <w:r>
        <w:continuationSeparator/>
      </w:r>
    </w:p>
  </w:endnote>
  <w:endnote w:type="continuationNotice" w:id="1">
    <w:p w14:paraId="04C5315C" w14:textId="77777777" w:rsidR="005C4B10" w:rsidRDefault="005C4B1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624992"/>
      <w:docPartObj>
        <w:docPartGallery w:val="Page Numbers (Bottom of Page)"/>
        <w:docPartUnique/>
      </w:docPartObj>
    </w:sdtPr>
    <w:sdtEndPr>
      <w:rPr>
        <w:noProof/>
      </w:rPr>
    </w:sdtEndPr>
    <w:sdtContent>
      <w:p w14:paraId="4C971598" w14:textId="77777777" w:rsidR="002864D5" w:rsidRPr="00120ECA" w:rsidRDefault="002864D5" w:rsidP="00120ECA">
        <w:pPr>
          <w:pStyle w:val="Footer"/>
          <w:tabs>
            <w:tab w:val="clear" w:pos="4680"/>
          </w:tabs>
          <w:rPr>
            <w:sz w:val="20"/>
            <w:szCs w:val="20"/>
          </w:rPr>
        </w:pPr>
        <w:r w:rsidRPr="00F9670E">
          <w:rPr>
            <w:noProof/>
          </w:rPr>
          <w:drawing>
            <wp:inline distT="0" distB="0" distL="0" distR="0" wp14:anchorId="4B4C8224" wp14:editId="38A924CC">
              <wp:extent cx="5943600" cy="1664497"/>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664497"/>
                      </a:xfrm>
                      <a:prstGeom prst="rect">
                        <a:avLst/>
                      </a:prstGeom>
                      <a:noFill/>
                      <a:ln>
                        <a:noFill/>
                      </a:ln>
                    </pic:spPr>
                  </pic:pic>
                </a:graphicData>
              </a:graphic>
            </wp:inline>
          </w:drawing>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133341"/>
      <w:docPartObj>
        <w:docPartGallery w:val="Page Numbers (Bottom of Page)"/>
        <w:docPartUnique/>
      </w:docPartObj>
    </w:sdtPr>
    <w:sdtEndPr>
      <w:rPr>
        <w:noProof/>
      </w:rPr>
    </w:sdtEndPr>
    <w:sdtContent>
      <w:p w14:paraId="43FC4C07" w14:textId="0582B67C" w:rsidR="002864D5" w:rsidRPr="00120ECA" w:rsidRDefault="002864D5" w:rsidP="00120ECA">
        <w:pPr>
          <w:pStyle w:val="Footer"/>
          <w:tabs>
            <w:tab w:val="clear" w:pos="4680"/>
          </w:tabs>
          <w:rPr>
            <w:sz w:val="20"/>
            <w:szCs w:val="20"/>
          </w:rPr>
        </w:pPr>
        <w:r w:rsidRPr="000526E7">
          <w:rPr>
            <w:sz w:val="20"/>
            <w:szCs w:val="20"/>
          </w:rPr>
          <w:fldChar w:fldCharType="begin"/>
        </w:r>
        <w:r w:rsidRPr="000526E7">
          <w:rPr>
            <w:sz w:val="20"/>
            <w:szCs w:val="20"/>
          </w:rPr>
          <w:instrText xml:space="preserve"> PAGE   \* MERGEFORMAT </w:instrText>
        </w:r>
        <w:r w:rsidRPr="000526E7">
          <w:rPr>
            <w:sz w:val="20"/>
            <w:szCs w:val="20"/>
          </w:rPr>
          <w:fldChar w:fldCharType="separate"/>
        </w:r>
        <w:r w:rsidR="00C51672">
          <w:rPr>
            <w:noProof/>
            <w:sz w:val="20"/>
            <w:szCs w:val="20"/>
          </w:rPr>
          <w:t>30</w:t>
        </w:r>
        <w:r w:rsidRPr="000526E7">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8E2A4" w14:textId="77777777" w:rsidR="005C4B10" w:rsidRDefault="005C4B10" w:rsidP="00235A30">
      <w:r>
        <w:separator/>
      </w:r>
    </w:p>
  </w:footnote>
  <w:footnote w:type="continuationSeparator" w:id="0">
    <w:p w14:paraId="4042CADA" w14:textId="77777777" w:rsidR="005C4B10" w:rsidRDefault="005C4B10" w:rsidP="00235A30">
      <w:r>
        <w:continuationSeparator/>
      </w:r>
    </w:p>
  </w:footnote>
  <w:footnote w:type="continuationNotice" w:id="1">
    <w:p w14:paraId="32E2E71E" w14:textId="77777777" w:rsidR="005C4B10" w:rsidRDefault="005C4B10">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4632"/>
      <w:gridCol w:w="4728"/>
    </w:tblGrid>
    <w:tr w:rsidR="002864D5" w14:paraId="44812518" w14:textId="77777777" w:rsidTr="651731D3">
      <w:tc>
        <w:tcPr>
          <w:tcW w:w="4788" w:type="dxa"/>
        </w:tcPr>
        <w:p w14:paraId="6E42FEAC" w14:textId="77777777" w:rsidR="002864D5" w:rsidRDefault="002864D5">
          <w:pPr>
            <w:pStyle w:val="Header"/>
          </w:pPr>
        </w:p>
      </w:tc>
      <w:tc>
        <w:tcPr>
          <w:tcW w:w="4788" w:type="dxa"/>
        </w:tcPr>
        <w:p w14:paraId="1B3111B6" w14:textId="77777777" w:rsidR="002864D5" w:rsidRDefault="002864D5" w:rsidP="004A4188">
          <w:pPr>
            <w:pStyle w:val="Header"/>
          </w:pPr>
          <w:r>
            <w:rPr>
              <w:noProof/>
            </w:rPr>
            <w:drawing>
              <wp:inline distT="0" distB="0" distL="0" distR="0" wp14:anchorId="520997BF" wp14:editId="528EF2A9">
                <wp:extent cx="1783080" cy="563523"/>
                <wp:effectExtent l="0" t="0" r="7620" b="8255"/>
                <wp:docPr id="3" name="Picture 34" descr="Smarter Balance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1">
                          <a:extLst>
                            <a:ext uri="{28A0092B-C50C-407E-A947-70E740481C1C}">
                              <a14:useLocalDpi xmlns:a14="http://schemas.microsoft.com/office/drawing/2010/main" val="0"/>
                            </a:ext>
                          </a:extLst>
                        </a:blip>
                        <a:stretch>
                          <a:fillRect/>
                        </a:stretch>
                      </pic:blipFill>
                      <pic:spPr>
                        <a:xfrm>
                          <a:off x="0" y="0"/>
                          <a:ext cx="1783080" cy="563523"/>
                        </a:xfrm>
                        <a:prstGeom prst="rect">
                          <a:avLst/>
                        </a:prstGeom>
                      </pic:spPr>
                    </pic:pic>
                  </a:graphicData>
                </a:graphic>
              </wp:inline>
            </w:drawing>
          </w:r>
        </w:p>
      </w:tc>
    </w:tr>
  </w:tbl>
  <w:p w14:paraId="2978E97B" w14:textId="5F00358F" w:rsidR="002864D5" w:rsidRDefault="002864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9D50D" w14:textId="5B5BA68A" w:rsidR="002864D5" w:rsidRDefault="002864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76" w:type="dxa"/>
      <w:tblLayout w:type="fixed"/>
      <w:tblCellMar>
        <w:left w:w="0" w:type="dxa"/>
        <w:right w:w="0" w:type="dxa"/>
      </w:tblCellMar>
      <w:tblLook w:val="04A0" w:firstRow="1" w:lastRow="0" w:firstColumn="1" w:lastColumn="0" w:noHBand="0" w:noVBand="1"/>
    </w:tblPr>
    <w:tblGrid>
      <w:gridCol w:w="4320"/>
      <w:gridCol w:w="6336"/>
    </w:tblGrid>
    <w:tr w:rsidR="002864D5" w14:paraId="1ECD7D4A" w14:textId="77777777" w:rsidTr="651731D3">
      <w:tc>
        <w:tcPr>
          <w:tcW w:w="4320" w:type="dxa"/>
        </w:tcPr>
        <w:p w14:paraId="75903D5F" w14:textId="77777777" w:rsidR="002864D5" w:rsidRDefault="002864D5">
          <w:pPr>
            <w:pStyle w:val="Header"/>
          </w:pPr>
          <w:r>
            <w:rPr>
              <w:noProof/>
            </w:rPr>
            <w:drawing>
              <wp:inline distT="0" distB="0" distL="0" distR="0" wp14:anchorId="4271DA1E" wp14:editId="4921C4F7">
                <wp:extent cx="1737360" cy="549074"/>
                <wp:effectExtent l="0" t="0" r="0" b="3810"/>
                <wp:docPr id="5" name="Picture 62" descr="Smarter Balance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
                          <a:extLst>
                            <a:ext uri="{28A0092B-C50C-407E-A947-70E740481C1C}">
                              <a14:useLocalDpi xmlns:a14="http://schemas.microsoft.com/office/drawing/2010/main" val="0"/>
                            </a:ext>
                          </a:extLst>
                        </a:blip>
                        <a:stretch>
                          <a:fillRect/>
                        </a:stretch>
                      </pic:blipFill>
                      <pic:spPr>
                        <a:xfrm>
                          <a:off x="0" y="0"/>
                          <a:ext cx="1737360" cy="549074"/>
                        </a:xfrm>
                        <a:prstGeom prst="rect">
                          <a:avLst/>
                        </a:prstGeom>
                      </pic:spPr>
                    </pic:pic>
                  </a:graphicData>
                </a:graphic>
              </wp:inline>
            </w:drawing>
          </w:r>
        </w:p>
      </w:tc>
      <w:tc>
        <w:tcPr>
          <w:tcW w:w="6336" w:type="dxa"/>
        </w:tcPr>
        <w:p w14:paraId="398F6EA2" w14:textId="77777777" w:rsidR="002864D5" w:rsidRDefault="002864D5" w:rsidP="00BC4844">
          <w:pPr>
            <w:pStyle w:val="HeaderRightLarge"/>
          </w:pPr>
          <w:r>
            <w:t xml:space="preserve">Administration and </w:t>
          </w:r>
          <w:r w:rsidRPr="00AC0D70">
            <w:t xml:space="preserve">Registration </w:t>
          </w:r>
          <w:r>
            <w:t xml:space="preserve">Tools </w:t>
          </w:r>
          <w:r w:rsidRPr="00AC0D70">
            <w:t>User Guide</w:t>
          </w:r>
        </w:p>
        <w:p w14:paraId="4E93FFE9" w14:textId="77777777" w:rsidR="002864D5" w:rsidRDefault="002864D5" w:rsidP="00C527B6">
          <w:pPr>
            <w:pStyle w:val="HeaderRightSmall"/>
          </w:pPr>
        </w:p>
      </w:tc>
    </w:tr>
  </w:tbl>
  <w:p w14:paraId="4C4C4C16" w14:textId="6610D7B1" w:rsidR="002864D5" w:rsidRDefault="002864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9E093" w14:textId="2613A989" w:rsidR="002864D5" w:rsidRDefault="002864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5928"/>
    <w:multiLevelType w:val="multilevel"/>
    <w:tmpl w:val="36B6452A"/>
    <w:numStyleLink w:val="ListNumbers"/>
  </w:abstractNum>
  <w:abstractNum w:abstractNumId="1" w15:restartNumberingAfterBreak="0">
    <w:nsid w:val="030634D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6043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BF39CD"/>
    <w:multiLevelType w:val="hybridMultilevel"/>
    <w:tmpl w:val="42C60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77672"/>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D75354"/>
    <w:multiLevelType w:val="multilevel"/>
    <w:tmpl w:val="DC50A252"/>
    <w:styleLink w:val="TableNumbers"/>
    <w:lvl w:ilvl="0">
      <w:start w:val="1"/>
      <w:numFmt w:val="decimal"/>
      <w:pStyle w:val="TableTextNumber"/>
      <w:lvlText w:val="%1."/>
      <w:lvlJc w:val="left"/>
      <w:pPr>
        <w:tabs>
          <w:tab w:val="num" w:pos="331"/>
        </w:tabs>
        <w:ind w:left="331" w:hanging="216"/>
      </w:pPr>
      <w:rPr>
        <w:rFonts w:hint="default"/>
      </w:rPr>
    </w:lvl>
    <w:lvl w:ilvl="1">
      <w:start w:val="1"/>
      <w:numFmt w:val="lowerLetter"/>
      <w:pStyle w:val="TableTextNumber2"/>
      <w:lvlText w:val="%2."/>
      <w:lvlJc w:val="left"/>
      <w:pPr>
        <w:tabs>
          <w:tab w:val="num" w:pos="547"/>
        </w:tabs>
        <w:ind w:left="547" w:hanging="216"/>
      </w:pPr>
      <w:rPr>
        <w:rFonts w:hint="default"/>
      </w:rPr>
    </w:lvl>
    <w:lvl w:ilvl="2">
      <w:start w:val="1"/>
      <w:numFmt w:val="lowerRoman"/>
      <w:pStyle w:val="TableTextNumber3"/>
      <w:lvlText w:val="%3."/>
      <w:lvlJc w:val="left"/>
      <w:pPr>
        <w:tabs>
          <w:tab w:val="num" w:pos="763"/>
        </w:tabs>
        <w:ind w:left="763" w:hanging="21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4F816E8"/>
    <w:multiLevelType w:val="multilevel"/>
    <w:tmpl w:val="D136A5E0"/>
    <w:styleLink w:val="AppendixNumbers"/>
    <w:lvl w:ilvl="0">
      <w:start w:val="1"/>
      <w:numFmt w:val="upperLetter"/>
      <w:pStyle w:val="Appendix1"/>
      <w:suff w:val="space"/>
      <w:lvlText w:val="Appendix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5150367"/>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F74F2"/>
    <w:multiLevelType w:val="hybridMultilevel"/>
    <w:tmpl w:val="F2FA0210"/>
    <w:lvl w:ilvl="0" w:tplc="21F2AE10">
      <w:start w:val="1"/>
      <w:numFmt w:val="bullet"/>
      <w:pStyle w:val="Step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797F60"/>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3821FA"/>
    <w:multiLevelType w:val="hybridMultilevel"/>
    <w:tmpl w:val="598A5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A87171"/>
    <w:multiLevelType w:val="hybridMultilevel"/>
    <w:tmpl w:val="F65CBD46"/>
    <w:lvl w:ilvl="0" w:tplc="1C6A887E">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BC69E3"/>
    <w:multiLevelType w:val="multilevel"/>
    <w:tmpl w:val="36B6452A"/>
    <w:styleLink w:val="ListNumbers"/>
    <w:lvl w:ilvl="0">
      <w:start w:val="1"/>
      <w:numFmt w:val="decimal"/>
      <w:pStyle w:val="ListNumber"/>
      <w:lvlText w:val="%1."/>
      <w:lvlJc w:val="left"/>
      <w:pPr>
        <w:tabs>
          <w:tab w:val="num" w:pos="360"/>
        </w:tabs>
        <w:ind w:left="360" w:hanging="360"/>
      </w:pPr>
      <w:rPr>
        <w:rFonts w:hint="default"/>
      </w:rPr>
    </w:lvl>
    <w:lvl w:ilvl="1">
      <w:start w:val="1"/>
      <w:numFmt w:val="lowerLetter"/>
      <w:pStyle w:val="ListNumber2"/>
      <w:lvlText w:val="%2."/>
      <w:lvlJc w:val="left"/>
      <w:pPr>
        <w:tabs>
          <w:tab w:val="num" w:pos="720"/>
        </w:tabs>
        <w:ind w:left="720" w:hanging="360"/>
      </w:pPr>
      <w:rPr>
        <w:rFonts w:hint="default"/>
      </w:rPr>
    </w:lvl>
    <w:lvl w:ilvl="2">
      <w:start w:val="1"/>
      <w:numFmt w:val="lowerRoman"/>
      <w:pStyle w:val="ListNumber3"/>
      <w:lvlText w:val="%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3933B05"/>
    <w:multiLevelType w:val="hybridMultilevel"/>
    <w:tmpl w:val="98766C8C"/>
    <w:lvl w:ilvl="0" w:tplc="99E09898">
      <w:start w:val="1"/>
      <w:numFmt w:val="bullet"/>
      <w:lvlText w:val=""/>
      <w:lvlJc w:val="left"/>
      <w:pPr>
        <w:ind w:left="720" w:hanging="360"/>
      </w:pPr>
      <w:rPr>
        <w:rFonts w:ascii="Symbol" w:hAnsi="Symbol" w:hint="default"/>
      </w:rPr>
    </w:lvl>
    <w:lvl w:ilvl="1" w:tplc="99E09898">
      <w:start w:val="1"/>
      <w:numFmt w:val="bullet"/>
      <w:lvlText w:val=""/>
      <w:lvlJc w:val="left"/>
      <w:pPr>
        <w:ind w:left="1440" w:hanging="360"/>
      </w:pPr>
      <w:rPr>
        <w:rFonts w:ascii="Symbol" w:hAnsi="Symbol" w:hint="default"/>
      </w:rPr>
    </w:lvl>
    <w:lvl w:ilvl="2" w:tplc="99E09898">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A3172B"/>
    <w:multiLevelType w:val="hybridMultilevel"/>
    <w:tmpl w:val="147C4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8A753B"/>
    <w:multiLevelType w:val="hybridMultilevel"/>
    <w:tmpl w:val="3A761B5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3D7E63"/>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8E3A22"/>
    <w:multiLevelType w:val="hybridMultilevel"/>
    <w:tmpl w:val="9000C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C844C0"/>
    <w:multiLevelType w:val="hybridMultilevel"/>
    <w:tmpl w:val="DD0CD5EA"/>
    <w:lvl w:ilvl="0" w:tplc="FAA2CEE2">
      <w:start w:val="1"/>
      <w:numFmt w:val="decimal"/>
      <w:pStyle w:val="Numb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5812DC"/>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B87777"/>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685036"/>
    <w:multiLevelType w:val="hybridMultilevel"/>
    <w:tmpl w:val="10666F0E"/>
    <w:lvl w:ilvl="0" w:tplc="A9EC2DF2">
      <w:start w:val="4"/>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2537755"/>
    <w:multiLevelType w:val="hybridMultilevel"/>
    <w:tmpl w:val="C4F6C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24AA0"/>
    <w:multiLevelType w:val="multilevel"/>
    <w:tmpl w:val="3D0EC846"/>
    <w:numStyleLink w:val="TableBullets"/>
  </w:abstractNum>
  <w:abstractNum w:abstractNumId="24" w15:restartNumberingAfterBreak="0">
    <w:nsid w:val="55AB3FE6"/>
    <w:multiLevelType w:val="multilevel"/>
    <w:tmpl w:val="490A633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
      <w:lvlJc w:val="left"/>
      <w:pPr>
        <w:tabs>
          <w:tab w:val="num" w:pos="1080"/>
        </w:tabs>
        <w:ind w:left="1080" w:hanging="360"/>
      </w:pPr>
      <w:rPr>
        <w:rFonts w:ascii="Courier New" w:hAnsi="Courier New" w:hint="default"/>
      </w:rPr>
    </w:lvl>
    <w:lvl w:ilvl="2">
      <w:start w:val="1"/>
      <w:numFmt w:val="bullet"/>
      <w:pStyle w:val="ListBullet3"/>
      <w:lvlText w:val=""/>
      <w:lvlJc w:val="left"/>
      <w:pPr>
        <w:tabs>
          <w:tab w:val="num" w:pos="1800"/>
        </w:tabs>
        <w:ind w:left="1800" w:hanging="360"/>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A4D03F4"/>
    <w:multiLevelType w:val="multilevel"/>
    <w:tmpl w:val="3D0EC846"/>
    <w:styleLink w:val="TableBullets"/>
    <w:lvl w:ilvl="0">
      <w:start w:val="1"/>
      <w:numFmt w:val="bullet"/>
      <w:pStyle w:val="TableTextBullet"/>
      <w:lvlText w:val=""/>
      <w:lvlJc w:val="left"/>
      <w:pPr>
        <w:tabs>
          <w:tab w:val="num" w:pos="302"/>
        </w:tabs>
        <w:ind w:left="302" w:hanging="187"/>
      </w:pPr>
      <w:rPr>
        <w:rFonts w:ascii="Symbol" w:hAnsi="Symbol" w:hint="default"/>
      </w:rPr>
    </w:lvl>
    <w:lvl w:ilvl="1">
      <w:start w:val="1"/>
      <w:numFmt w:val="bullet"/>
      <w:pStyle w:val="TableTextBullet2"/>
      <w:lvlText w:val="–"/>
      <w:lvlJc w:val="left"/>
      <w:pPr>
        <w:tabs>
          <w:tab w:val="num" w:pos="562"/>
        </w:tabs>
        <w:ind w:left="562" w:hanging="173"/>
      </w:pPr>
      <w:rPr>
        <w:rFonts w:ascii="Courier New" w:hAnsi="Courier New" w:hint="default"/>
      </w:rPr>
    </w:lvl>
    <w:lvl w:ilvl="2">
      <w:start w:val="1"/>
      <w:numFmt w:val="bullet"/>
      <w:pStyle w:val="TableTextBullet3"/>
      <w:lvlText w:val=""/>
      <w:lvlJc w:val="left"/>
      <w:pPr>
        <w:tabs>
          <w:tab w:val="num" w:pos="835"/>
        </w:tabs>
        <w:ind w:left="835" w:hanging="173"/>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EE3774F"/>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2716E7"/>
    <w:multiLevelType w:val="multilevel"/>
    <w:tmpl w:val="DC50A252"/>
    <w:numStyleLink w:val="TableNumbers"/>
  </w:abstractNum>
  <w:abstractNum w:abstractNumId="28" w15:restartNumberingAfterBreak="0">
    <w:nsid w:val="63336DA6"/>
    <w:multiLevelType w:val="hybridMultilevel"/>
    <w:tmpl w:val="670CB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A5304C"/>
    <w:multiLevelType w:val="hybridMultilevel"/>
    <w:tmpl w:val="295A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B86F14"/>
    <w:multiLevelType w:val="hybridMultilevel"/>
    <w:tmpl w:val="A56EE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FE4AFD"/>
    <w:multiLevelType w:val="hybridMultilevel"/>
    <w:tmpl w:val="C4F6C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E738D6"/>
    <w:multiLevelType w:val="hybridMultilevel"/>
    <w:tmpl w:val="3AE827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A555C00"/>
    <w:multiLevelType w:val="hybridMultilevel"/>
    <w:tmpl w:val="563009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F73488"/>
    <w:multiLevelType w:val="multilevel"/>
    <w:tmpl w:val="490A6330"/>
    <w:styleLink w:val="ListBullets"/>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2" w:hAnsi="Wingdings 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DFE3B14"/>
    <w:multiLevelType w:val="hybridMultilevel"/>
    <w:tmpl w:val="82463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25"/>
  </w:num>
  <w:num w:numId="4">
    <w:abstractNumId w:val="34"/>
  </w:num>
  <w:num w:numId="5">
    <w:abstractNumId w:val="12"/>
  </w:num>
  <w:num w:numId="6">
    <w:abstractNumId w:val="5"/>
  </w:num>
  <w:num w:numId="7">
    <w:abstractNumId w:val="0"/>
    <w:lvlOverride w:ilvl="6">
      <w:lvl w:ilvl="6">
        <w:start w:val="1"/>
        <w:numFmt w:val="decimal"/>
        <w:lvlText w:val="%7."/>
        <w:lvlJc w:val="left"/>
        <w:pPr>
          <w:ind w:left="2520" w:hanging="360"/>
        </w:pPr>
        <w:rPr>
          <w:rFonts w:hint="default"/>
          <w:b w:val="0"/>
        </w:rPr>
      </w:lvl>
    </w:lvlOverride>
  </w:num>
  <w:num w:numId="8">
    <w:abstractNumId w:val="2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lvl w:ilvl="0">
        <w:start w:val="1"/>
        <w:numFmt w:val="decimal"/>
        <w:pStyle w:val="ListNumber"/>
        <w:lvlText w:val="%1."/>
        <w:lvlJc w:val="left"/>
        <w:pPr>
          <w:tabs>
            <w:tab w:val="num" w:pos="360"/>
          </w:tabs>
          <w:ind w:left="360" w:hanging="360"/>
        </w:pPr>
        <w:rPr>
          <w:rFonts w:hint="default"/>
        </w:rPr>
      </w:lvl>
    </w:lvlOverride>
    <w:lvlOverride w:ilvl="1">
      <w:lvl w:ilvl="1">
        <w:start w:val="1"/>
        <w:numFmt w:val="lowerLetter"/>
        <w:pStyle w:val="ListNumber2"/>
        <w:lvlText w:val="%2."/>
        <w:lvlJc w:val="left"/>
        <w:pPr>
          <w:tabs>
            <w:tab w:val="num" w:pos="720"/>
          </w:tabs>
          <w:ind w:left="720" w:hanging="360"/>
        </w:pPr>
        <w:rPr>
          <w:rFonts w:hint="default"/>
        </w:rPr>
      </w:lvl>
    </w:lvlOverride>
    <w:lvlOverride w:ilvl="2">
      <w:lvl w:ilvl="2">
        <w:start w:val="1"/>
        <w:numFmt w:val="lowerRoman"/>
        <w:pStyle w:val="ListNumber3"/>
        <w:lvlText w:val="%3."/>
        <w:lvlJc w:val="left"/>
        <w:pPr>
          <w:tabs>
            <w:tab w:val="num" w:pos="1080"/>
          </w:tabs>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7"/>
  </w:num>
  <w:num w:numId="26">
    <w:abstractNumId w:val="17"/>
  </w:num>
  <w:num w:numId="27">
    <w:abstractNumId w:val="16"/>
  </w:num>
  <w:num w:numId="28">
    <w:abstractNumId w:val="2"/>
  </w:num>
  <w:num w:numId="29">
    <w:abstractNumId w:val="4"/>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9"/>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num>
  <w:num w:numId="41">
    <w:abstractNumId w:val="9"/>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6"/>
  </w:num>
  <w:num w:numId="45">
    <w:abstractNumId w:val="31"/>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2"/>
  </w:num>
  <w:num w:numId="49">
    <w:abstractNumId w:val="30"/>
  </w:num>
  <w:num w:numId="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8"/>
  </w:num>
  <w:num w:numId="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5"/>
  </w:num>
  <w:num w:numId="59">
    <w:abstractNumId w:val="33"/>
  </w:num>
  <w:num w:numId="60">
    <w:abstractNumId w:val="21"/>
  </w:num>
  <w:num w:numId="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
  </w:num>
  <w:num w:numId="63">
    <w:abstractNumId w:val="23"/>
  </w:num>
  <w:num w:numId="64">
    <w:abstractNumId w:val="27"/>
    <w:lvlOverride w:ilvl="0">
      <w:lvl w:ilvl="0">
        <w:start w:val="1"/>
        <w:numFmt w:val="decimal"/>
        <w:pStyle w:val="TableTextNumber"/>
        <w:lvlText w:val="%1."/>
        <w:lvlJc w:val="left"/>
        <w:pPr>
          <w:tabs>
            <w:tab w:val="num" w:pos="331"/>
          </w:tabs>
          <w:ind w:left="331" w:hanging="216"/>
        </w:pPr>
        <w:rPr>
          <w:rFonts w:hint="default"/>
        </w:rPr>
      </w:lvl>
    </w:lvlOverride>
    <w:lvlOverride w:ilvl="1">
      <w:lvl w:ilvl="1">
        <w:start w:val="1"/>
        <w:numFmt w:val="lowerLetter"/>
        <w:pStyle w:val="TableTextNumber2"/>
        <w:lvlText w:val="%2."/>
        <w:lvlJc w:val="left"/>
        <w:pPr>
          <w:tabs>
            <w:tab w:val="num" w:pos="547"/>
          </w:tabs>
          <w:ind w:left="547" w:hanging="216"/>
        </w:pPr>
        <w:rPr>
          <w:rFonts w:hint="default"/>
        </w:rPr>
      </w:lvl>
    </w:lvlOverride>
    <w:lvlOverride w:ilvl="2">
      <w:lvl w:ilvl="2">
        <w:start w:val="1"/>
        <w:numFmt w:val="lowerRoman"/>
        <w:pStyle w:val="TableTextNumber3"/>
        <w:lvlText w:val="%3."/>
        <w:lvlJc w:val="left"/>
        <w:pPr>
          <w:tabs>
            <w:tab w:val="num" w:pos="763"/>
          </w:tabs>
          <w:ind w:left="763" w:hanging="216"/>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3"/>
  </w:num>
  <w:num w:numId="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7"/>
    <w:lvlOverride w:ilvl="0">
      <w:startOverride w:val="1"/>
      <w:lvl w:ilvl="0">
        <w:start w:val="1"/>
        <w:numFmt w:val="decimal"/>
        <w:pStyle w:val="TableTextNumber"/>
        <w:lvlText w:val="%1."/>
        <w:lvlJc w:val="left"/>
        <w:pPr>
          <w:tabs>
            <w:tab w:val="num" w:pos="331"/>
          </w:tabs>
          <w:ind w:left="331" w:hanging="216"/>
        </w:pPr>
        <w:rPr>
          <w:rFonts w:hint="default"/>
        </w:rPr>
      </w:lvl>
    </w:lvlOverride>
    <w:lvlOverride w:ilvl="1">
      <w:startOverride w:val="1"/>
      <w:lvl w:ilvl="1">
        <w:start w:val="1"/>
        <w:numFmt w:val="lowerLetter"/>
        <w:pStyle w:val="TableTextNumber2"/>
        <w:lvlText w:val="%2."/>
        <w:lvlJc w:val="left"/>
        <w:pPr>
          <w:tabs>
            <w:tab w:val="num" w:pos="547"/>
          </w:tabs>
          <w:ind w:left="547" w:hanging="216"/>
        </w:pPr>
        <w:rPr>
          <w:rFonts w:hint="default"/>
        </w:rPr>
      </w:lvl>
    </w:lvlOverride>
    <w:lvlOverride w:ilvl="2">
      <w:startOverride w:val="1"/>
      <w:lvl w:ilvl="2">
        <w:start w:val="1"/>
        <w:numFmt w:val="lowerRoman"/>
        <w:pStyle w:val="TableTextNumber3"/>
        <w:lvlText w:val="%3."/>
        <w:lvlJc w:val="left"/>
        <w:pPr>
          <w:tabs>
            <w:tab w:val="num" w:pos="763"/>
          </w:tabs>
          <w:ind w:left="763" w:hanging="216"/>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7">
    <w:abstractNumId w:val="27"/>
    <w:lvlOverride w:ilvl="0">
      <w:startOverride w:val="1"/>
      <w:lvl w:ilvl="0">
        <w:start w:val="1"/>
        <w:numFmt w:val="decimal"/>
        <w:pStyle w:val="TableTextNumber"/>
        <w:lvlText w:val="%1."/>
        <w:lvlJc w:val="left"/>
        <w:pPr>
          <w:tabs>
            <w:tab w:val="num" w:pos="331"/>
          </w:tabs>
          <w:ind w:left="331" w:hanging="216"/>
        </w:pPr>
        <w:rPr>
          <w:rFonts w:hint="default"/>
        </w:rPr>
      </w:lvl>
    </w:lvlOverride>
    <w:lvlOverride w:ilvl="1">
      <w:startOverride w:val="1"/>
      <w:lvl w:ilvl="1">
        <w:start w:val="1"/>
        <w:numFmt w:val="lowerLetter"/>
        <w:pStyle w:val="TableTextNumber2"/>
        <w:lvlText w:val="%2."/>
        <w:lvlJc w:val="left"/>
        <w:pPr>
          <w:tabs>
            <w:tab w:val="num" w:pos="547"/>
          </w:tabs>
          <w:ind w:left="547" w:hanging="216"/>
        </w:pPr>
        <w:rPr>
          <w:rFonts w:hint="default"/>
        </w:rPr>
      </w:lvl>
    </w:lvlOverride>
    <w:lvlOverride w:ilvl="2">
      <w:startOverride w:val="1"/>
      <w:lvl w:ilvl="2">
        <w:start w:val="1"/>
        <w:numFmt w:val="lowerRoman"/>
        <w:pStyle w:val="TableTextNumber3"/>
        <w:lvlText w:val="%3."/>
        <w:lvlJc w:val="left"/>
        <w:pPr>
          <w:tabs>
            <w:tab w:val="num" w:pos="763"/>
          </w:tabs>
          <w:ind w:left="763" w:hanging="216"/>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3"/>
  </w:num>
  <w:num w:numId="10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0"/>
  </w:num>
  <w:num w:numId="1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32"/>
  </w:num>
  <w:num w:numId="1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35"/>
  </w:num>
  <w:num w:numId="1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0"/>
    <w:lvlOverride w:ilvl="0">
      <w:startOverride w:val="1"/>
      <w:lvl w:ilvl="0">
        <w:start w:val="1"/>
        <w:numFmt w:val="decimal"/>
        <w:pStyle w:val="ListNumber"/>
        <w:lvlText w:val="%1."/>
        <w:lvlJc w:val="left"/>
        <w:pPr>
          <w:tabs>
            <w:tab w:val="num" w:pos="360"/>
          </w:tabs>
          <w:ind w:left="360" w:hanging="360"/>
        </w:pPr>
        <w:rPr>
          <w:rFonts w:hint="default"/>
        </w:rPr>
      </w:lvl>
    </w:lvlOverride>
    <w:lvlOverride w:ilvl="1">
      <w:startOverride w:val="1"/>
      <w:lvl w:ilvl="1">
        <w:start w:val="1"/>
        <w:numFmt w:val="lowerLetter"/>
        <w:pStyle w:val="ListNumber2"/>
        <w:lvlText w:val="%2."/>
        <w:lvlJc w:val="left"/>
        <w:pPr>
          <w:tabs>
            <w:tab w:val="num" w:pos="720"/>
          </w:tabs>
          <w:ind w:left="720" w:hanging="360"/>
        </w:pPr>
        <w:rPr>
          <w:rFonts w:hint="default"/>
        </w:rPr>
      </w:lvl>
    </w:lvlOverride>
    <w:lvlOverride w:ilvl="2">
      <w:startOverride w:val="1"/>
      <w:lvl w:ilvl="2">
        <w:start w:val="1"/>
        <w:numFmt w:val="lowerRoman"/>
        <w:pStyle w:val="ListNumber3"/>
        <w:lvlText w:val="%3."/>
        <w:lvlJc w:val="left"/>
        <w:pPr>
          <w:tabs>
            <w:tab w:val="num" w:pos="1080"/>
          </w:tabs>
          <w:ind w:left="1080" w:hanging="360"/>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20">
    <w:abstractNumId w:val="27"/>
    <w:lvlOverride w:ilvl="0">
      <w:startOverride w:val="1"/>
      <w:lvl w:ilvl="0">
        <w:start w:val="1"/>
        <w:numFmt w:val="decimal"/>
        <w:pStyle w:val="TableTextNumber"/>
        <w:lvlText w:val="%1."/>
        <w:lvlJc w:val="left"/>
        <w:pPr>
          <w:tabs>
            <w:tab w:val="num" w:pos="331"/>
          </w:tabs>
          <w:ind w:left="331" w:hanging="216"/>
        </w:pPr>
        <w:rPr>
          <w:rFonts w:hint="default"/>
        </w:rPr>
      </w:lvl>
    </w:lvlOverride>
    <w:lvlOverride w:ilvl="1">
      <w:startOverride w:val="1"/>
      <w:lvl w:ilvl="1">
        <w:start w:val="1"/>
        <w:numFmt w:val="lowerLetter"/>
        <w:pStyle w:val="TableTextNumber2"/>
        <w:lvlText w:val="%2."/>
        <w:lvlJc w:val="left"/>
        <w:pPr>
          <w:tabs>
            <w:tab w:val="num" w:pos="547"/>
          </w:tabs>
          <w:ind w:left="547" w:hanging="216"/>
        </w:pPr>
        <w:rPr>
          <w:rFonts w:hint="default"/>
        </w:rPr>
      </w:lvl>
    </w:lvlOverride>
    <w:lvlOverride w:ilvl="2">
      <w:startOverride w:val="1"/>
      <w:lvl w:ilvl="2">
        <w:start w:val="1"/>
        <w:numFmt w:val="lowerRoman"/>
        <w:pStyle w:val="TableTextNumber3"/>
        <w:lvlText w:val="%3."/>
        <w:lvlJc w:val="left"/>
        <w:pPr>
          <w:tabs>
            <w:tab w:val="num" w:pos="763"/>
          </w:tabs>
          <w:ind w:left="763" w:hanging="216"/>
        </w:pPr>
        <w:rPr>
          <w:rFonts w:hint="default"/>
        </w:rPr>
      </w:lvl>
    </w:lvlOverride>
    <w:lvlOverride w:ilvl="3">
      <w:startOverride w:val="1"/>
      <w:lvl w:ilvl="3">
        <w:start w:val="1"/>
        <w:numFmt w:val="decimal"/>
        <w:lvlText w:val="(%4)"/>
        <w:lvlJc w:val="left"/>
        <w:pPr>
          <w:ind w:left="1440" w:hanging="36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21">
    <w:abstractNumId w:val="29"/>
  </w:num>
  <w:num w:numId="122">
    <w:abstractNumId w:val="14"/>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28" w:allStyles="0" w:customStyles="0" w:latentStyles="0" w:stylesInUse="1"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zNTU2Njc2MzEwMzZQ0lEKTi0uzszPAykwrgUAOVdDXywAAAA="/>
  </w:docVars>
  <w:rsids>
    <w:rsidRoot w:val="00813C47"/>
    <w:rsid w:val="00000E10"/>
    <w:rsid w:val="00000F09"/>
    <w:rsid w:val="00004851"/>
    <w:rsid w:val="00004886"/>
    <w:rsid w:val="00005742"/>
    <w:rsid w:val="00006AD0"/>
    <w:rsid w:val="00006E7C"/>
    <w:rsid w:val="00007E24"/>
    <w:rsid w:val="00010A21"/>
    <w:rsid w:val="00011E83"/>
    <w:rsid w:val="000120B5"/>
    <w:rsid w:val="000120CD"/>
    <w:rsid w:val="00012169"/>
    <w:rsid w:val="0001285A"/>
    <w:rsid w:val="00013296"/>
    <w:rsid w:val="00014DA3"/>
    <w:rsid w:val="00015958"/>
    <w:rsid w:val="00015C99"/>
    <w:rsid w:val="00017CE3"/>
    <w:rsid w:val="00017DF9"/>
    <w:rsid w:val="00020AAB"/>
    <w:rsid w:val="00021416"/>
    <w:rsid w:val="00021D68"/>
    <w:rsid w:val="00023A7E"/>
    <w:rsid w:val="00025A6B"/>
    <w:rsid w:val="00026249"/>
    <w:rsid w:val="000262C8"/>
    <w:rsid w:val="0002649B"/>
    <w:rsid w:val="00026C33"/>
    <w:rsid w:val="000273CF"/>
    <w:rsid w:val="00030407"/>
    <w:rsid w:val="00030CC6"/>
    <w:rsid w:val="00031D9C"/>
    <w:rsid w:val="00031F67"/>
    <w:rsid w:val="0003287C"/>
    <w:rsid w:val="00032C91"/>
    <w:rsid w:val="00032CC4"/>
    <w:rsid w:val="00033AAD"/>
    <w:rsid w:val="0003426E"/>
    <w:rsid w:val="00034A4C"/>
    <w:rsid w:val="00034FA3"/>
    <w:rsid w:val="0003572C"/>
    <w:rsid w:val="0003588A"/>
    <w:rsid w:val="00036A53"/>
    <w:rsid w:val="00037127"/>
    <w:rsid w:val="00037AF7"/>
    <w:rsid w:val="0004035C"/>
    <w:rsid w:val="000406B3"/>
    <w:rsid w:val="000414DB"/>
    <w:rsid w:val="000415F5"/>
    <w:rsid w:val="00042974"/>
    <w:rsid w:val="00044A87"/>
    <w:rsid w:val="00044A8A"/>
    <w:rsid w:val="00045A51"/>
    <w:rsid w:val="00045F81"/>
    <w:rsid w:val="000461C3"/>
    <w:rsid w:val="000469D6"/>
    <w:rsid w:val="00047884"/>
    <w:rsid w:val="00052215"/>
    <w:rsid w:val="000530AE"/>
    <w:rsid w:val="000534AF"/>
    <w:rsid w:val="000537BD"/>
    <w:rsid w:val="00054924"/>
    <w:rsid w:val="00055661"/>
    <w:rsid w:val="000558C0"/>
    <w:rsid w:val="000563E3"/>
    <w:rsid w:val="00056D19"/>
    <w:rsid w:val="00057178"/>
    <w:rsid w:val="000604BA"/>
    <w:rsid w:val="00060BD8"/>
    <w:rsid w:val="00061636"/>
    <w:rsid w:val="000620D3"/>
    <w:rsid w:val="00062252"/>
    <w:rsid w:val="000630A4"/>
    <w:rsid w:val="00063D8F"/>
    <w:rsid w:val="00064F18"/>
    <w:rsid w:val="0006516B"/>
    <w:rsid w:val="00066CE1"/>
    <w:rsid w:val="00067048"/>
    <w:rsid w:val="000677FB"/>
    <w:rsid w:val="00070101"/>
    <w:rsid w:val="000713AF"/>
    <w:rsid w:val="00071647"/>
    <w:rsid w:val="0007317A"/>
    <w:rsid w:val="0007383B"/>
    <w:rsid w:val="00074C5B"/>
    <w:rsid w:val="00074CF8"/>
    <w:rsid w:val="000766E8"/>
    <w:rsid w:val="00076B58"/>
    <w:rsid w:val="00076ED5"/>
    <w:rsid w:val="000776E8"/>
    <w:rsid w:val="0008044D"/>
    <w:rsid w:val="0008076E"/>
    <w:rsid w:val="00081301"/>
    <w:rsid w:val="00081E6D"/>
    <w:rsid w:val="00082EB5"/>
    <w:rsid w:val="00084374"/>
    <w:rsid w:val="00084712"/>
    <w:rsid w:val="00084E9C"/>
    <w:rsid w:val="0008579B"/>
    <w:rsid w:val="000863F2"/>
    <w:rsid w:val="000879F6"/>
    <w:rsid w:val="00087FD2"/>
    <w:rsid w:val="00087FED"/>
    <w:rsid w:val="000902D6"/>
    <w:rsid w:val="000905C4"/>
    <w:rsid w:val="000929BC"/>
    <w:rsid w:val="00094F1A"/>
    <w:rsid w:val="000955F7"/>
    <w:rsid w:val="000958F7"/>
    <w:rsid w:val="00095A3D"/>
    <w:rsid w:val="00095D55"/>
    <w:rsid w:val="00096091"/>
    <w:rsid w:val="000961B1"/>
    <w:rsid w:val="00096716"/>
    <w:rsid w:val="000967E2"/>
    <w:rsid w:val="000A0805"/>
    <w:rsid w:val="000A1873"/>
    <w:rsid w:val="000A219D"/>
    <w:rsid w:val="000A2DDC"/>
    <w:rsid w:val="000A2FA2"/>
    <w:rsid w:val="000A3EE9"/>
    <w:rsid w:val="000A668F"/>
    <w:rsid w:val="000A7D63"/>
    <w:rsid w:val="000B096C"/>
    <w:rsid w:val="000B0C03"/>
    <w:rsid w:val="000B0C77"/>
    <w:rsid w:val="000B1902"/>
    <w:rsid w:val="000B196A"/>
    <w:rsid w:val="000B20F1"/>
    <w:rsid w:val="000B31A0"/>
    <w:rsid w:val="000B33C0"/>
    <w:rsid w:val="000B4855"/>
    <w:rsid w:val="000B4BEC"/>
    <w:rsid w:val="000B4CF9"/>
    <w:rsid w:val="000B622A"/>
    <w:rsid w:val="000B6249"/>
    <w:rsid w:val="000B7067"/>
    <w:rsid w:val="000B77F9"/>
    <w:rsid w:val="000B7EAC"/>
    <w:rsid w:val="000C1013"/>
    <w:rsid w:val="000C12ED"/>
    <w:rsid w:val="000C1AB6"/>
    <w:rsid w:val="000C2CD0"/>
    <w:rsid w:val="000C35A3"/>
    <w:rsid w:val="000C4804"/>
    <w:rsid w:val="000C4D59"/>
    <w:rsid w:val="000C5CC5"/>
    <w:rsid w:val="000C5F18"/>
    <w:rsid w:val="000C5F8D"/>
    <w:rsid w:val="000C665B"/>
    <w:rsid w:val="000D0930"/>
    <w:rsid w:val="000D1226"/>
    <w:rsid w:val="000D20F1"/>
    <w:rsid w:val="000D2B7A"/>
    <w:rsid w:val="000D4424"/>
    <w:rsid w:val="000D5604"/>
    <w:rsid w:val="000D780D"/>
    <w:rsid w:val="000D7FC0"/>
    <w:rsid w:val="000E03F7"/>
    <w:rsid w:val="000E0CF1"/>
    <w:rsid w:val="000E0D32"/>
    <w:rsid w:val="000E28A9"/>
    <w:rsid w:val="000E3035"/>
    <w:rsid w:val="000E3079"/>
    <w:rsid w:val="000E4206"/>
    <w:rsid w:val="000E4E3B"/>
    <w:rsid w:val="000E51D5"/>
    <w:rsid w:val="000F071A"/>
    <w:rsid w:val="000F0E73"/>
    <w:rsid w:val="000F15D5"/>
    <w:rsid w:val="000F15DF"/>
    <w:rsid w:val="000F198A"/>
    <w:rsid w:val="000F3A61"/>
    <w:rsid w:val="000F4736"/>
    <w:rsid w:val="000F4FD4"/>
    <w:rsid w:val="000F5836"/>
    <w:rsid w:val="000F5A5F"/>
    <w:rsid w:val="000F5A63"/>
    <w:rsid w:val="000F6FC6"/>
    <w:rsid w:val="000F716E"/>
    <w:rsid w:val="0010058B"/>
    <w:rsid w:val="00100DF3"/>
    <w:rsid w:val="00102468"/>
    <w:rsid w:val="00102DD1"/>
    <w:rsid w:val="00103DBE"/>
    <w:rsid w:val="0010713A"/>
    <w:rsid w:val="00110725"/>
    <w:rsid w:val="001107FD"/>
    <w:rsid w:val="001108AB"/>
    <w:rsid w:val="00111E1D"/>
    <w:rsid w:val="00112BAE"/>
    <w:rsid w:val="001146C0"/>
    <w:rsid w:val="0011497B"/>
    <w:rsid w:val="00114F97"/>
    <w:rsid w:val="0011526C"/>
    <w:rsid w:val="001158F6"/>
    <w:rsid w:val="001159C4"/>
    <w:rsid w:val="00115BE0"/>
    <w:rsid w:val="0011615D"/>
    <w:rsid w:val="00116C5F"/>
    <w:rsid w:val="00116EB2"/>
    <w:rsid w:val="00117762"/>
    <w:rsid w:val="00117E43"/>
    <w:rsid w:val="00120ECA"/>
    <w:rsid w:val="001214BF"/>
    <w:rsid w:val="001219C9"/>
    <w:rsid w:val="00121C28"/>
    <w:rsid w:val="0012251B"/>
    <w:rsid w:val="0012272C"/>
    <w:rsid w:val="001237A4"/>
    <w:rsid w:val="00123D6C"/>
    <w:rsid w:val="00124506"/>
    <w:rsid w:val="0012497D"/>
    <w:rsid w:val="00125250"/>
    <w:rsid w:val="00126984"/>
    <w:rsid w:val="00126D29"/>
    <w:rsid w:val="00126D3F"/>
    <w:rsid w:val="001273C0"/>
    <w:rsid w:val="001274A2"/>
    <w:rsid w:val="00127693"/>
    <w:rsid w:val="00127A86"/>
    <w:rsid w:val="00127C96"/>
    <w:rsid w:val="00127F5F"/>
    <w:rsid w:val="00130899"/>
    <w:rsid w:val="00130FC2"/>
    <w:rsid w:val="00131D78"/>
    <w:rsid w:val="00132B29"/>
    <w:rsid w:val="00132C1E"/>
    <w:rsid w:val="00133BC2"/>
    <w:rsid w:val="00133FEA"/>
    <w:rsid w:val="00134426"/>
    <w:rsid w:val="00134EE7"/>
    <w:rsid w:val="00134FDC"/>
    <w:rsid w:val="001369AD"/>
    <w:rsid w:val="00136B13"/>
    <w:rsid w:val="00141535"/>
    <w:rsid w:val="001416D6"/>
    <w:rsid w:val="00141C70"/>
    <w:rsid w:val="00141DD1"/>
    <w:rsid w:val="00143C08"/>
    <w:rsid w:val="00144BCF"/>
    <w:rsid w:val="00146144"/>
    <w:rsid w:val="00146F8C"/>
    <w:rsid w:val="00147379"/>
    <w:rsid w:val="00150628"/>
    <w:rsid w:val="00153FDF"/>
    <w:rsid w:val="00153FF3"/>
    <w:rsid w:val="0015428D"/>
    <w:rsid w:val="00154DCE"/>
    <w:rsid w:val="0015531C"/>
    <w:rsid w:val="00156956"/>
    <w:rsid w:val="00156C69"/>
    <w:rsid w:val="00157F74"/>
    <w:rsid w:val="00160283"/>
    <w:rsid w:val="00161284"/>
    <w:rsid w:val="001614B0"/>
    <w:rsid w:val="00161D15"/>
    <w:rsid w:val="0016218A"/>
    <w:rsid w:val="00163476"/>
    <w:rsid w:val="0016408C"/>
    <w:rsid w:val="00164741"/>
    <w:rsid w:val="00164E8F"/>
    <w:rsid w:val="00164ED3"/>
    <w:rsid w:val="0016557F"/>
    <w:rsid w:val="00165D62"/>
    <w:rsid w:val="001666F0"/>
    <w:rsid w:val="001672FC"/>
    <w:rsid w:val="0017061A"/>
    <w:rsid w:val="001711CB"/>
    <w:rsid w:val="001736E0"/>
    <w:rsid w:val="00173BBF"/>
    <w:rsid w:val="0017512D"/>
    <w:rsid w:val="00175B7B"/>
    <w:rsid w:val="00177A7B"/>
    <w:rsid w:val="001806D4"/>
    <w:rsid w:val="00180DA4"/>
    <w:rsid w:val="00181533"/>
    <w:rsid w:val="00181629"/>
    <w:rsid w:val="0018269D"/>
    <w:rsid w:val="001826EC"/>
    <w:rsid w:val="00183138"/>
    <w:rsid w:val="00184934"/>
    <w:rsid w:val="00184B60"/>
    <w:rsid w:val="00184EDA"/>
    <w:rsid w:val="00185D9A"/>
    <w:rsid w:val="00186731"/>
    <w:rsid w:val="00186F0B"/>
    <w:rsid w:val="00187A9E"/>
    <w:rsid w:val="00190E90"/>
    <w:rsid w:val="00190FEC"/>
    <w:rsid w:val="00191020"/>
    <w:rsid w:val="00191386"/>
    <w:rsid w:val="00192A59"/>
    <w:rsid w:val="00192EB8"/>
    <w:rsid w:val="00195FED"/>
    <w:rsid w:val="0019622A"/>
    <w:rsid w:val="001A029C"/>
    <w:rsid w:val="001A03C8"/>
    <w:rsid w:val="001A068F"/>
    <w:rsid w:val="001A0F58"/>
    <w:rsid w:val="001A2272"/>
    <w:rsid w:val="001A2348"/>
    <w:rsid w:val="001A267B"/>
    <w:rsid w:val="001A2E4E"/>
    <w:rsid w:val="001A3495"/>
    <w:rsid w:val="001A40E8"/>
    <w:rsid w:val="001A4228"/>
    <w:rsid w:val="001A438A"/>
    <w:rsid w:val="001A6D83"/>
    <w:rsid w:val="001A6F63"/>
    <w:rsid w:val="001A72AD"/>
    <w:rsid w:val="001B0561"/>
    <w:rsid w:val="001B0738"/>
    <w:rsid w:val="001B1548"/>
    <w:rsid w:val="001B2700"/>
    <w:rsid w:val="001B2872"/>
    <w:rsid w:val="001B2B60"/>
    <w:rsid w:val="001B2EE8"/>
    <w:rsid w:val="001B31FF"/>
    <w:rsid w:val="001B4637"/>
    <w:rsid w:val="001B61B1"/>
    <w:rsid w:val="001B6D78"/>
    <w:rsid w:val="001B6EB0"/>
    <w:rsid w:val="001B6F4D"/>
    <w:rsid w:val="001B6FA2"/>
    <w:rsid w:val="001B7234"/>
    <w:rsid w:val="001B7BBE"/>
    <w:rsid w:val="001C0BF2"/>
    <w:rsid w:val="001C0FFC"/>
    <w:rsid w:val="001C1865"/>
    <w:rsid w:val="001C2E94"/>
    <w:rsid w:val="001C2FAC"/>
    <w:rsid w:val="001C3C80"/>
    <w:rsid w:val="001C4334"/>
    <w:rsid w:val="001C53D1"/>
    <w:rsid w:val="001C5B9B"/>
    <w:rsid w:val="001C7437"/>
    <w:rsid w:val="001C743F"/>
    <w:rsid w:val="001D018D"/>
    <w:rsid w:val="001D1068"/>
    <w:rsid w:val="001D2181"/>
    <w:rsid w:val="001D3ECF"/>
    <w:rsid w:val="001D4F00"/>
    <w:rsid w:val="001D5329"/>
    <w:rsid w:val="001D548E"/>
    <w:rsid w:val="001D5E52"/>
    <w:rsid w:val="001D6AA7"/>
    <w:rsid w:val="001D70F7"/>
    <w:rsid w:val="001E0725"/>
    <w:rsid w:val="001E22C5"/>
    <w:rsid w:val="001E24F8"/>
    <w:rsid w:val="001E2ADC"/>
    <w:rsid w:val="001E4C53"/>
    <w:rsid w:val="001E596B"/>
    <w:rsid w:val="001E5F3F"/>
    <w:rsid w:val="001E6E28"/>
    <w:rsid w:val="001F0063"/>
    <w:rsid w:val="001F1BFD"/>
    <w:rsid w:val="001F2EFB"/>
    <w:rsid w:val="001F3F42"/>
    <w:rsid w:val="001F3FA9"/>
    <w:rsid w:val="001F443C"/>
    <w:rsid w:val="001F468E"/>
    <w:rsid w:val="001F7409"/>
    <w:rsid w:val="001F7FD3"/>
    <w:rsid w:val="0020017D"/>
    <w:rsid w:val="00201498"/>
    <w:rsid w:val="002021EA"/>
    <w:rsid w:val="00202E76"/>
    <w:rsid w:val="002042AD"/>
    <w:rsid w:val="00206DC4"/>
    <w:rsid w:val="002070D4"/>
    <w:rsid w:val="00207BE7"/>
    <w:rsid w:val="00210613"/>
    <w:rsid w:val="002119F1"/>
    <w:rsid w:val="00211D49"/>
    <w:rsid w:val="00213F31"/>
    <w:rsid w:val="00214981"/>
    <w:rsid w:val="00214F45"/>
    <w:rsid w:val="002168F1"/>
    <w:rsid w:val="00216AAC"/>
    <w:rsid w:val="00220A22"/>
    <w:rsid w:val="00221383"/>
    <w:rsid w:val="002222FF"/>
    <w:rsid w:val="00222554"/>
    <w:rsid w:val="002230B1"/>
    <w:rsid w:val="00224A9D"/>
    <w:rsid w:val="00224E35"/>
    <w:rsid w:val="00226DAE"/>
    <w:rsid w:val="00231E24"/>
    <w:rsid w:val="002322CE"/>
    <w:rsid w:val="00232C33"/>
    <w:rsid w:val="00232C89"/>
    <w:rsid w:val="002330F9"/>
    <w:rsid w:val="0023470D"/>
    <w:rsid w:val="002353F8"/>
    <w:rsid w:val="00235A30"/>
    <w:rsid w:val="00235F24"/>
    <w:rsid w:val="002368EC"/>
    <w:rsid w:val="00236F73"/>
    <w:rsid w:val="00237290"/>
    <w:rsid w:val="00237C7E"/>
    <w:rsid w:val="00237E3A"/>
    <w:rsid w:val="00237EF7"/>
    <w:rsid w:val="00240C79"/>
    <w:rsid w:val="002419B9"/>
    <w:rsid w:val="00242168"/>
    <w:rsid w:val="002422AD"/>
    <w:rsid w:val="002430FA"/>
    <w:rsid w:val="00243109"/>
    <w:rsid w:val="00243974"/>
    <w:rsid w:val="0024539E"/>
    <w:rsid w:val="002456CE"/>
    <w:rsid w:val="00245C16"/>
    <w:rsid w:val="00246244"/>
    <w:rsid w:val="00246F60"/>
    <w:rsid w:val="002511D4"/>
    <w:rsid w:val="00252185"/>
    <w:rsid w:val="0025263D"/>
    <w:rsid w:val="002528E3"/>
    <w:rsid w:val="00254345"/>
    <w:rsid w:val="002547E7"/>
    <w:rsid w:val="0025516E"/>
    <w:rsid w:val="00255976"/>
    <w:rsid w:val="00255F9D"/>
    <w:rsid w:val="0025615F"/>
    <w:rsid w:val="0025711C"/>
    <w:rsid w:val="00260C4E"/>
    <w:rsid w:val="00260D06"/>
    <w:rsid w:val="002610EE"/>
    <w:rsid w:val="002623D5"/>
    <w:rsid w:val="00262566"/>
    <w:rsid w:val="00262641"/>
    <w:rsid w:val="00262770"/>
    <w:rsid w:val="00263230"/>
    <w:rsid w:val="002639A4"/>
    <w:rsid w:val="00263A67"/>
    <w:rsid w:val="00263C3C"/>
    <w:rsid w:val="00264443"/>
    <w:rsid w:val="00264F34"/>
    <w:rsid w:val="00265075"/>
    <w:rsid w:val="002676A5"/>
    <w:rsid w:val="002677FA"/>
    <w:rsid w:val="00267C40"/>
    <w:rsid w:val="00270BC3"/>
    <w:rsid w:val="002725E0"/>
    <w:rsid w:val="00273F63"/>
    <w:rsid w:val="0027444B"/>
    <w:rsid w:val="002746C3"/>
    <w:rsid w:val="002748AA"/>
    <w:rsid w:val="002748D7"/>
    <w:rsid w:val="0027641C"/>
    <w:rsid w:val="00277516"/>
    <w:rsid w:val="00277890"/>
    <w:rsid w:val="00277CC9"/>
    <w:rsid w:val="00280509"/>
    <w:rsid w:val="00281691"/>
    <w:rsid w:val="00282D89"/>
    <w:rsid w:val="002833A3"/>
    <w:rsid w:val="002863E9"/>
    <w:rsid w:val="002864D5"/>
    <w:rsid w:val="00286E34"/>
    <w:rsid w:val="00286FA2"/>
    <w:rsid w:val="00291203"/>
    <w:rsid w:val="0029180E"/>
    <w:rsid w:val="00291F67"/>
    <w:rsid w:val="00294376"/>
    <w:rsid w:val="00294A13"/>
    <w:rsid w:val="0029623E"/>
    <w:rsid w:val="00296BDE"/>
    <w:rsid w:val="00296C5A"/>
    <w:rsid w:val="002976A9"/>
    <w:rsid w:val="002A0B84"/>
    <w:rsid w:val="002A1AA5"/>
    <w:rsid w:val="002A2CE0"/>
    <w:rsid w:val="002A3188"/>
    <w:rsid w:val="002A3F49"/>
    <w:rsid w:val="002A4E6F"/>
    <w:rsid w:val="002A529F"/>
    <w:rsid w:val="002A67BA"/>
    <w:rsid w:val="002B05DD"/>
    <w:rsid w:val="002B0B40"/>
    <w:rsid w:val="002B0B99"/>
    <w:rsid w:val="002B1B6E"/>
    <w:rsid w:val="002B24C3"/>
    <w:rsid w:val="002B2542"/>
    <w:rsid w:val="002B2923"/>
    <w:rsid w:val="002B529E"/>
    <w:rsid w:val="002B5945"/>
    <w:rsid w:val="002C0067"/>
    <w:rsid w:val="002C0282"/>
    <w:rsid w:val="002C06D7"/>
    <w:rsid w:val="002C06EC"/>
    <w:rsid w:val="002C0AFC"/>
    <w:rsid w:val="002C0F2C"/>
    <w:rsid w:val="002C1931"/>
    <w:rsid w:val="002C1C88"/>
    <w:rsid w:val="002C23B7"/>
    <w:rsid w:val="002C38A7"/>
    <w:rsid w:val="002C3F0A"/>
    <w:rsid w:val="002C4A0D"/>
    <w:rsid w:val="002C562A"/>
    <w:rsid w:val="002C65DC"/>
    <w:rsid w:val="002C6ABC"/>
    <w:rsid w:val="002C723E"/>
    <w:rsid w:val="002C7D32"/>
    <w:rsid w:val="002D049D"/>
    <w:rsid w:val="002D516B"/>
    <w:rsid w:val="002D5AD4"/>
    <w:rsid w:val="002D5E1D"/>
    <w:rsid w:val="002D65DC"/>
    <w:rsid w:val="002D725D"/>
    <w:rsid w:val="002D740F"/>
    <w:rsid w:val="002E05D7"/>
    <w:rsid w:val="002E0BDA"/>
    <w:rsid w:val="002E25C2"/>
    <w:rsid w:val="002E2C79"/>
    <w:rsid w:val="002E30AE"/>
    <w:rsid w:val="002E47F4"/>
    <w:rsid w:val="002E5297"/>
    <w:rsid w:val="002E654C"/>
    <w:rsid w:val="002E6811"/>
    <w:rsid w:val="002E6FB6"/>
    <w:rsid w:val="002E7678"/>
    <w:rsid w:val="002F047B"/>
    <w:rsid w:val="002F05A6"/>
    <w:rsid w:val="002F0C66"/>
    <w:rsid w:val="002F13CD"/>
    <w:rsid w:val="002F1448"/>
    <w:rsid w:val="002F1816"/>
    <w:rsid w:val="002F2576"/>
    <w:rsid w:val="002F2EE4"/>
    <w:rsid w:val="002F4436"/>
    <w:rsid w:val="002F454B"/>
    <w:rsid w:val="002F5377"/>
    <w:rsid w:val="002F5B2E"/>
    <w:rsid w:val="002F6A2C"/>
    <w:rsid w:val="002F7006"/>
    <w:rsid w:val="002F71A6"/>
    <w:rsid w:val="002F78B0"/>
    <w:rsid w:val="002F790F"/>
    <w:rsid w:val="00300289"/>
    <w:rsid w:val="00300F61"/>
    <w:rsid w:val="00300FF5"/>
    <w:rsid w:val="003015AE"/>
    <w:rsid w:val="003017B9"/>
    <w:rsid w:val="003024C2"/>
    <w:rsid w:val="0030309E"/>
    <w:rsid w:val="00303F59"/>
    <w:rsid w:val="0030461C"/>
    <w:rsid w:val="00304B30"/>
    <w:rsid w:val="00305409"/>
    <w:rsid w:val="00307191"/>
    <w:rsid w:val="00307C61"/>
    <w:rsid w:val="0031024D"/>
    <w:rsid w:val="003108DE"/>
    <w:rsid w:val="00311066"/>
    <w:rsid w:val="0031114D"/>
    <w:rsid w:val="0031137D"/>
    <w:rsid w:val="00312826"/>
    <w:rsid w:val="003138EA"/>
    <w:rsid w:val="0031399F"/>
    <w:rsid w:val="00313EF1"/>
    <w:rsid w:val="0031520B"/>
    <w:rsid w:val="003158DA"/>
    <w:rsid w:val="00315A85"/>
    <w:rsid w:val="00316F18"/>
    <w:rsid w:val="00321655"/>
    <w:rsid w:val="00325E64"/>
    <w:rsid w:val="00325FBA"/>
    <w:rsid w:val="00326201"/>
    <w:rsid w:val="003307D5"/>
    <w:rsid w:val="003312BF"/>
    <w:rsid w:val="003323B2"/>
    <w:rsid w:val="003323E9"/>
    <w:rsid w:val="00332B97"/>
    <w:rsid w:val="00332BB0"/>
    <w:rsid w:val="00332CB8"/>
    <w:rsid w:val="003347C3"/>
    <w:rsid w:val="00334A13"/>
    <w:rsid w:val="003359EC"/>
    <w:rsid w:val="00336673"/>
    <w:rsid w:val="0033702B"/>
    <w:rsid w:val="003375F0"/>
    <w:rsid w:val="00337AB9"/>
    <w:rsid w:val="00337CE9"/>
    <w:rsid w:val="003419C1"/>
    <w:rsid w:val="00342E9B"/>
    <w:rsid w:val="00343111"/>
    <w:rsid w:val="00344081"/>
    <w:rsid w:val="003449BD"/>
    <w:rsid w:val="00345C1A"/>
    <w:rsid w:val="003466A6"/>
    <w:rsid w:val="00347017"/>
    <w:rsid w:val="00350079"/>
    <w:rsid w:val="00351276"/>
    <w:rsid w:val="003523C1"/>
    <w:rsid w:val="00352533"/>
    <w:rsid w:val="00353500"/>
    <w:rsid w:val="00353FE0"/>
    <w:rsid w:val="00354469"/>
    <w:rsid w:val="00355D93"/>
    <w:rsid w:val="00356E16"/>
    <w:rsid w:val="00356FCA"/>
    <w:rsid w:val="00360EEF"/>
    <w:rsid w:val="00361FEA"/>
    <w:rsid w:val="003623EB"/>
    <w:rsid w:val="00362734"/>
    <w:rsid w:val="0036312B"/>
    <w:rsid w:val="00364BCC"/>
    <w:rsid w:val="00364CBB"/>
    <w:rsid w:val="00366284"/>
    <w:rsid w:val="0036635E"/>
    <w:rsid w:val="00366F9C"/>
    <w:rsid w:val="00370D68"/>
    <w:rsid w:val="00371626"/>
    <w:rsid w:val="00371675"/>
    <w:rsid w:val="00371D6B"/>
    <w:rsid w:val="00373786"/>
    <w:rsid w:val="003738A3"/>
    <w:rsid w:val="003740BC"/>
    <w:rsid w:val="00374316"/>
    <w:rsid w:val="003748AB"/>
    <w:rsid w:val="003758E3"/>
    <w:rsid w:val="0037621C"/>
    <w:rsid w:val="00376AC1"/>
    <w:rsid w:val="0037765F"/>
    <w:rsid w:val="003808B2"/>
    <w:rsid w:val="00380FBE"/>
    <w:rsid w:val="00382B0C"/>
    <w:rsid w:val="0038317A"/>
    <w:rsid w:val="00384A25"/>
    <w:rsid w:val="0038630D"/>
    <w:rsid w:val="0039198C"/>
    <w:rsid w:val="00391F12"/>
    <w:rsid w:val="00392412"/>
    <w:rsid w:val="0039423E"/>
    <w:rsid w:val="003942F0"/>
    <w:rsid w:val="0039460F"/>
    <w:rsid w:val="00397A1D"/>
    <w:rsid w:val="00397B70"/>
    <w:rsid w:val="003A04A5"/>
    <w:rsid w:val="003A1E16"/>
    <w:rsid w:val="003A2583"/>
    <w:rsid w:val="003A26E0"/>
    <w:rsid w:val="003A318A"/>
    <w:rsid w:val="003A35EF"/>
    <w:rsid w:val="003A3841"/>
    <w:rsid w:val="003A4DA7"/>
    <w:rsid w:val="003A5130"/>
    <w:rsid w:val="003A5D22"/>
    <w:rsid w:val="003A5E4B"/>
    <w:rsid w:val="003A64A9"/>
    <w:rsid w:val="003A67BE"/>
    <w:rsid w:val="003A6A08"/>
    <w:rsid w:val="003A724F"/>
    <w:rsid w:val="003A73A4"/>
    <w:rsid w:val="003B12CF"/>
    <w:rsid w:val="003B1307"/>
    <w:rsid w:val="003B2857"/>
    <w:rsid w:val="003B28F3"/>
    <w:rsid w:val="003B2A46"/>
    <w:rsid w:val="003B36DA"/>
    <w:rsid w:val="003B409F"/>
    <w:rsid w:val="003B4366"/>
    <w:rsid w:val="003B4F37"/>
    <w:rsid w:val="003B59D9"/>
    <w:rsid w:val="003B5AC3"/>
    <w:rsid w:val="003B5D1C"/>
    <w:rsid w:val="003B6C4C"/>
    <w:rsid w:val="003B6FD7"/>
    <w:rsid w:val="003B70FF"/>
    <w:rsid w:val="003B74C5"/>
    <w:rsid w:val="003B787C"/>
    <w:rsid w:val="003C023D"/>
    <w:rsid w:val="003C05B8"/>
    <w:rsid w:val="003C155C"/>
    <w:rsid w:val="003C2877"/>
    <w:rsid w:val="003C31A3"/>
    <w:rsid w:val="003C3C5F"/>
    <w:rsid w:val="003C43CA"/>
    <w:rsid w:val="003C4B64"/>
    <w:rsid w:val="003C4E74"/>
    <w:rsid w:val="003C5824"/>
    <w:rsid w:val="003C5956"/>
    <w:rsid w:val="003C630F"/>
    <w:rsid w:val="003C63E6"/>
    <w:rsid w:val="003C7E6C"/>
    <w:rsid w:val="003D0DBE"/>
    <w:rsid w:val="003D0EB6"/>
    <w:rsid w:val="003D0F17"/>
    <w:rsid w:val="003D165D"/>
    <w:rsid w:val="003D1DE2"/>
    <w:rsid w:val="003D1FC9"/>
    <w:rsid w:val="003D37F7"/>
    <w:rsid w:val="003D4D36"/>
    <w:rsid w:val="003E1441"/>
    <w:rsid w:val="003E1BCF"/>
    <w:rsid w:val="003E2503"/>
    <w:rsid w:val="003E4530"/>
    <w:rsid w:val="003E5A8C"/>
    <w:rsid w:val="003E62A5"/>
    <w:rsid w:val="003E634E"/>
    <w:rsid w:val="003E63E1"/>
    <w:rsid w:val="003E6A68"/>
    <w:rsid w:val="003E735B"/>
    <w:rsid w:val="003E7621"/>
    <w:rsid w:val="003E7A9B"/>
    <w:rsid w:val="003F042A"/>
    <w:rsid w:val="003F0A31"/>
    <w:rsid w:val="003F215E"/>
    <w:rsid w:val="003F23AE"/>
    <w:rsid w:val="003F3A67"/>
    <w:rsid w:val="003F459D"/>
    <w:rsid w:val="003F495E"/>
    <w:rsid w:val="003F5410"/>
    <w:rsid w:val="003F6484"/>
    <w:rsid w:val="003F6CF1"/>
    <w:rsid w:val="003F7BBC"/>
    <w:rsid w:val="00400306"/>
    <w:rsid w:val="00400954"/>
    <w:rsid w:val="00402A23"/>
    <w:rsid w:val="0040368B"/>
    <w:rsid w:val="004045B6"/>
    <w:rsid w:val="00404B31"/>
    <w:rsid w:val="004078DE"/>
    <w:rsid w:val="00412157"/>
    <w:rsid w:val="00412671"/>
    <w:rsid w:val="00413AFB"/>
    <w:rsid w:val="00413E2E"/>
    <w:rsid w:val="00415521"/>
    <w:rsid w:val="00415721"/>
    <w:rsid w:val="00415CC1"/>
    <w:rsid w:val="0041664D"/>
    <w:rsid w:val="00416924"/>
    <w:rsid w:val="00417AE3"/>
    <w:rsid w:val="00420E65"/>
    <w:rsid w:val="00422C63"/>
    <w:rsid w:val="00423054"/>
    <w:rsid w:val="004242D0"/>
    <w:rsid w:val="00425692"/>
    <w:rsid w:val="00425825"/>
    <w:rsid w:val="00427786"/>
    <w:rsid w:val="00427D9A"/>
    <w:rsid w:val="004323E3"/>
    <w:rsid w:val="004333CE"/>
    <w:rsid w:val="004339B9"/>
    <w:rsid w:val="00433D5A"/>
    <w:rsid w:val="0043402C"/>
    <w:rsid w:val="00434396"/>
    <w:rsid w:val="00434DE4"/>
    <w:rsid w:val="00435C5C"/>
    <w:rsid w:val="00436A20"/>
    <w:rsid w:val="00437358"/>
    <w:rsid w:val="004377FD"/>
    <w:rsid w:val="00437A1D"/>
    <w:rsid w:val="00437E06"/>
    <w:rsid w:val="00441C26"/>
    <w:rsid w:val="00442DC9"/>
    <w:rsid w:val="00442E32"/>
    <w:rsid w:val="004449FE"/>
    <w:rsid w:val="00444C68"/>
    <w:rsid w:val="0044588E"/>
    <w:rsid w:val="0044784F"/>
    <w:rsid w:val="00447B75"/>
    <w:rsid w:val="00447E8C"/>
    <w:rsid w:val="0045155B"/>
    <w:rsid w:val="00451626"/>
    <w:rsid w:val="00453BAF"/>
    <w:rsid w:val="004547AF"/>
    <w:rsid w:val="00456887"/>
    <w:rsid w:val="00457A0C"/>
    <w:rsid w:val="00461753"/>
    <w:rsid w:val="004621A6"/>
    <w:rsid w:val="00463EB3"/>
    <w:rsid w:val="0046518C"/>
    <w:rsid w:val="00471596"/>
    <w:rsid w:val="00471A7B"/>
    <w:rsid w:val="00472389"/>
    <w:rsid w:val="004729CF"/>
    <w:rsid w:val="0047313C"/>
    <w:rsid w:val="00473C1D"/>
    <w:rsid w:val="004740F8"/>
    <w:rsid w:val="00474170"/>
    <w:rsid w:val="00474525"/>
    <w:rsid w:val="00474C2F"/>
    <w:rsid w:val="00476F2F"/>
    <w:rsid w:val="00477457"/>
    <w:rsid w:val="00481A68"/>
    <w:rsid w:val="004826D3"/>
    <w:rsid w:val="00482CCB"/>
    <w:rsid w:val="00482D83"/>
    <w:rsid w:val="00483F4F"/>
    <w:rsid w:val="00484DBA"/>
    <w:rsid w:val="00484DEE"/>
    <w:rsid w:val="0048566C"/>
    <w:rsid w:val="00485A9E"/>
    <w:rsid w:val="00485CB6"/>
    <w:rsid w:val="00486D2F"/>
    <w:rsid w:val="004873A5"/>
    <w:rsid w:val="00487ABC"/>
    <w:rsid w:val="00490640"/>
    <w:rsid w:val="00490BE7"/>
    <w:rsid w:val="00493037"/>
    <w:rsid w:val="00494DB5"/>
    <w:rsid w:val="00494F83"/>
    <w:rsid w:val="00496041"/>
    <w:rsid w:val="00496360"/>
    <w:rsid w:val="004966AA"/>
    <w:rsid w:val="0049784F"/>
    <w:rsid w:val="00497E25"/>
    <w:rsid w:val="004A08A7"/>
    <w:rsid w:val="004A0B94"/>
    <w:rsid w:val="004A0EC6"/>
    <w:rsid w:val="004A1BFA"/>
    <w:rsid w:val="004A2003"/>
    <w:rsid w:val="004A20C2"/>
    <w:rsid w:val="004A27B6"/>
    <w:rsid w:val="004A28FA"/>
    <w:rsid w:val="004A385F"/>
    <w:rsid w:val="004A4188"/>
    <w:rsid w:val="004A4784"/>
    <w:rsid w:val="004A56AC"/>
    <w:rsid w:val="004A5D22"/>
    <w:rsid w:val="004A632B"/>
    <w:rsid w:val="004A63B8"/>
    <w:rsid w:val="004A712C"/>
    <w:rsid w:val="004A7B29"/>
    <w:rsid w:val="004B1174"/>
    <w:rsid w:val="004B168A"/>
    <w:rsid w:val="004B16D1"/>
    <w:rsid w:val="004B1972"/>
    <w:rsid w:val="004B3A8B"/>
    <w:rsid w:val="004B3F3F"/>
    <w:rsid w:val="004B4102"/>
    <w:rsid w:val="004B4E28"/>
    <w:rsid w:val="004B549F"/>
    <w:rsid w:val="004B5A57"/>
    <w:rsid w:val="004B6B14"/>
    <w:rsid w:val="004B6F10"/>
    <w:rsid w:val="004B75C5"/>
    <w:rsid w:val="004B77B3"/>
    <w:rsid w:val="004B7A97"/>
    <w:rsid w:val="004C0B64"/>
    <w:rsid w:val="004C10EE"/>
    <w:rsid w:val="004C170E"/>
    <w:rsid w:val="004C38C2"/>
    <w:rsid w:val="004C438D"/>
    <w:rsid w:val="004C4DE8"/>
    <w:rsid w:val="004C4E66"/>
    <w:rsid w:val="004C51E6"/>
    <w:rsid w:val="004C5BE5"/>
    <w:rsid w:val="004C6625"/>
    <w:rsid w:val="004C6B14"/>
    <w:rsid w:val="004C7013"/>
    <w:rsid w:val="004C740D"/>
    <w:rsid w:val="004C7827"/>
    <w:rsid w:val="004D0540"/>
    <w:rsid w:val="004D15C4"/>
    <w:rsid w:val="004D185D"/>
    <w:rsid w:val="004D36CC"/>
    <w:rsid w:val="004D37FC"/>
    <w:rsid w:val="004D3B13"/>
    <w:rsid w:val="004D44EA"/>
    <w:rsid w:val="004D4B49"/>
    <w:rsid w:val="004D56C7"/>
    <w:rsid w:val="004D59D5"/>
    <w:rsid w:val="004D5AC5"/>
    <w:rsid w:val="004D6919"/>
    <w:rsid w:val="004E0511"/>
    <w:rsid w:val="004E0827"/>
    <w:rsid w:val="004E14A0"/>
    <w:rsid w:val="004E1616"/>
    <w:rsid w:val="004E175D"/>
    <w:rsid w:val="004E1ECA"/>
    <w:rsid w:val="004E21BD"/>
    <w:rsid w:val="004E25AF"/>
    <w:rsid w:val="004E2B68"/>
    <w:rsid w:val="004E3FDB"/>
    <w:rsid w:val="004E5AEC"/>
    <w:rsid w:val="004E61EB"/>
    <w:rsid w:val="004E6A1D"/>
    <w:rsid w:val="004E7536"/>
    <w:rsid w:val="004E7B24"/>
    <w:rsid w:val="004E7D12"/>
    <w:rsid w:val="004F0237"/>
    <w:rsid w:val="004F10E0"/>
    <w:rsid w:val="004F1D6D"/>
    <w:rsid w:val="004F3ADF"/>
    <w:rsid w:val="004F3E3A"/>
    <w:rsid w:val="004F4428"/>
    <w:rsid w:val="004F4A46"/>
    <w:rsid w:val="004F5BC3"/>
    <w:rsid w:val="004F796D"/>
    <w:rsid w:val="0050051C"/>
    <w:rsid w:val="00500FCE"/>
    <w:rsid w:val="00500FED"/>
    <w:rsid w:val="00501705"/>
    <w:rsid w:val="00503392"/>
    <w:rsid w:val="0050478D"/>
    <w:rsid w:val="00505871"/>
    <w:rsid w:val="00505949"/>
    <w:rsid w:val="00511051"/>
    <w:rsid w:val="00512AD9"/>
    <w:rsid w:val="005132F5"/>
    <w:rsid w:val="005152D6"/>
    <w:rsid w:val="005152FE"/>
    <w:rsid w:val="005161EB"/>
    <w:rsid w:val="00516EF5"/>
    <w:rsid w:val="00516F05"/>
    <w:rsid w:val="005172D8"/>
    <w:rsid w:val="00517D29"/>
    <w:rsid w:val="005205A1"/>
    <w:rsid w:val="00520EA7"/>
    <w:rsid w:val="00521176"/>
    <w:rsid w:val="00521C73"/>
    <w:rsid w:val="00524084"/>
    <w:rsid w:val="00524688"/>
    <w:rsid w:val="00524F20"/>
    <w:rsid w:val="00526775"/>
    <w:rsid w:val="00526789"/>
    <w:rsid w:val="00526E6F"/>
    <w:rsid w:val="005272B2"/>
    <w:rsid w:val="00527CB3"/>
    <w:rsid w:val="00532417"/>
    <w:rsid w:val="0053333B"/>
    <w:rsid w:val="005333B8"/>
    <w:rsid w:val="00533B06"/>
    <w:rsid w:val="00534162"/>
    <w:rsid w:val="00534F6F"/>
    <w:rsid w:val="0053579E"/>
    <w:rsid w:val="0053584D"/>
    <w:rsid w:val="00536550"/>
    <w:rsid w:val="00541850"/>
    <w:rsid w:val="00541D74"/>
    <w:rsid w:val="00543F03"/>
    <w:rsid w:val="00545E13"/>
    <w:rsid w:val="00546185"/>
    <w:rsid w:val="005509B5"/>
    <w:rsid w:val="00550F9E"/>
    <w:rsid w:val="005510E5"/>
    <w:rsid w:val="0055192A"/>
    <w:rsid w:val="00552A84"/>
    <w:rsid w:val="00554FF3"/>
    <w:rsid w:val="00557063"/>
    <w:rsid w:val="00557537"/>
    <w:rsid w:val="00557EBC"/>
    <w:rsid w:val="00560C79"/>
    <w:rsid w:val="005617F3"/>
    <w:rsid w:val="00564168"/>
    <w:rsid w:val="0056423D"/>
    <w:rsid w:val="00564FCC"/>
    <w:rsid w:val="00565FDE"/>
    <w:rsid w:val="005670D9"/>
    <w:rsid w:val="00567BF9"/>
    <w:rsid w:val="0057023E"/>
    <w:rsid w:val="00570C15"/>
    <w:rsid w:val="00572715"/>
    <w:rsid w:val="005734F1"/>
    <w:rsid w:val="00574252"/>
    <w:rsid w:val="0057536B"/>
    <w:rsid w:val="005760F7"/>
    <w:rsid w:val="00580DAF"/>
    <w:rsid w:val="00581462"/>
    <w:rsid w:val="005827A2"/>
    <w:rsid w:val="00582F63"/>
    <w:rsid w:val="005831CF"/>
    <w:rsid w:val="005845CC"/>
    <w:rsid w:val="00584652"/>
    <w:rsid w:val="005851DE"/>
    <w:rsid w:val="005855E7"/>
    <w:rsid w:val="00585A91"/>
    <w:rsid w:val="00585CF4"/>
    <w:rsid w:val="005865EC"/>
    <w:rsid w:val="00586A01"/>
    <w:rsid w:val="00586C1D"/>
    <w:rsid w:val="00590555"/>
    <w:rsid w:val="00591945"/>
    <w:rsid w:val="005920C9"/>
    <w:rsid w:val="005929CD"/>
    <w:rsid w:val="00593AF7"/>
    <w:rsid w:val="00593D72"/>
    <w:rsid w:val="00596E3B"/>
    <w:rsid w:val="005975D2"/>
    <w:rsid w:val="00597DC4"/>
    <w:rsid w:val="00597F76"/>
    <w:rsid w:val="005A0DCA"/>
    <w:rsid w:val="005A154A"/>
    <w:rsid w:val="005A32DC"/>
    <w:rsid w:val="005A371C"/>
    <w:rsid w:val="005A50C3"/>
    <w:rsid w:val="005A50EB"/>
    <w:rsid w:val="005A65CE"/>
    <w:rsid w:val="005A66D3"/>
    <w:rsid w:val="005A7F1A"/>
    <w:rsid w:val="005B1799"/>
    <w:rsid w:val="005B258A"/>
    <w:rsid w:val="005B318E"/>
    <w:rsid w:val="005B48D2"/>
    <w:rsid w:val="005B4E14"/>
    <w:rsid w:val="005B59E5"/>
    <w:rsid w:val="005B6900"/>
    <w:rsid w:val="005B6D24"/>
    <w:rsid w:val="005B6DFB"/>
    <w:rsid w:val="005C1126"/>
    <w:rsid w:val="005C2571"/>
    <w:rsid w:val="005C354E"/>
    <w:rsid w:val="005C447D"/>
    <w:rsid w:val="005C4B10"/>
    <w:rsid w:val="005C5BB1"/>
    <w:rsid w:val="005C6353"/>
    <w:rsid w:val="005C7F5E"/>
    <w:rsid w:val="005D129F"/>
    <w:rsid w:val="005D1EA2"/>
    <w:rsid w:val="005D272A"/>
    <w:rsid w:val="005D3DD5"/>
    <w:rsid w:val="005D3FD4"/>
    <w:rsid w:val="005D573B"/>
    <w:rsid w:val="005D5F7D"/>
    <w:rsid w:val="005E029B"/>
    <w:rsid w:val="005E05B4"/>
    <w:rsid w:val="005E0671"/>
    <w:rsid w:val="005E3862"/>
    <w:rsid w:val="005E63E1"/>
    <w:rsid w:val="005E6864"/>
    <w:rsid w:val="005E71E4"/>
    <w:rsid w:val="005E772F"/>
    <w:rsid w:val="005F0242"/>
    <w:rsid w:val="005F0660"/>
    <w:rsid w:val="005F0C2C"/>
    <w:rsid w:val="005F0E8E"/>
    <w:rsid w:val="005F0EF7"/>
    <w:rsid w:val="005F113B"/>
    <w:rsid w:val="005F1382"/>
    <w:rsid w:val="005F2B2E"/>
    <w:rsid w:val="005F2BD8"/>
    <w:rsid w:val="005F3FA7"/>
    <w:rsid w:val="005F49A4"/>
    <w:rsid w:val="005F5270"/>
    <w:rsid w:val="005F5AAD"/>
    <w:rsid w:val="005F6148"/>
    <w:rsid w:val="005F6A46"/>
    <w:rsid w:val="005F6D8B"/>
    <w:rsid w:val="005F6F98"/>
    <w:rsid w:val="00600861"/>
    <w:rsid w:val="00601B83"/>
    <w:rsid w:val="00601ED7"/>
    <w:rsid w:val="00602B74"/>
    <w:rsid w:val="006035B7"/>
    <w:rsid w:val="00603A6D"/>
    <w:rsid w:val="00610177"/>
    <w:rsid w:val="006107F1"/>
    <w:rsid w:val="00610E7C"/>
    <w:rsid w:val="00612D82"/>
    <w:rsid w:val="0061388A"/>
    <w:rsid w:val="00614B91"/>
    <w:rsid w:val="00616774"/>
    <w:rsid w:val="006174B6"/>
    <w:rsid w:val="00620184"/>
    <w:rsid w:val="00621D62"/>
    <w:rsid w:val="0062248B"/>
    <w:rsid w:val="0062251C"/>
    <w:rsid w:val="00623DA6"/>
    <w:rsid w:val="00623DBC"/>
    <w:rsid w:val="0062500A"/>
    <w:rsid w:val="00625187"/>
    <w:rsid w:val="0062542A"/>
    <w:rsid w:val="0062612A"/>
    <w:rsid w:val="00627150"/>
    <w:rsid w:val="006275D5"/>
    <w:rsid w:val="006301B6"/>
    <w:rsid w:val="00633E5B"/>
    <w:rsid w:val="00633E97"/>
    <w:rsid w:val="00637202"/>
    <w:rsid w:val="006377B4"/>
    <w:rsid w:val="00640C23"/>
    <w:rsid w:val="006419F7"/>
    <w:rsid w:val="00641AE1"/>
    <w:rsid w:val="00643380"/>
    <w:rsid w:val="006437D5"/>
    <w:rsid w:val="00645F22"/>
    <w:rsid w:val="0064639E"/>
    <w:rsid w:val="006465AE"/>
    <w:rsid w:val="00647057"/>
    <w:rsid w:val="00647742"/>
    <w:rsid w:val="00650DF6"/>
    <w:rsid w:val="00650EE9"/>
    <w:rsid w:val="00651E32"/>
    <w:rsid w:val="0065350B"/>
    <w:rsid w:val="00653B7E"/>
    <w:rsid w:val="00653E65"/>
    <w:rsid w:val="00653EE2"/>
    <w:rsid w:val="006554D6"/>
    <w:rsid w:val="00655960"/>
    <w:rsid w:val="00655BEE"/>
    <w:rsid w:val="00656464"/>
    <w:rsid w:val="006565BB"/>
    <w:rsid w:val="006567D1"/>
    <w:rsid w:val="00657644"/>
    <w:rsid w:val="006578A2"/>
    <w:rsid w:val="00657FD7"/>
    <w:rsid w:val="006603FB"/>
    <w:rsid w:val="0066077A"/>
    <w:rsid w:val="00661608"/>
    <w:rsid w:val="00661771"/>
    <w:rsid w:val="00663334"/>
    <w:rsid w:val="006639C6"/>
    <w:rsid w:val="006639DC"/>
    <w:rsid w:val="00663B5A"/>
    <w:rsid w:val="00663F6E"/>
    <w:rsid w:val="006646FA"/>
    <w:rsid w:val="006658D8"/>
    <w:rsid w:val="006663E0"/>
    <w:rsid w:val="0066667B"/>
    <w:rsid w:val="00666FB2"/>
    <w:rsid w:val="00667142"/>
    <w:rsid w:val="006673F4"/>
    <w:rsid w:val="00667871"/>
    <w:rsid w:val="0067075D"/>
    <w:rsid w:val="0067085D"/>
    <w:rsid w:val="00670B9F"/>
    <w:rsid w:val="00670C80"/>
    <w:rsid w:val="006712F0"/>
    <w:rsid w:val="00671309"/>
    <w:rsid w:val="00671EF6"/>
    <w:rsid w:val="00671FC6"/>
    <w:rsid w:val="00672BA3"/>
    <w:rsid w:val="00672DDD"/>
    <w:rsid w:val="00672EC5"/>
    <w:rsid w:val="00673B2C"/>
    <w:rsid w:val="006741DE"/>
    <w:rsid w:val="00674449"/>
    <w:rsid w:val="00674904"/>
    <w:rsid w:val="00674DD2"/>
    <w:rsid w:val="00675653"/>
    <w:rsid w:val="00675774"/>
    <w:rsid w:val="00680116"/>
    <w:rsid w:val="00680F6E"/>
    <w:rsid w:val="00681651"/>
    <w:rsid w:val="00681E8C"/>
    <w:rsid w:val="00683BB8"/>
    <w:rsid w:val="00684912"/>
    <w:rsid w:val="006849F6"/>
    <w:rsid w:val="00684B84"/>
    <w:rsid w:val="00685967"/>
    <w:rsid w:val="00685D78"/>
    <w:rsid w:val="006877E6"/>
    <w:rsid w:val="00690CE7"/>
    <w:rsid w:val="00692155"/>
    <w:rsid w:val="006926B6"/>
    <w:rsid w:val="006938C7"/>
    <w:rsid w:val="00695463"/>
    <w:rsid w:val="00695D43"/>
    <w:rsid w:val="00695DDA"/>
    <w:rsid w:val="0069600C"/>
    <w:rsid w:val="0069659D"/>
    <w:rsid w:val="006965C9"/>
    <w:rsid w:val="00696CC9"/>
    <w:rsid w:val="00697AA4"/>
    <w:rsid w:val="006A23C4"/>
    <w:rsid w:val="006A52FC"/>
    <w:rsid w:val="006A609D"/>
    <w:rsid w:val="006A6130"/>
    <w:rsid w:val="006A681B"/>
    <w:rsid w:val="006A76E0"/>
    <w:rsid w:val="006A7B51"/>
    <w:rsid w:val="006B0741"/>
    <w:rsid w:val="006B08D5"/>
    <w:rsid w:val="006B2379"/>
    <w:rsid w:val="006B31CD"/>
    <w:rsid w:val="006B513F"/>
    <w:rsid w:val="006B638A"/>
    <w:rsid w:val="006B718E"/>
    <w:rsid w:val="006C081A"/>
    <w:rsid w:val="006C14C4"/>
    <w:rsid w:val="006C1FEF"/>
    <w:rsid w:val="006C3C1E"/>
    <w:rsid w:val="006C4873"/>
    <w:rsid w:val="006C4B65"/>
    <w:rsid w:val="006C4C81"/>
    <w:rsid w:val="006C4FFB"/>
    <w:rsid w:val="006C5862"/>
    <w:rsid w:val="006C5901"/>
    <w:rsid w:val="006C5CCA"/>
    <w:rsid w:val="006C7ED0"/>
    <w:rsid w:val="006D1876"/>
    <w:rsid w:val="006D25EC"/>
    <w:rsid w:val="006D26A2"/>
    <w:rsid w:val="006D363F"/>
    <w:rsid w:val="006D6058"/>
    <w:rsid w:val="006D6530"/>
    <w:rsid w:val="006D771E"/>
    <w:rsid w:val="006E132E"/>
    <w:rsid w:val="006E197D"/>
    <w:rsid w:val="006E1EE4"/>
    <w:rsid w:val="006E2445"/>
    <w:rsid w:val="006E3693"/>
    <w:rsid w:val="006E39C0"/>
    <w:rsid w:val="006E4564"/>
    <w:rsid w:val="006E49A2"/>
    <w:rsid w:val="006E55AB"/>
    <w:rsid w:val="006E562F"/>
    <w:rsid w:val="006E6066"/>
    <w:rsid w:val="006E6659"/>
    <w:rsid w:val="006E6AE0"/>
    <w:rsid w:val="006E6F14"/>
    <w:rsid w:val="006E70F3"/>
    <w:rsid w:val="006F0602"/>
    <w:rsid w:val="006F0846"/>
    <w:rsid w:val="006F1714"/>
    <w:rsid w:val="006F1F1E"/>
    <w:rsid w:val="006F251E"/>
    <w:rsid w:val="006F2946"/>
    <w:rsid w:val="006F4115"/>
    <w:rsid w:val="006F724B"/>
    <w:rsid w:val="006F7751"/>
    <w:rsid w:val="0070118F"/>
    <w:rsid w:val="0070152B"/>
    <w:rsid w:val="00703B56"/>
    <w:rsid w:val="00704086"/>
    <w:rsid w:val="00705EB3"/>
    <w:rsid w:val="00705F65"/>
    <w:rsid w:val="00706664"/>
    <w:rsid w:val="007073C0"/>
    <w:rsid w:val="0070766E"/>
    <w:rsid w:val="00710853"/>
    <w:rsid w:val="0071086F"/>
    <w:rsid w:val="007112B4"/>
    <w:rsid w:val="007114EA"/>
    <w:rsid w:val="007118E4"/>
    <w:rsid w:val="007124A4"/>
    <w:rsid w:val="00712A70"/>
    <w:rsid w:val="00713586"/>
    <w:rsid w:val="00714CCE"/>
    <w:rsid w:val="007155C6"/>
    <w:rsid w:val="00715EE7"/>
    <w:rsid w:val="007162FC"/>
    <w:rsid w:val="007178AD"/>
    <w:rsid w:val="00717F3E"/>
    <w:rsid w:val="00720506"/>
    <w:rsid w:val="007231CA"/>
    <w:rsid w:val="007233EB"/>
    <w:rsid w:val="007235F4"/>
    <w:rsid w:val="00723B18"/>
    <w:rsid w:val="00724930"/>
    <w:rsid w:val="00724A9C"/>
    <w:rsid w:val="00725138"/>
    <w:rsid w:val="00726188"/>
    <w:rsid w:val="0072668A"/>
    <w:rsid w:val="00727FB2"/>
    <w:rsid w:val="007304F9"/>
    <w:rsid w:val="00730995"/>
    <w:rsid w:val="00731790"/>
    <w:rsid w:val="00733A15"/>
    <w:rsid w:val="00733D7C"/>
    <w:rsid w:val="00734C20"/>
    <w:rsid w:val="007358B1"/>
    <w:rsid w:val="007364CC"/>
    <w:rsid w:val="007367A6"/>
    <w:rsid w:val="00736C1C"/>
    <w:rsid w:val="007375FA"/>
    <w:rsid w:val="007419FB"/>
    <w:rsid w:val="00745B10"/>
    <w:rsid w:val="00745D2F"/>
    <w:rsid w:val="00746088"/>
    <w:rsid w:val="00746388"/>
    <w:rsid w:val="0074684C"/>
    <w:rsid w:val="007502A4"/>
    <w:rsid w:val="007516C7"/>
    <w:rsid w:val="007526EE"/>
    <w:rsid w:val="0075289D"/>
    <w:rsid w:val="007532EF"/>
    <w:rsid w:val="00753B59"/>
    <w:rsid w:val="007549EF"/>
    <w:rsid w:val="00756078"/>
    <w:rsid w:val="007562AC"/>
    <w:rsid w:val="0075707D"/>
    <w:rsid w:val="00757646"/>
    <w:rsid w:val="00760D39"/>
    <w:rsid w:val="0076368C"/>
    <w:rsid w:val="00763F59"/>
    <w:rsid w:val="007641FE"/>
    <w:rsid w:val="007656D2"/>
    <w:rsid w:val="00765832"/>
    <w:rsid w:val="0076656D"/>
    <w:rsid w:val="00766D6E"/>
    <w:rsid w:val="00772A6A"/>
    <w:rsid w:val="00773146"/>
    <w:rsid w:val="007731A6"/>
    <w:rsid w:val="007736A6"/>
    <w:rsid w:val="007736B6"/>
    <w:rsid w:val="00773C09"/>
    <w:rsid w:val="00773D3B"/>
    <w:rsid w:val="0077598C"/>
    <w:rsid w:val="00775BA1"/>
    <w:rsid w:val="00776A11"/>
    <w:rsid w:val="00776ECC"/>
    <w:rsid w:val="00777B89"/>
    <w:rsid w:val="00777DB2"/>
    <w:rsid w:val="00781881"/>
    <w:rsid w:val="00781BAD"/>
    <w:rsid w:val="00781F04"/>
    <w:rsid w:val="007827B4"/>
    <w:rsid w:val="00782A69"/>
    <w:rsid w:val="00782B14"/>
    <w:rsid w:val="00782D0F"/>
    <w:rsid w:val="00783149"/>
    <w:rsid w:val="00783E67"/>
    <w:rsid w:val="00783FDE"/>
    <w:rsid w:val="007844C7"/>
    <w:rsid w:val="00784F5C"/>
    <w:rsid w:val="00784FB3"/>
    <w:rsid w:val="00785145"/>
    <w:rsid w:val="007879C2"/>
    <w:rsid w:val="0079205C"/>
    <w:rsid w:val="00794B5D"/>
    <w:rsid w:val="00794BCC"/>
    <w:rsid w:val="00794CCA"/>
    <w:rsid w:val="00795E40"/>
    <w:rsid w:val="00796A00"/>
    <w:rsid w:val="00796B6A"/>
    <w:rsid w:val="007975BA"/>
    <w:rsid w:val="007979B1"/>
    <w:rsid w:val="007A01D0"/>
    <w:rsid w:val="007A1FC3"/>
    <w:rsid w:val="007A289C"/>
    <w:rsid w:val="007A3016"/>
    <w:rsid w:val="007A3644"/>
    <w:rsid w:val="007A371D"/>
    <w:rsid w:val="007A3911"/>
    <w:rsid w:val="007A47C4"/>
    <w:rsid w:val="007A563D"/>
    <w:rsid w:val="007A5899"/>
    <w:rsid w:val="007A59AD"/>
    <w:rsid w:val="007A6DBF"/>
    <w:rsid w:val="007A6FE2"/>
    <w:rsid w:val="007A79AF"/>
    <w:rsid w:val="007A7AEA"/>
    <w:rsid w:val="007B13E9"/>
    <w:rsid w:val="007B1799"/>
    <w:rsid w:val="007B1B5A"/>
    <w:rsid w:val="007B35ED"/>
    <w:rsid w:val="007B467E"/>
    <w:rsid w:val="007B538A"/>
    <w:rsid w:val="007B5B03"/>
    <w:rsid w:val="007B7007"/>
    <w:rsid w:val="007B73E6"/>
    <w:rsid w:val="007B7BC4"/>
    <w:rsid w:val="007B7CE3"/>
    <w:rsid w:val="007C0537"/>
    <w:rsid w:val="007C29C2"/>
    <w:rsid w:val="007C2E4C"/>
    <w:rsid w:val="007C4401"/>
    <w:rsid w:val="007C5161"/>
    <w:rsid w:val="007C5191"/>
    <w:rsid w:val="007C581E"/>
    <w:rsid w:val="007C595F"/>
    <w:rsid w:val="007C5A95"/>
    <w:rsid w:val="007C61F3"/>
    <w:rsid w:val="007C7917"/>
    <w:rsid w:val="007C7A96"/>
    <w:rsid w:val="007D1281"/>
    <w:rsid w:val="007D239F"/>
    <w:rsid w:val="007D2C73"/>
    <w:rsid w:val="007D4C49"/>
    <w:rsid w:val="007D58FB"/>
    <w:rsid w:val="007D5B74"/>
    <w:rsid w:val="007D6525"/>
    <w:rsid w:val="007D6CC8"/>
    <w:rsid w:val="007D72DB"/>
    <w:rsid w:val="007D74F4"/>
    <w:rsid w:val="007E1686"/>
    <w:rsid w:val="007E3865"/>
    <w:rsid w:val="007E3BA5"/>
    <w:rsid w:val="007E3F99"/>
    <w:rsid w:val="007E5E2A"/>
    <w:rsid w:val="007E6D7B"/>
    <w:rsid w:val="007E6E86"/>
    <w:rsid w:val="007E77DB"/>
    <w:rsid w:val="007E7C12"/>
    <w:rsid w:val="007E7E2E"/>
    <w:rsid w:val="007E7E4F"/>
    <w:rsid w:val="007F04F7"/>
    <w:rsid w:val="007F1669"/>
    <w:rsid w:val="007F4A7A"/>
    <w:rsid w:val="007F4C1F"/>
    <w:rsid w:val="007F51C3"/>
    <w:rsid w:val="007F6AD0"/>
    <w:rsid w:val="007F78DB"/>
    <w:rsid w:val="007F7BA5"/>
    <w:rsid w:val="008006ED"/>
    <w:rsid w:val="00800BB7"/>
    <w:rsid w:val="0080144D"/>
    <w:rsid w:val="008018BA"/>
    <w:rsid w:val="00803A76"/>
    <w:rsid w:val="008041E2"/>
    <w:rsid w:val="008045F4"/>
    <w:rsid w:val="00805562"/>
    <w:rsid w:val="0080597C"/>
    <w:rsid w:val="008070BB"/>
    <w:rsid w:val="00807BDF"/>
    <w:rsid w:val="008100AF"/>
    <w:rsid w:val="0081219A"/>
    <w:rsid w:val="00812615"/>
    <w:rsid w:val="00812E5B"/>
    <w:rsid w:val="00812EA9"/>
    <w:rsid w:val="00813C26"/>
    <w:rsid w:val="00813C47"/>
    <w:rsid w:val="00813E92"/>
    <w:rsid w:val="008147CC"/>
    <w:rsid w:val="0081506A"/>
    <w:rsid w:val="0081519D"/>
    <w:rsid w:val="008164EB"/>
    <w:rsid w:val="00816CB4"/>
    <w:rsid w:val="00817270"/>
    <w:rsid w:val="00817596"/>
    <w:rsid w:val="00820F16"/>
    <w:rsid w:val="00821946"/>
    <w:rsid w:val="00822D02"/>
    <w:rsid w:val="00824496"/>
    <w:rsid w:val="0082589B"/>
    <w:rsid w:val="0082601A"/>
    <w:rsid w:val="00826419"/>
    <w:rsid w:val="0083058E"/>
    <w:rsid w:val="00832BA5"/>
    <w:rsid w:val="0083387D"/>
    <w:rsid w:val="008356A6"/>
    <w:rsid w:val="008372B7"/>
    <w:rsid w:val="00840747"/>
    <w:rsid w:val="008411DA"/>
    <w:rsid w:val="008414C0"/>
    <w:rsid w:val="0084184B"/>
    <w:rsid w:val="00842F6C"/>
    <w:rsid w:val="00843309"/>
    <w:rsid w:val="00843CCE"/>
    <w:rsid w:val="008444D9"/>
    <w:rsid w:val="00844CD9"/>
    <w:rsid w:val="00847ACF"/>
    <w:rsid w:val="00850AA0"/>
    <w:rsid w:val="00851EE6"/>
    <w:rsid w:val="00852D55"/>
    <w:rsid w:val="00853036"/>
    <w:rsid w:val="0085307A"/>
    <w:rsid w:val="00855AB2"/>
    <w:rsid w:val="00855AE2"/>
    <w:rsid w:val="00855DFC"/>
    <w:rsid w:val="00856216"/>
    <w:rsid w:val="00857BFD"/>
    <w:rsid w:val="00861497"/>
    <w:rsid w:val="0086162A"/>
    <w:rsid w:val="00861A67"/>
    <w:rsid w:val="00862BE8"/>
    <w:rsid w:val="00863D19"/>
    <w:rsid w:val="008658D5"/>
    <w:rsid w:val="00865D35"/>
    <w:rsid w:val="00867230"/>
    <w:rsid w:val="008712EC"/>
    <w:rsid w:val="008722A9"/>
    <w:rsid w:val="0087263F"/>
    <w:rsid w:val="00872B76"/>
    <w:rsid w:val="008746DF"/>
    <w:rsid w:val="00874E16"/>
    <w:rsid w:val="0087788D"/>
    <w:rsid w:val="00881918"/>
    <w:rsid w:val="00883338"/>
    <w:rsid w:val="008836D3"/>
    <w:rsid w:val="008845F0"/>
    <w:rsid w:val="008854A0"/>
    <w:rsid w:val="00886089"/>
    <w:rsid w:val="00886CB2"/>
    <w:rsid w:val="00887264"/>
    <w:rsid w:val="00890C0D"/>
    <w:rsid w:val="00890F49"/>
    <w:rsid w:val="0089167C"/>
    <w:rsid w:val="00891803"/>
    <w:rsid w:val="008918F3"/>
    <w:rsid w:val="0089197D"/>
    <w:rsid w:val="00893338"/>
    <w:rsid w:val="00893450"/>
    <w:rsid w:val="008958BE"/>
    <w:rsid w:val="00895D10"/>
    <w:rsid w:val="0089603E"/>
    <w:rsid w:val="0089692D"/>
    <w:rsid w:val="008A1308"/>
    <w:rsid w:val="008A13B8"/>
    <w:rsid w:val="008A165F"/>
    <w:rsid w:val="008A1742"/>
    <w:rsid w:val="008A290D"/>
    <w:rsid w:val="008A293C"/>
    <w:rsid w:val="008A2DCB"/>
    <w:rsid w:val="008A2EA0"/>
    <w:rsid w:val="008A425F"/>
    <w:rsid w:val="008A4F92"/>
    <w:rsid w:val="008A58A1"/>
    <w:rsid w:val="008A5A41"/>
    <w:rsid w:val="008A5EA1"/>
    <w:rsid w:val="008A65A6"/>
    <w:rsid w:val="008A75CF"/>
    <w:rsid w:val="008A7A64"/>
    <w:rsid w:val="008B1300"/>
    <w:rsid w:val="008B143F"/>
    <w:rsid w:val="008B19AF"/>
    <w:rsid w:val="008B5BC6"/>
    <w:rsid w:val="008B6C02"/>
    <w:rsid w:val="008C0009"/>
    <w:rsid w:val="008C2CDF"/>
    <w:rsid w:val="008C52B5"/>
    <w:rsid w:val="008C6479"/>
    <w:rsid w:val="008C66C3"/>
    <w:rsid w:val="008C7421"/>
    <w:rsid w:val="008D0F11"/>
    <w:rsid w:val="008D100B"/>
    <w:rsid w:val="008D135A"/>
    <w:rsid w:val="008D3C3E"/>
    <w:rsid w:val="008D3DEA"/>
    <w:rsid w:val="008D482F"/>
    <w:rsid w:val="008D4C33"/>
    <w:rsid w:val="008D5C33"/>
    <w:rsid w:val="008D6271"/>
    <w:rsid w:val="008D659F"/>
    <w:rsid w:val="008D6682"/>
    <w:rsid w:val="008D6BEB"/>
    <w:rsid w:val="008D6D7A"/>
    <w:rsid w:val="008D71F5"/>
    <w:rsid w:val="008D7C4D"/>
    <w:rsid w:val="008E0508"/>
    <w:rsid w:val="008E0A61"/>
    <w:rsid w:val="008E1A51"/>
    <w:rsid w:val="008E2630"/>
    <w:rsid w:val="008E31BC"/>
    <w:rsid w:val="008E363F"/>
    <w:rsid w:val="008E46D5"/>
    <w:rsid w:val="008E5898"/>
    <w:rsid w:val="008E7574"/>
    <w:rsid w:val="008E7AB2"/>
    <w:rsid w:val="008E7B06"/>
    <w:rsid w:val="008E7CC1"/>
    <w:rsid w:val="008E7D31"/>
    <w:rsid w:val="008F15D0"/>
    <w:rsid w:val="008F18A3"/>
    <w:rsid w:val="008F26CD"/>
    <w:rsid w:val="008F4D29"/>
    <w:rsid w:val="008F5509"/>
    <w:rsid w:val="008F623C"/>
    <w:rsid w:val="008F7711"/>
    <w:rsid w:val="008F7A4F"/>
    <w:rsid w:val="008F7ABA"/>
    <w:rsid w:val="008F7EBF"/>
    <w:rsid w:val="00900540"/>
    <w:rsid w:val="0090078C"/>
    <w:rsid w:val="0090080E"/>
    <w:rsid w:val="0090097A"/>
    <w:rsid w:val="00900C19"/>
    <w:rsid w:val="00902647"/>
    <w:rsid w:val="00902967"/>
    <w:rsid w:val="00902A3C"/>
    <w:rsid w:val="00902B7D"/>
    <w:rsid w:val="00902D32"/>
    <w:rsid w:val="009035C6"/>
    <w:rsid w:val="00903AB1"/>
    <w:rsid w:val="00904D6C"/>
    <w:rsid w:val="00905AAC"/>
    <w:rsid w:val="00905CCF"/>
    <w:rsid w:val="0090653B"/>
    <w:rsid w:val="00906732"/>
    <w:rsid w:val="009107EA"/>
    <w:rsid w:val="00910B75"/>
    <w:rsid w:val="00910F42"/>
    <w:rsid w:val="00912ED7"/>
    <w:rsid w:val="00913609"/>
    <w:rsid w:val="00914465"/>
    <w:rsid w:val="00914AC4"/>
    <w:rsid w:val="00914C1E"/>
    <w:rsid w:val="0091596C"/>
    <w:rsid w:val="0091604C"/>
    <w:rsid w:val="00916FB3"/>
    <w:rsid w:val="00920ADD"/>
    <w:rsid w:val="0092153D"/>
    <w:rsid w:val="00921905"/>
    <w:rsid w:val="00922BD9"/>
    <w:rsid w:val="00924B4D"/>
    <w:rsid w:val="00924B5F"/>
    <w:rsid w:val="00924CD1"/>
    <w:rsid w:val="00925122"/>
    <w:rsid w:val="0092692A"/>
    <w:rsid w:val="00926A04"/>
    <w:rsid w:val="00926E3F"/>
    <w:rsid w:val="009273E1"/>
    <w:rsid w:val="009300A0"/>
    <w:rsid w:val="0093081C"/>
    <w:rsid w:val="00930B71"/>
    <w:rsid w:val="0093226B"/>
    <w:rsid w:val="00932B50"/>
    <w:rsid w:val="00932DF2"/>
    <w:rsid w:val="00932E39"/>
    <w:rsid w:val="00933259"/>
    <w:rsid w:val="00933C54"/>
    <w:rsid w:val="00933DAC"/>
    <w:rsid w:val="00934B99"/>
    <w:rsid w:val="00935037"/>
    <w:rsid w:val="00935A05"/>
    <w:rsid w:val="009372FA"/>
    <w:rsid w:val="009378FD"/>
    <w:rsid w:val="00937B11"/>
    <w:rsid w:val="00940AD7"/>
    <w:rsid w:val="00941C73"/>
    <w:rsid w:val="00942D7C"/>
    <w:rsid w:val="00943316"/>
    <w:rsid w:val="0094393E"/>
    <w:rsid w:val="00943EB4"/>
    <w:rsid w:val="00944678"/>
    <w:rsid w:val="00944774"/>
    <w:rsid w:val="00944CD5"/>
    <w:rsid w:val="009450D3"/>
    <w:rsid w:val="00945711"/>
    <w:rsid w:val="00945749"/>
    <w:rsid w:val="009466DA"/>
    <w:rsid w:val="00946D12"/>
    <w:rsid w:val="00947265"/>
    <w:rsid w:val="00947444"/>
    <w:rsid w:val="009477FA"/>
    <w:rsid w:val="009506E2"/>
    <w:rsid w:val="00954E83"/>
    <w:rsid w:val="009552E2"/>
    <w:rsid w:val="0095643F"/>
    <w:rsid w:val="00956C46"/>
    <w:rsid w:val="009572B2"/>
    <w:rsid w:val="009573EE"/>
    <w:rsid w:val="00957A1F"/>
    <w:rsid w:val="00957F19"/>
    <w:rsid w:val="009604A5"/>
    <w:rsid w:val="00960619"/>
    <w:rsid w:val="00961160"/>
    <w:rsid w:val="00961506"/>
    <w:rsid w:val="0096246C"/>
    <w:rsid w:val="00962743"/>
    <w:rsid w:val="0096386F"/>
    <w:rsid w:val="00963891"/>
    <w:rsid w:val="0096403E"/>
    <w:rsid w:val="00964A36"/>
    <w:rsid w:val="00964A90"/>
    <w:rsid w:val="00964DB0"/>
    <w:rsid w:val="00964F3B"/>
    <w:rsid w:val="0096591F"/>
    <w:rsid w:val="0096593F"/>
    <w:rsid w:val="00967E7E"/>
    <w:rsid w:val="0097044D"/>
    <w:rsid w:val="0097098C"/>
    <w:rsid w:val="00971036"/>
    <w:rsid w:val="00971725"/>
    <w:rsid w:val="0097210E"/>
    <w:rsid w:val="009735DF"/>
    <w:rsid w:val="00975551"/>
    <w:rsid w:val="009779EB"/>
    <w:rsid w:val="00977DDB"/>
    <w:rsid w:val="00982942"/>
    <w:rsid w:val="00982AAF"/>
    <w:rsid w:val="00982F89"/>
    <w:rsid w:val="00984AF0"/>
    <w:rsid w:val="00984D47"/>
    <w:rsid w:val="00984ED2"/>
    <w:rsid w:val="009854F7"/>
    <w:rsid w:val="00985D8F"/>
    <w:rsid w:val="00991108"/>
    <w:rsid w:val="0099123C"/>
    <w:rsid w:val="009942EE"/>
    <w:rsid w:val="00994B4E"/>
    <w:rsid w:val="00994F85"/>
    <w:rsid w:val="00996D82"/>
    <w:rsid w:val="00996EB8"/>
    <w:rsid w:val="00997E93"/>
    <w:rsid w:val="009A0D10"/>
    <w:rsid w:val="009A1257"/>
    <w:rsid w:val="009A2379"/>
    <w:rsid w:val="009A36B0"/>
    <w:rsid w:val="009A3F32"/>
    <w:rsid w:val="009A4D74"/>
    <w:rsid w:val="009A7271"/>
    <w:rsid w:val="009A7309"/>
    <w:rsid w:val="009A73E5"/>
    <w:rsid w:val="009B01DC"/>
    <w:rsid w:val="009B0527"/>
    <w:rsid w:val="009B05E7"/>
    <w:rsid w:val="009B0E36"/>
    <w:rsid w:val="009B1354"/>
    <w:rsid w:val="009B24D8"/>
    <w:rsid w:val="009B253E"/>
    <w:rsid w:val="009B2B5E"/>
    <w:rsid w:val="009B2C63"/>
    <w:rsid w:val="009B325D"/>
    <w:rsid w:val="009B5102"/>
    <w:rsid w:val="009B53D1"/>
    <w:rsid w:val="009B6BF6"/>
    <w:rsid w:val="009B6C4A"/>
    <w:rsid w:val="009B79EA"/>
    <w:rsid w:val="009C015C"/>
    <w:rsid w:val="009C1760"/>
    <w:rsid w:val="009C1EF3"/>
    <w:rsid w:val="009C3174"/>
    <w:rsid w:val="009C4FA3"/>
    <w:rsid w:val="009C5EAB"/>
    <w:rsid w:val="009C6333"/>
    <w:rsid w:val="009C7032"/>
    <w:rsid w:val="009D066E"/>
    <w:rsid w:val="009D0A0C"/>
    <w:rsid w:val="009D0F1E"/>
    <w:rsid w:val="009D1998"/>
    <w:rsid w:val="009D20E3"/>
    <w:rsid w:val="009D2CBB"/>
    <w:rsid w:val="009D57D6"/>
    <w:rsid w:val="009D5A42"/>
    <w:rsid w:val="009D5D65"/>
    <w:rsid w:val="009D6270"/>
    <w:rsid w:val="009D6AAB"/>
    <w:rsid w:val="009D7095"/>
    <w:rsid w:val="009D773A"/>
    <w:rsid w:val="009E0B6E"/>
    <w:rsid w:val="009E1A8D"/>
    <w:rsid w:val="009E217C"/>
    <w:rsid w:val="009E21B4"/>
    <w:rsid w:val="009E31CA"/>
    <w:rsid w:val="009E4AA2"/>
    <w:rsid w:val="009E4EB8"/>
    <w:rsid w:val="009E7BCB"/>
    <w:rsid w:val="009F0003"/>
    <w:rsid w:val="009F02F4"/>
    <w:rsid w:val="009F1780"/>
    <w:rsid w:val="009F1C65"/>
    <w:rsid w:val="009F33D3"/>
    <w:rsid w:val="009F4745"/>
    <w:rsid w:val="009F47BB"/>
    <w:rsid w:val="009F5991"/>
    <w:rsid w:val="009F5FFF"/>
    <w:rsid w:val="009F6150"/>
    <w:rsid w:val="009F64F6"/>
    <w:rsid w:val="009F67BB"/>
    <w:rsid w:val="009F7039"/>
    <w:rsid w:val="009F750C"/>
    <w:rsid w:val="00A00661"/>
    <w:rsid w:val="00A016D9"/>
    <w:rsid w:val="00A01AD7"/>
    <w:rsid w:val="00A02AC5"/>
    <w:rsid w:val="00A03744"/>
    <w:rsid w:val="00A04903"/>
    <w:rsid w:val="00A05605"/>
    <w:rsid w:val="00A05D4B"/>
    <w:rsid w:val="00A102D0"/>
    <w:rsid w:val="00A10E47"/>
    <w:rsid w:val="00A125E4"/>
    <w:rsid w:val="00A12CBC"/>
    <w:rsid w:val="00A138DF"/>
    <w:rsid w:val="00A14087"/>
    <w:rsid w:val="00A14F95"/>
    <w:rsid w:val="00A15A5A"/>
    <w:rsid w:val="00A161C5"/>
    <w:rsid w:val="00A16DB4"/>
    <w:rsid w:val="00A17236"/>
    <w:rsid w:val="00A1787C"/>
    <w:rsid w:val="00A17B76"/>
    <w:rsid w:val="00A20EF1"/>
    <w:rsid w:val="00A2105C"/>
    <w:rsid w:val="00A21800"/>
    <w:rsid w:val="00A23187"/>
    <w:rsid w:val="00A25857"/>
    <w:rsid w:val="00A26051"/>
    <w:rsid w:val="00A2612C"/>
    <w:rsid w:val="00A267EE"/>
    <w:rsid w:val="00A26A1E"/>
    <w:rsid w:val="00A26EF1"/>
    <w:rsid w:val="00A276E1"/>
    <w:rsid w:val="00A30752"/>
    <w:rsid w:val="00A309B0"/>
    <w:rsid w:val="00A30A56"/>
    <w:rsid w:val="00A30A95"/>
    <w:rsid w:val="00A32499"/>
    <w:rsid w:val="00A33E68"/>
    <w:rsid w:val="00A34331"/>
    <w:rsid w:val="00A35A1F"/>
    <w:rsid w:val="00A367AA"/>
    <w:rsid w:val="00A377C3"/>
    <w:rsid w:val="00A40539"/>
    <w:rsid w:val="00A408A5"/>
    <w:rsid w:val="00A40C45"/>
    <w:rsid w:val="00A414BE"/>
    <w:rsid w:val="00A418B1"/>
    <w:rsid w:val="00A41F44"/>
    <w:rsid w:val="00A41F94"/>
    <w:rsid w:val="00A4227D"/>
    <w:rsid w:val="00A42FDB"/>
    <w:rsid w:val="00A44938"/>
    <w:rsid w:val="00A44D58"/>
    <w:rsid w:val="00A45EE6"/>
    <w:rsid w:val="00A4624A"/>
    <w:rsid w:val="00A47459"/>
    <w:rsid w:val="00A47719"/>
    <w:rsid w:val="00A47D5B"/>
    <w:rsid w:val="00A51141"/>
    <w:rsid w:val="00A51653"/>
    <w:rsid w:val="00A53277"/>
    <w:rsid w:val="00A5381C"/>
    <w:rsid w:val="00A53B41"/>
    <w:rsid w:val="00A54ADE"/>
    <w:rsid w:val="00A554DD"/>
    <w:rsid w:val="00A56329"/>
    <w:rsid w:val="00A5641A"/>
    <w:rsid w:val="00A5660E"/>
    <w:rsid w:val="00A57DB3"/>
    <w:rsid w:val="00A61F4D"/>
    <w:rsid w:val="00A62058"/>
    <w:rsid w:val="00A6242A"/>
    <w:rsid w:val="00A63F93"/>
    <w:rsid w:val="00A6421D"/>
    <w:rsid w:val="00A6536F"/>
    <w:rsid w:val="00A6543B"/>
    <w:rsid w:val="00A65910"/>
    <w:rsid w:val="00A67617"/>
    <w:rsid w:val="00A70DF8"/>
    <w:rsid w:val="00A71523"/>
    <w:rsid w:val="00A71B43"/>
    <w:rsid w:val="00A72E28"/>
    <w:rsid w:val="00A72F6F"/>
    <w:rsid w:val="00A731AD"/>
    <w:rsid w:val="00A73489"/>
    <w:rsid w:val="00A737F2"/>
    <w:rsid w:val="00A73A00"/>
    <w:rsid w:val="00A7491F"/>
    <w:rsid w:val="00A75125"/>
    <w:rsid w:val="00A7673E"/>
    <w:rsid w:val="00A7702C"/>
    <w:rsid w:val="00A77428"/>
    <w:rsid w:val="00A81E19"/>
    <w:rsid w:val="00A84039"/>
    <w:rsid w:val="00A84577"/>
    <w:rsid w:val="00A845EF"/>
    <w:rsid w:val="00A84E54"/>
    <w:rsid w:val="00A84FA5"/>
    <w:rsid w:val="00A8540F"/>
    <w:rsid w:val="00A859FB"/>
    <w:rsid w:val="00A8624F"/>
    <w:rsid w:val="00A8628A"/>
    <w:rsid w:val="00A86792"/>
    <w:rsid w:val="00A86B18"/>
    <w:rsid w:val="00A916E1"/>
    <w:rsid w:val="00A91F5A"/>
    <w:rsid w:val="00A920FE"/>
    <w:rsid w:val="00A923B8"/>
    <w:rsid w:val="00A9278F"/>
    <w:rsid w:val="00A928C0"/>
    <w:rsid w:val="00A93079"/>
    <w:rsid w:val="00A9400D"/>
    <w:rsid w:val="00A95944"/>
    <w:rsid w:val="00A95C25"/>
    <w:rsid w:val="00A96777"/>
    <w:rsid w:val="00A97254"/>
    <w:rsid w:val="00A97CF4"/>
    <w:rsid w:val="00AA04F4"/>
    <w:rsid w:val="00AA0657"/>
    <w:rsid w:val="00AA4024"/>
    <w:rsid w:val="00AA4798"/>
    <w:rsid w:val="00AA51F6"/>
    <w:rsid w:val="00AB05C0"/>
    <w:rsid w:val="00AB0AD3"/>
    <w:rsid w:val="00AB2179"/>
    <w:rsid w:val="00AB23AD"/>
    <w:rsid w:val="00AB299A"/>
    <w:rsid w:val="00AB2DBF"/>
    <w:rsid w:val="00AB3097"/>
    <w:rsid w:val="00AB32CC"/>
    <w:rsid w:val="00AB38E1"/>
    <w:rsid w:val="00AB46CA"/>
    <w:rsid w:val="00AB5313"/>
    <w:rsid w:val="00AB6161"/>
    <w:rsid w:val="00AB673A"/>
    <w:rsid w:val="00AB6E1A"/>
    <w:rsid w:val="00AB7C7A"/>
    <w:rsid w:val="00AB7D25"/>
    <w:rsid w:val="00AC0854"/>
    <w:rsid w:val="00AC0A05"/>
    <w:rsid w:val="00AC0D70"/>
    <w:rsid w:val="00AC11D8"/>
    <w:rsid w:val="00AC1270"/>
    <w:rsid w:val="00AC1689"/>
    <w:rsid w:val="00AC1CC1"/>
    <w:rsid w:val="00AC1FFB"/>
    <w:rsid w:val="00AC21F4"/>
    <w:rsid w:val="00AC2B7B"/>
    <w:rsid w:val="00AC2E1F"/>
    <w:rsid w:val="00AC2EA3"/>
    <w:rsid w:val="00AC3808"/>
    <w:rsid w:val="00AC3C67"/>
    <w:rsid w:val="00AC3DC9"/>
    <w:rsid w:val="00AC3E24"/>
    <w:rsid w:val="00AC4F52"/>
    <w:rsid w:val="00AC5619"/>
    <w:rsid w:val="00AC6964"/>
    <w:rsid w:val="00AC6BA5"/>
    <w:rsid w:val="00AC7689"/>
    <w:rsid w:val="00AC77BC"/>
    <w:rsid w:val="00AC7C90"/>
    <w:rsid w:val="00AD02AF"/>
    <w:rsid w:val="00AD03DE"/>
    <w:rsid w:val="00AD1178"/>
    <w:rsid w:val="00AD23F0"/>
    <w:rsid w:val="00AD2DBC"/>
    <w:rsid w:val="00AD3EF7"/>
    <w:rsid w:val="00AD4158"/>
    <w:rsid w:val="00AD4BFB"/>
    <w:rsid w:val="00AD5141"/>
    <w:rsid w:val="00AE1856"/>
    <w:rsid w:val="00AE2CF4"/>
    <w:rsid w:val="00AE38CE"/>
    <w:rsid w:val="00AE41A6"/>
    <w:rsid w:val="00AE4A85"/>
    <w:rsid w:val="00AE514E"/>
    <w:rsid w:val="00AE529E"/>
    <w:rsid w:val="00AE64F1"/>
    <w:rsid w:val="00AE76CB"/>
    <w:rsid w:val="00AE7897"/>
    <w:rsid w:val="00AE7D0B"/>
    <w:rsid w:val="00AF0F16"/>
    <w:rsid w:val="00AF2CB6"/>
    <w:rsid w:val="00AF49E3"/>
    <w:rsid w:val="00AF5F28"/>
    <w:rsid w:val="00AF7A5C"/>
    <w:rsid w:val="00B004EB"/>
    <w:rsid w:val="00B006C6"/>
    <w:rsid w:val="00B00B91"/>
    <w:rsid w:val="00B022EB"/>
    <w:rsid w:val="00B02A6E"/>
    <w:rsid w:val="00B02B01"/>
    <w:rsid w:val="00B035D6"/>
    <w:rsid w:val="00B0378F"/>
    <w:rsid w:val="00B04014"/>
    <w:rsid w:val="00B0445B"/>
    <w:rsid w:val="00B04B27"/>
    <w:rsid w:val="00B04DE3"/>
    <w:rsid w:val="00B066CF"/>
    <w:rsid w:val="00B06836"/>
    <w:rsid w:val="00B069D2"/>
    <w:rsid w:val="00B1016A"/>
    <w:rsid w:val="00B12306"/>
    <w:rsid w:val="00B12529"/>
    <w:rsid w:val="00B137D8"/>
    <w:rsid w:val="00B13DE7"/>
    <w:rsid w:val="00B14F8F"/>
    <w:rsid w:val="00B15C70"/>
    <w:rsid w:val="00B16153"/>
    <w:rsid w:val="00B16552"/>
    <w:rsid w:val="00B176C9"/>
    <w:rsid w:val="00B20052"/>
    <w:rsid w:val="00B22BAA"/>
    <w:rsid w:val="00B25EDB"/>
    <w:rsid w:val="00B26D02"/>
    <w:rsid w:val="00B26ECD"/>
    <w:rsid w:val="00B27516"/>
    <w:rsid w:val="00B30BC7"/>
    <w:rsid w:val="00B30D80"/>
    <w:rsid w:val="00B30DA0"/>
    <w:rsid w:val="00B31175"/>
    <w:rsid w:val="00B31F7E"/>
    <w:rsid w:val="00B326EC"/>
    <w:rsid w:val="00B32919"/>
    <w:rsid w:val="00B34178"/>
    <w:rsid w:val="00B3422A"/>
    <w:rsid w:val="00B34B06"/>
    <w:rsid w:val="00B34E58"/>
    <w:rsid w:val="00B36C09"/>
    <w:rsid w:val="00B37623"/>
    <w:rsid w:val="00B4001C"/>
    <w:rsid w:val="00B40AE6"/>
    <w:rsid w:val="00B40F21"/>
    <w:rsid w:val="00B41020"/>
    <w:rsid w:val="00B43DC3"/>
    <w:rsid w:val="00B44AA2"/>
    <w:rsid w:val="00B45305"/>
    <w:rsid w:val="00B45764"/>
    <w:rsid w:val="00B45D78"/>
    <w:rsid w:val="00B46C02"/>
    <w:rsid w:val="00B4736D"/>
    <w:rsid w:val="00B47D4C"/>
    <w:rsid w:val="00B5071C"/>
    <w:rsid w:val="00B50FFF"/>
    <w:rsid w:val="00B514DF"/>
    <w:rsid w:val="00B523AE"/>
    <w:rsid w:val="00B5279E"/>
    <w:rsid w:val="00B5323A"/>
    <w:rsid w:val="00B53F07"/>
    <w:rsid w:val="00B541C0"/>
    <w:rsid w:val="00B54A3D"/>
    <w:rsid w:val="00B56ACB"/>
    <w:rsid w:val="00B56C3C"/>
    <w:rsid w:val="00B571A9"/>
    <w:rsid w:val="00B57B53"/>
    <w:rsid w:val="00B61039"/>
    <w:rsid w:val="00B616B0"/>
    <w:rsid w:val="00B6219C"/>
    <w:rsid w:val="00B62338"/>
    <w:rsid w:val="00B6251C"/>
    <w:rsid w:val="00B6320E"/>
    <w:rsid w:val="00B63BD7"/>
    <w:rsid w:val="00B659FF"/>
    <w:rsid w:val="00B67270"/>
    <w:rsid w:val="00B7032F"/>
    <w:rsid w:val="00B70548"/>
    <w:rsid w:val="00B729C7"/>
    <w:rsid w:val="00B72E0F"/>
    <w:rsid w:val="00B72E1A"/>
    <w:rsid w:val="00B73B78"/>
    <w:rsid w:val="00B73DFF"/>
    <w:rsid w:val="00B744CB"/>
    <w:rsid w:val="00B74DE9"/>
    <w:rsid w:val="00B751D6"/>
    <w:rsid w:val="00B755F1"/>
    <w:rsid w:val="00B765A0"/>
    <w:rsid w:val="00B77DC7"/>
    <w:rsid w:val="00B81547"/>
    <w:rsid w:val="00B815BF"/>
    <w:rsid w:val="00B81BF7"/>
    <w:rsid w:val="00B81C48"/>
    <w:rsid w:val="00B8354A"/>
    <w:rsid w:val="00B8441F"/>
    <w:rsid w:val="00B85ED3"/>
    <w:rsid w:val="00B869D7"/>
    <w:rsid w:val="00B9167D"/>
    <w:rsid w:val="00B91875"/>
    <w:rsid w:val="00B91CE1"/>
    <w:rsid w:val="00B928B2"/>
    <w:rsid w:val="00B93EB7"/>
    <w:rsid w:val="00B94BF7"/>
    <w:rsid w:val="00B9555E"/>
    <w:rsid w:val="00B95B26"/>
    <w:rsid w:val="00B96BBC"/>
    <w:rsid w:val="00B96E51"/>
    <w:rsid w:val="00B976F8"/>
    <w:rsid w:val="00BA010D"/>
    <w:rsid w:val="00BA1A46"/>
    <w:rsid w:val="00BA2248"/>
    <w:rsid w:val="00BA26F7"/>
    <w:rsid w:val="00BA2C3C"/>
    <w:rsid w:val="00BA3201"/>
    <w:rsid w:val="00BA34C3"/>
    <w:rsid w:val="00BA35BA"/>
    <w:rsid w:val="00BA4894"/>
    <w:rsid w:val="00BA4A77"/>
    <w:rsid w:val="00BA4D99"/>
    <w:rsid w:val="00BA5D8F"/>
    <w:rsid w:val="00BA65F8"/>
    <w:rsid w:val="00BA6B1C"/>
    <w:rsid w:val="00BA79BC"/>
    <w:rsid w:val="00BA7D4F"/>
    <w:rsid w:val="00BB017A"/>
    <w:rsid w:val="00BB05C0"/>
    <w:rsid w:val="00BB0686"/>
    <w:rsid w:val="00BB150F"/>
    <w:rsid w:val="00BB1E92"/>
    <w:rsid w:val="00BB5708"/>
    <w:rsid w:val="00BB621D"/>
    <w:rsid w:val="00BB62A7"/>
    <w:rsid w:val="00BB7516"/>
    <w:rsid w:val="00BB7580"/>
    <w:rsid w:val="00BB797E"/>
    <w:rsid w:val="00BC07F1"/>
    <w:rsid w:val="00BC0C14"/>
    <w:rsid w:val="00BC0C88"/>
    <w:rsid w:val="00BC1437"/>
    <w:rsid w:val="00BC1699"/>
    <w:rsid w:val="00BC3A56"/>
    <w:rsid w:val="00BC4844"/>
    <w:rsid w:val="00BC72A9"/>
    <w:rsid w:val="00BC7623"/>
    <w:rsid w:val="00BC7AD7"/>
    <w:rsid w:val="00BD16EA"/>
    <w:rsid w:val="00BD4529"/>
    <w:rsid w:val="00BD45FE"/>
    <w:rsid w:val="00BD56F5"/>
    <w:rsid w:val="00BD578C"/>
    <w:rsid w:val="00BD62DF"/>
    <w:rsid w:val="00BD68D5"/>
    <w:rsid w:val="00BD7B23"/>
    <w:rsid w:val="00BE00F5"/>
    <w:rsid w:val="00BE1B49"/>
    <w:rsid w:val="00BE1BE0"/>
    <w:rsid w:val="00BE2674"/>
    <w:rsid w:val="00BE2B90"/>
    <w:rsid w:val="00BE368D"/>
    <w:rsid w:val="00BE3739"/>
    <w:rsid w:val="00BE3E19"/>
    <w:rsid w:val="00BE6F69"/>
    <w:rsid w:val="00BE7333"/>
    <w:rsid w:val="00BF05AB"/>
    <w:rsid w:val="00BF195F"/>
    <w:rsid w:val="00BF205F"/>
    <w:rsid w:val="00BF3053"/>
    <w:rsid w:val="00BF35DC"/>
    <w:rsid w:val="00BF3E8A"/>
    <w:rsid w:val="00BF4BFF"/>
    <w:rsid w:val="00BF511F"/>
    <w:rsid w:val="00BF53D6"/>
    <w:rsid w:val="00BF612C"/>
    <w:rsid w:val="00BF6694"/>
    <w:rsid w:val="00BF724C"/>
    <w:rsid w:val="00C00321"/>
    <w:rsid w:val="00C00A20"/>
    <w:rsid w:val="00C00C83"/>
    <w:rsid w:val="00C018C9"/>
    <w:rsid w:val="00C021F5"/>
    <w:rsid w:val="00C038BF"/>
    <w:rsid w:val="00C03999"/>
    <w:rsid w:val="00C03FCC"/>
    <w:rsid w:val="00C052A0"/>
    <w:rsid w:val="00C10165"/>
    <w:rsid w:val="00C11089"/>
    <w:rsid w:val="00C11100"/>
    <w:rsid w:val="00C11E19"/>
    <w:rsid w:val="00C11EF7"/>
    <w:rsid w:val="00C122C1"/>
    <w:rsid w:val="00C12695"/>
    <w:rsid w:val="00C15177"/>
    <w:rsid w:val="00C1683F"/>
    <w:rsid w:val="00C16FB0"/>
    <w:rsid w:val="00C20B6D"/>
    <w:rsid w:val="00C2113B"/>
    <w:rsid w:val="00C22A33"/>
    <w:rsid w:val="00C22FA5"/>
    <w:rsid w:val="00C232CB"/>
    <w:rsid w:val="00C238B0"/>
    <w:rsid w:val="00C24B14"/>
    <w:rsid w:val="00C250C6"/>
    <w:rsid w:val="00C25956"/>
    <w:rsid w:val="00C25F9E"/>
    <w:rsid w:val="00C267AF"/>
    <w:rsid w:val="00C26AA5"/>
    <w:rsid w:val="00C26BDD"/>
    <w:rsid w:val="00C270D1"/>
    <w:rsid w:val="00C271D1"/>
    <w:rsid w:val="00C27B7C"/>
    <w:rsid w:val="00C30523"/>
    <w:rsid w:val="00C31298"/>
    <w:rsid w:val="00C326EC"/>
    <w:rsid w:val="00C340F7"/>
    <w:rsid w:val="00C34D89"/>
    <w:rsid w:val="00C34EC4"/>
    <w:rsid w:val="00C359EF"/>
    <w:rsid w:val="00C3692A"/>
    <w:rsid w:val="00C4069B"/>
    <w:rsid w:val="00C42B79"/>
    <w:rsid w:val="00C43C2C"/>
    <w:rsid w:val="00C441EA"/>
    <w:rsid w:val="00C45027"/>
    <w:rsid w:val="00C454C5"/>
    <w:rsid w:val="00C46F4D"/>
    <w:rsid w:val="00C501EA"/>
    <w:rsid w:val="00C505B6"/>
    <w:rsid w:val="00C50F62"/>
    <w:rsid w:val="00C51059"/>
    <w:rsid w:val="00C51672"/>
    <w:rsid w:val="00C51755"/>
    <w:rsid w:val="00C527B6"/>
    <w:rsid w:val="00C537D3"/>
    <w:rsid w:val="00C53AFF"/>
    <w:rsid w:val="00C54D57"/>
    <w:rsid w:val="00C54DB0"/>
    <w:rsid w:val="00C558B2"/>
    <w:rsid w:val="00C575FB"/>
    <w:rsid w:val="00C57714"/>
    <w:rsid w:val="00C61154"/>
    <w:rsid w:val="00C6174E"/>
    <w:rsid w:val="00C627D1"/>
    <w:rsid w:val="00C62A6A"/>
    <w:rsid w:val="00C62ED3"/>
    <w:rsid w:val="00C63593"/>
    <w:rsid w:val="00C63A90"/>
    <w:rsid w:val="00C63F01"/>
    <w:rsid w:val="00C648B0"/>
    <w:rsid w:val="00C65076"/>
    <w:rsid w:val="00C65AA1"/>
    <w:rsid w:val="00C65BDA"/>
    <w:rsid w:val="00C66B62"/>
    <w:rsid w:val="00C66C77"/>
    <w:rsid w:val="00C709CA"/>
    <w:rsid w:val="00C7222E"/>
    <w:rsid w:val="00C73710"/>
    <w:rsid w:val="00C74442"/>
    <w:rsid w:val="00C74D2F"/>
    <w:rsid w:val="00C757FD"/>
    <w:rsid w:val="00C76530"/>
    <w:rsid w:val="00C76EF3"/>
    <w:rsid w:val="00C77708"/>
    <w:rsid w:val="00C8226A"/>
    <w:rsid w:val="00C82B3A"/>
    <w:rsid w:val="00C82D27"/>
    <w:rsid w:val="00C840CE"/>
    <w:rsid w:val="00C84775"/>
    <w:rsid w:val="00C8755F"/>
    <w:rsid w:val="00C87BD8"/>
    <w:rsid w:val="00C90591"/>
    <w:rsid w:val="00C90D65"/>
    <w:rsid w:val="00C915D8"/>
    <w:rsid w:val="00C9163A"/>
    <w:rsid w:val="00C91691"/>
    <w:rsid w:val="00C93375"/>
    <w:rsid w:val="00C93CAE"/>
    <w:rsid w:val="00C94114"/>
    <w:rsid w:val="00C94E42"/>
    <w:rsid w:val="00C963FA"/>
    <w:rsid w:val="00C9673B"/>
    <w:rsid w:val="00C97615"/>
    <w:rsid w:val="00C97804"/>
    <w:rsid w:val="00C97806"/>
    <w:rsid w:val="00CA18A1"/>
    <w:rsid w:val="00CA1944"/>
    <w:rsid w:val="00CA2486"/>
    <w:rsid w:val="00CA249D"/>
    <w:rsid w:val="00CA2748"/>
    <w:rsid w:val="00CA2C8F"/>
    <w:rsid w:val="00CA362D"/>
    <w:rsid w:val="00CA36C0"/>
    <w:rsid w:val="00CA4647"/>
    <w:rsid w:val="00CA4CAC"/>
    <w:rsid w:val="00CA6640"/>
    <w:rsid w:val="00CA7085"/>
    <w:rsid w:val="00CA70EB"/>
    <w:rsid w:val="00CA7391"/>
    <w:rsid w:val="00CB020D"/>
    <w:rsid w:val="00CB1A5A"/>
    <w:rsid w:val="00CB2F8A"/>
    <w:rsid w:val="00CB35F6"/>
    <w:rsid w:val="00CB37D2"/>
    <w:rsid w:val="00CB417A"/>
    <w:rsid w:val="00CB4C6C"/>
    <w:rsid w:val="00CB4CDD"/>
    <w:rsid w:val="00CB5DA6"/>
    <w:rsid w:val="00CB623A"/>
    <w:rsid w:val="00CC0459"/>
    <w:rsid w:val="00CC06D2"/>
    <w:rsid w:val="00CC0921"/>
    <w:rsid w:val="00CC0FF4"/>
    <w:rsid w:val="00CC1006"/>
    <w:rsid w:val="00CC15E3"/>
    <w:rsid w:val="00CC2311"/>
    <w:rsid w:val="00CC453F"/>
    <w:rsid w:val="00CC58B9"/>
    <w:rsid w:val="00CC5C19"/>
    <w:rsid w:val="00CC67F5"/>
    <w:rsid w:val="00CC6B99"/>
    <w:rsid w:val="00CC6FE2"/>
    <w:rsid w:val="00CC7386"/>
    <w:rsid w:val="00CC782F"/>
    <w:rsid w:val="00CC7CD1"/>
    <w:rsid w:val="00CC7CE9"/>
    <w:rsid w:val="00CD12BF"/>
    <w:rsid w:val="00CD1F53"/>
    <w:rsid w:val="00CD2632"/>
    <w:rsid w:val="00CD4517"/>
    <w:rsid w:val="00CD4A35"/>
    <w:rsid w:val="00CD4F5D"/>
    <w:rsid w:val="00CD6D08"/>
    <w:rsid w:val="00CD7016"/>
    <w:rsid w:val="00CD7261"/>
    <w:rsid w:val="00CD743F"/>
    <w:rsid w:val="00CD7F58"/>
    <w:rsid w:val="00CE0067"/>
    <w:rsid w:val="00CE0AA1"/>
    <w:rsid w:val="00CE0B4A"/>
    <w:rsid w:val="00CE10DE"/>
    <w:rsid w:val="00CE1416"/>
    <w:rsid w:val="00CE1450"/>
    <w:rsid w:val="00CE2176"/>
    <w:rsid w:val="00CE29AA"/>
    <w:rsid w:val="00CE33D8"/>
    <w:rsid w:val="00CE386D"/>
    <w:rsid w:val="00CE481F"/>
    <w:rsid w:val="00CE59F6"/>
    <w:rsid w:val="00CE5A41"/>
    <w:rsid w:val="00CE65E2"/>
    <w:rsid w:val="00CE721A"/>
    <w:rsid w:val="00CE7B29"/>
    <w:rsid w:val="00CE7FEE"/>
    <w:rsid w:val="00CF05FB"/>
    <w:rsid w:val="00CF0CD4"/>
    <w:rsid w:val="00CF161B"/>
    <w:rsid w:val="00CF2D8E"/>
    <w:rsid w:val="00CF33D3"/>
    <w:rsid w:val="00CF4376"/>
    <w:rsid w:val="00CF43B5"/>
    <w:rsid w:val="00CF43BB"/>
    <w:rsid w:val="00CF542B"/>
    <w:rsid w:val="00CF693F"/>
    <w:rsid w:val="00CF697A"/>
    <w:rsid w:val="00D002C3"/>
    <w:rsid w:val="00D01561"/>
    <w:rsid w:val="00D01CD3"/>
    <w:rsid w:val="00D0267F"/>
    <w:rsid w:val="00D03C32"/>
    <w:rsid w:val="00D04108"/>
    <w:rsid w:val="00D04171"/>
    <w:rsid w:val="00D04249"/>
    <w:rsid w:val="00D04993"/>
    <w:rsid w:val="00D04E96"/>
    <w:rsid w:val="00D04F34"/>
    <w:rsid w:val="00D05F88"/>
    <w:rsid w:val="00D067B4"/>
    <w:rsid w:val="00D108A9"/>
    <w:rsid w:val="00D1375C"/>
    <w:rsid w:val="00D14901"/>
    <w:rsid w:val="00D200AD"/>
    <w:rsid w:val="00D20AB4"/>
    <w:rsid w:val="00D22C8F"/>
    <w:rsid w:val="00D23778"/>
    <w:rsid w:val="00D237E0"/>
    <w:rsid w:val="00D23D3B"/>
    <w:rsid w:val="00D24726"/>
    <w:rsid w:val="00D24CAC"/>
    <w:rsid w:val="00D25CC1"/>
    <w:rsid w:val="00D25D32"/>
    <w:rsid w:val="00D263CF"/>
    <w:rsid w:val="00D267BC"/>
    <w:rsid w:val="00D26823"/>
    <w:rsid w:val="00D26D5C"/>
    <w:rsid w:val="00D30432"/>
    <w:rsid w:val="00D31084"/>
    <w:rsid w:val="00D32325"/>
    <w:rsid w:val="00D32399"/>
    <w:rsid w:val="00D3246C"/>
    <w:rsid w:val="00D329FF"/>
    <w:rsid w:val="00D3351E"/>
    <w:rsid w:val="00D34443"/>
    <w:rsid w:val="00D34778"/>
    <w:rsid w:val="00D347DC"/>
    <w:rsid w:val="00D35B71"/>
    <w:rsid w:val="00D35F57"/>
    <w:rsid w:val="00D36AD2"/>
    <w:rsid w:val="00D36B9F"/>
    <w:rsid w:val="00D4063B"/>
    <w:rsid w:val="00D406A8"/>
    <w:rsid w:val="00D411E6"/>
    <w:rsid w:val="00D41816"/>
    <w:rsid w:val="00D4223F"/>
    <w:rsid w:val="00D426BD"/>
    <w:rsid w:val="00D42BEF"/>
    <w:rsid w:val="00D42F7E"/>
    <w:rsid w:val="00D435A3"/>
    <w:rsid w:val="00D43CE9"/>
    <w:rsid w:val="00D47004"/>
    <w:rsid w:val="00D47521"/>
    <w:rsid w:val="00D4763F"/>
    <w:rsid w:val="00D479A4"/>
    <w:rsid w:val="00D506DA"/>
    <w:rsid w:val="00D513B1"/>
    <w:rsid w:val="00D51C0A"/>
    <w:rsid w:val="00D51FE7"/>
    <w:rsid w:val="00D52573"/>
    <w:rsid w:val="00D53AE5"/>
    <w:rsid w:val="00D53E35"/>
    <w:rsid w:val="00D54254"/>
    <w:rsid w:val="00D54B72"/>
    <w:rsid w:val="00D54B97"/>
    <w:rsid w:val="00D5580B"/>
    <w:rsid w:val="00D55DB0"/>
    <w:rsid w:val="00D562AA"/>
    <w:rsid w:val="00D56E06"/>
    <w:rsid w:val="00D57534"/>
    <w:rsid w:val="00D57778"/>
    <w:rsid w:val="00D6085B"/>
    <w:rsid w:val="00D60934"/>
    <w:rsid w:val="00D615F6"/>
    <w:rsid w:val="00D638D6"/>
    <w:rsid w:val="00D63D83"/>
    <w:rsid w:val="00D6561D"/>
    <w:rsid w:val="00D65EF5"/>
    <w:rsid w:val="00D66EB9"/>
    <w:rsid w:val="00D67D88"/>
    <w:rsid w:val="00D704E1"/>
    <w:rsid w:val="00D70F2C"/>
    <w:rsid w:val="00D71287"/>
    <w:rsid w:val="00D72553"/>
    <w:rsid w:val="00D74C80"/>
    <w:rsid w:val="00D7718F"/>
    <w:rsid w:val="00D77D1A"/>
    <w:rsid w:val="00D8063F"/>
    <w:rsid w:val="00D80ED1"/>
    <w:rsid w:val="00D83AD3"/>
    <w:rsid w:val="00D8589E"/>
    <w:rsid w:val="00D85CCF"/>
    <w:rsid w:val="00D85FF8"/>
    <w:rsid w:val="00D86725"/>
    <w:rsid w:val="00D86882"/>
    <w:rsid w:val="00D90398"/>
    <w:rsid w:val="00D90540"/>
    <w:rsid w:val="00D9088D"/>
    <w:rsid w:val="00D923C9"/>
    <w:rsid w:val="00D928C8"/>
    <w:rsid w:val="00D92C85"/>
    <w:rsid w:val="00D93B25"/>
    <w:rsid w:val="00D9422A"/>
    <w:rsid w:val="00D95CC0"/>
    <w:rsid w:val="00D967E6"/>
    <w:rsid w:val="00D97646"/>
    <w:rsid w:val="00DA18D6"/>
    <w:rsid w:val="00DA3297"/>
    <w:rsid w:val="00DA3671"/>
    <w:rsid w:val="00DA3D2C"/>
    <w:rsid w:val="00DA49F7"/>
    <w:rsid w:val="00DA5AF5"/>
    <w:rsid w:val="00DA71D5"/>
    <w:rsid w:val="00DA78C5"/>
    <w:rsid w:val="00DA7C35"/>
    <w:rsid w:val="00DA7D9A"/>
    <w:rsid w:val="00DB20A9"/>
    <w:rsid w:val="00DB25AC"/>
    <w:rsid w:val="00DB35A4"/>
    <w:rsid w:val="00DB3D05"/>
    <w:rsid w:val="00DB3E0F"/>
    <w:rsid w:val="00DB4238"/>
    <w:rsid w:val="00DB4FB8"/>
    <w:rsid w:val="00DB681F"/>
    <w:rsid w:val="00DB686B"/>
    <w:rsid w:val="00DB6945"/>
    <w:rsid w:val="00DB728A"/>
    <w:rsid w:val="00DB770E"/>
    <w:rsid w:val="00DC026E"/>
    <w:rsid w:val="00DC05BD"/>
    <w:rsid w:val="00DC1C97"/>
    <w:rsid w:val="00DC1F40"/>
    <w:rsid w:val="00DC3255"/>
    <w:rsid w:val="00DC4624"/>
    <w:rsid w:val="00DC55BA"/>
    <w:rsid w:val="00DC6A78"/>
    <w:rsid w:val="00DD1013"/>
    <w:rsid w:val="00DD1217"/>
    <w:rsid w:val="00DD3A1B"/>
    <w:rsid w:val="00DD4A8D"/>
    <w:rsid w:val="00DD4A9D"/>
    <w:rsid w:val="00DD5837"/>
    <w:rsid w:val="00DD6301"/>
    <w:rsid w:val="00DD63B6"/>
    <w:rsid w:val="00DD6DCF"/>
    <w:rsid w:val="00DD7873"/>
    <w:rsid w:val="00DE01C8"/>
    <w:rsid w:val="00DE0745"/>
    <w:rsid w:val="00DE0F69"/>
    <w:rsid w:val="00DE1F58"/>
    <w:rsid w:val="00DE6078"/>
    <w:rsid w:val="00DE6EA2"/>
    <w:rsid w:val="00DE7525"/>
    <w:rsid w:val="00DE7789"/>
    <w:rsid w:val="00DF11BF"/>
    <w:rsid w:val="00DF196B"/>
    <w:rsid w:val="00DF2884"/>
    <w:rsid w:val="00DF4023"/>
    <w:rsid w:val="00DF4D94"/>
    <w:rsid w:val="00DF510B"/>
    <w:rsid w:val="00DF51AA"/>
    <w:rsid w:val="00DF67F4"/>
    <w:rsid w:val="00DF7631"/>
    <w:rsid w:val="00DF76CF"/>
    <w:rsid w:val="00E0140A"/>
    <w:rsid w:val="00E01D06"/>
    <w:rsid w:val="00E026C7"/>
    <w:rsid w:val="00E037D6"/>
    <w:rsid w:val="00E03A0A"/>
    <w:rsid w:val="00E04BF1"/>
    <w:rsid w:val="00E04CBD"/>
    <w:rsid w:val="00E050C4"/>
    <w:rsid w:val="00E061E8"/>
    <w:rsid w:val="00E068E6"/>
    <w:rsid w:val="00E06FFD"/>
    <w:rsid w:val="00E070CC"/>
    <w:rsid w:val="00E071BC"/>
    <w:rsid w:val="00E075A9"/>
    <w:rsid w:val="00E07731"/>
    <w:rsid w:val="00E07847"/>
    <w:rsid w:val="00E07A86"/>
    <w:rsid w:val="00E102EC"/>
    <w:rsid w:val="00E10987"/>
    <w:rsid w:val="00E11088"/>
    <w:rsid w:val="00E11CB4"/>
    <w:rsid w:val="00E1209A"/>
    <w:rsid w:val="00E13A0D"/>
    <w:rsid w:val="00E149C5"/>
    <w:rsid w:val="00E14B46"/>
    <w:rsid w:val="00E14F4F"/>
    <w:rsid w:val="00E152CC"/>
    <w:rsid w:val="00E1639E"/>
    <w:rsid w:val="00E16D49"/>
    <w:rsid w:val="00E16D5E"/>
    <w:rsid w:val="00E1753D"/>
    <w:rsid w:val="00E20D00"/>
    <w:rsid w:val="00E240B9"/>
    <w:rsid w:val="00E24CD8"/>
    <w:rsid w:val="00E27BF9"/>
    <w:rsid w:val="00E30762"/>
    <w:rsid w:val="00E3135C"/>
    <w:rsid w:val="00E31D13"/>
    <w:rsid w:val="00E33A8F"/>
    <w:rsid w:val="00E3492E"/>
    <w:rsid w:val="00E3505D"/>
    <w:rsid w:val="00E35952"/>
    <w:rsid w:val="00E360A3"/>
    <w:rsid w:val="00E37E86"/>
    <w:rsid w:val="00E40242"/>
    <w:rsid w:val="00E40808"/>
    <w:rsid w:val="00E41224"/>
    <w:rsid w:val="00E42903"/>
    <w:rsid w:val="00E42A2D"/>
    <w:rsid w:val="00E46A91"/>
    <w:rsid w:val="00E51FDD"/>
    <w:rsid w:val="00E52DFD"/>
    <w:rsid w:val="00E544D6"/>
    <w:rsid w:val="00E54FB2"/>
    <w:rsid w:val="00E5509C"/>
    <w:rsid w:val="00E551AE"/>
    <w:rsid w:val="00E55AD0"/>
    <w:rsid w:val="00E56BF1"/>
    <w:rsid w:val="00E57D3B"/>
    <w:rsid w:val="00E61227"/>
    <w:rsid w:val="00E632EE"/>
    <w:rsid w:val="00E63E25"/>
    <w:rsid w:val="00E6420C"/>
    <w:rsid w:val="00E6502A"/>
    <w:rsid w:val="00E658F5"/>
    <w:rsid w:val="00E66344"/>
    <w:rsid w:val="00E669DE"/>
    <w:rsid w:val="00E66C84"/>
    <w:rsid w:val="00E67128"/>
    <w:rsid w:val="00E67D28"/>
    <w:rsid w:val="00E67FBF"/>
    <w:rsid w:val="00E70267"/>
    <w:rsid w:val="00E70F6D"/>
    <w:rsid w:val="00E71940"/>
    <w:rsid w:val="00E721A7"/>
    <w:rsid w:val="00E730F9"/>
    <w:rsid w:val="00E73495"/>
    <w:rsid w:val="00E74568"/>
    <w:rsid w:val="00E7607B"/>
    <w:rsid w:val="00E7711E"/>
    <w:rsid w:val="00E773CA"/>
    <w:rsid w:val="00E77D3E"/>
    <w:rsid w:val="00E8061F"/>
    <w:rsid w:val="00E80C88"/>
    <w:rsid w:val="00E81FCC"/>
    <w:rsid w:val="00E82863"/>
    <w:rsid w:val="00E84E57"/>
    <w:rsid w:val="00E85553"/>
    <w:rsid w:val="00E85604"/>
    <w:rsid w:val="00E85D24"/>
    <w:rsid w:val="00E872E3"/>
    <w:rsid w:val="00E9089E"/>
    <w:rsid w:val="00E90D6E"/>
    <w:rsid w:val="00E91842"/>
    <w:rsid w:val="00E91AE6"/>
    <w:rsid w:val="00E9307F"/>
    <w:rsid w:val="00E94730"/>
    <w:rsid w:val="00E94CA7"/>
    <w:rsid w:val="00E953F0"/>
    <w:rsid w:val="00E95564"/>
    <w:rsid w:val="00E96145"/>
    <w:rsid w:val="00E96D9C"/>
    <w:rsid w:val="00EA0180"/>
    <w:rsid w:val="00EA0407"/>
    <w:rsid w:val="00EA08B5"/>
    <w:rsid w:val="00EA1C49"/>
    <w:rsid w:val="00EA209D"/>
    <w:rsid w:val="00EA23B7"/>
    <w:rsid w:val="00EA28F9"/>
    <w:rsid w:val="00EA3AE8"/>
    <w:rsid w:val="00EA3BD6"/>
    <w:rsid w:val="00EA4B71"/>
    <w:rsid w:val="00EA51A0"/>
    <w:rsid w:val="00EA69C0"/>
    <w:rsid w:val="00EA6BDE"/>
    <w:rsid w:val="00EA768F"/>
    <w:rsid w:val="00EB0373"/>
    <w:rsid w:val="00EB13B7"/>
    <w:rsid w:val="00EB1533"/>
    <w:rsid w:val="00EB2C26"/>
    <w:rsid w:val="00EB33F0"/>
    <w:rsid w:val="00EB399B"/>
    <w:rsid w:val="00EB3D81"/>
    <w:rsid w:val="00EB3FC1"/>
    <w:rsid w:val="00EB4913"/>
    <w:rsid w:val="00EB4E54"/>
    <w:rsid w:val="00EB5C0B"/>
    <w:rsid w:val="00EB60DF"/>
    <w:rsid w:val="00EB6AC4"/>
    <w:rsid w:val="00EB6C61"/>
    <w:rsid w:val="00EB6CE9"/>
    <w:rsid w:val="00EC0145"/>
    <w:rsid w:val="00EC15E5"/>
    <w:rsid w:val="00EC3271"/>
    <w:rsid w:val="00EC38C9"/>
    <w:rsid w:val="00EC3B06"/>
    <w:rsid w:val="00EC4AC8"/>
    <w:rsid w:val="00EC519F"/>
    <w:rsid w:val="00EC5664"/>
    <w:rsid w:val="00EC5A09"/>
    <w:rsid w:val="00EC6122"/>
    <w:rsid w:val="00EC77B2"/>
    <w:rsid w:val="00EC7838"/>
    <w:rsid w:val="00ED04A9"/>
    <w:rsid w:val="00ED04AD"/>
    <w:rsid w:val="00ED134A"/>
    <w:rsid w:val="00ED1D2B"/>
    <w:rsid w:val="00ED240D"/>
    <w:rsid w:val="00ED277F"/>
    <w:rsid w:val="00ED387F"/>
    <w:rsid w:val="00ED4F43"/>
    <w:rsid w:val="00ED5C90"/>
    <w:rsid w:val="00ED72F1"/>
    <w:rsid w:val="00ED7AC0"/>
    <w:rsid w:val="00EE0098"/>
    <w:rsid w:val="00EE148F"/>
    <w:rsid w:val="00EE1B9E"/>
    <w:rsid w:val="00EE1CAF"/>
    <w:rsid w:val="00EE3DD0"/>
    <w:rsid w:val="00EE405B"/>
    <w:rsid w:val="00EE5B11"/>
    <w:rsid w:val="00EE6135"/>
    <w:rsid w:val="00EE66FF"/>
    <w:rsid w:val="00EE7FAE"/>
    <w:rsid w:val="00EF0F1B"/>
    <w:rsid w:val="00EF0FC7"/>
    <w:rsid w:val="00EF21E1"/>
    <w:rsid w:val="00EF222E"/>
    <w:rsid w:val="00EF3CF0"/>
    <w:rsid w:val="00EF5C05"/>
    <w:rsid w:val="00EF6F0C"/>
    <w:rsid w:val="00EF727D"/>
    <w:rsid w:val="00EF7C22"/>
    <w:rsid w:val="00EF7D4D"/>
    <w:rsid w:val="00F00F55"/>
    <w:rsid w:val="00F02512"/>
    <w:rsid w:val="00F04184"/>
    <w:rsid w:val="00F05049"/>
    <w:rsid w:val="00F05473"/>
    <w:rsid w:val="00F0586F"/>
    <w:rsid w:val="00F05FA6"/>
    <w:rsid w:val="00F06793"/>
    <w:rsid w:val="00F06A92"/>
    <w:rsid w:val="00F06B86"/>
    <w:rsid w:val="00F0701C"/>
    <w:rsid w:val="00F0734A"/>
    <w:rsid w:val="00F077BB"/>
    <w:rsid w:val="00F07A38"/>
    <w:rsid w:val="00F10484"/>
    <w:rsid w:val="00F104C4"/>
    <w:rsid w:val="00F1234E"/>
    <w:rsid w:val="00F12679"/>
    <w:rsid w:val="00F14461"/>
    <w:rsid w:val="00F149A2"/>
    <w:rsid w:val="00F15282"/>
    <w:rsid w:val="00F15ACE"/>
    <w:rsid w:val="00F15E1A"/>
    <w:rsid w:val="00F17666"/>
    <w:rsid w:val="00F17A87"/>
    <w:rsid w:val="00F17F34"/>
    <w:rsid w:val="00F20165"/>
    <w:rsid w:val="00F2037D"/>
    <w:rsid w:val="00F205BE"/>
    <w:rsid w:val="00F20791"/>
    <w:rsid w:val="00F20BC8"/>
    <w:rsid w:val="00F21B23"/>
    <w:rsid w:val="00F22753"/>
    <w:rsid w:val="00F22970"/>
    <w:rsid w:val="00F23D11"/>
    <w:rsid w:val="00F25374"/>
    <w:rsid w:val="00F25F6F"/>
    <w:rsid w:val="00F26157"/>
    <w:rsid w:val="00F2659D"/>
    <w:rsid w:val="00F26A6A"/>
    <w:rsid w:val="00F26A87"/>
    <w:rsid w:val="00F2712C"/>
    <w:rsid w:val="00F2740B"/>
    <w:rsid w:val="00F27EA4"/>
    <w:rsid w:val="00F30600"/>
    <w:rsid w:val="00F307F5"/>
    <w:rsid w:val="00F308BE"/>
    <w:rsid w:val="00F30AFF"/>
    <w:rsid w:val="00F3377E"/>
    <w:rsid w:val="00F3394E"/>
    <w:rsid w:val="00F33F6F"/>
    <w:rsid w:val="00F35405"/>
    <w:rsid w:val="00F368C8"/>
    <w:rsid w:val="00F368CC"/>
    <w:rsid w:val="00F371C0"/>
    <w:rsid w:val="00F403C1"/>
    <w:rsid w:val="00F409EF"/>
    <w:rsid w:val="00F40B2B"/>
    <w:rsid w:val="00F413C7"/>
    <w:rsid w:val="00F42467"/>
    <w:rsid w:val="00F434DF"/>
    <w:rsid w:val="00F43832"/>
    <w:rsid w:val="00F43CAA"/>
    <w:rsid w:val="00F43EBB"/>
    <w:rsid w:val="00F442E6"/>
    <w:rsid w:val="00F44EF4"/>
    <w:rsid w:val="00F451D0"/>
    <w:rsid w:val="00F45D1C"/>
    <w:rsid w:val="00F46106"/>
    <w:rsid w:val="00F474B7"/>
    <w:rsid w:val="00F509BD"/>
    <w:rsid w:val="00F51475"/>
    <w:rsid w:val="00F51498"/>
    <w:rsid w:val="00F51A2A"/>
    <w:rsid w:val="00F51AC5"/>
    <w:rsid w:val="00F52077"/>
    <w:rsid w:val="00F52494"/>
    <w:rsid w:val="00F53E48"/>
    <w:rsid w:val="00F541FC"/>
    <w:rsid w:val="00F54BFB"/>
    <w:rsid w:val="00F54C2F"/>
    <w:rsid w:val="00F552FE"/>
    <w:rsid w:val="00F5553B"/>
    <w:rsid w:val="00F55EB4"/>
    <w:rsid w:val="00F56BA6"/>
    <w:rsid w:val="00F56FAC"/>
    <w:rsid w:val="00F571F9"/>
    <w:rsid w:val="00F57709"/>
    <w:rsid w:val="00F57924"/>
    <w:rsid w:val="00F60093"/>
    <w:rsid w:val="00F603B4"/>
    <w:rsid w:val="00F61A28"/>
    <w:rsid w:val="00F625FF"/>
    <w:rsid w:val="00F62A5B"/>
    <w:rsid w:val="00F70888"/>
    <w:rsid w:val="00F70E06"/>
    <w:rsid w:val="00F73254"/>
    <w:rsid w:val="00F745F8"/>
    <w:rsid w:val="00F7487C"/>
    <w:rsid w:val="00F74EB8"/>
    <w:rsid w:val="00F75027"/>
    <w:rsid w:val="00F75F99"/>
    <w:rsid w:val="00F76157"/>
    <w:rsid w:val="00F76319"/>
    <w:rsid w:val="00F763BC"/>
    <w:rsid w:val="00F76E58"/>
    <w:rsid w:val="00F77A11"/>
    <w:rsid w:val="00F807A5"/>
    <w:rsid w:val="00F81204"/>
    <w:rsid w:val="00F82215"/>
    <w:rsid w:val="00F82B64"/>
    <w:rsid w:val="00F82C89"/>
    <w:rsid w:val="00F83300"/>
    <w:rsid w:val="00F834E7"/>
    <w:rsid w:val="00F83BBF"/>
    <w:rsid w:val="00F83D7D"/>
    <w:rsid w:val="00F86108"/>
    <w:rsid w:val="00F86AF3"/>
    <w:rsid w:val="00F876C9"/>
    <w:rsid w:val="00F87B5F"/>
    <w:rsid w:val="00F9019B"/>
    <w:rsid w:val="00F909E4"/>
    <w:rsid w:val="00F90CC8"/>
    <w:rsid w:val="00F91C5D"/>
    <w:rsid w:val="00F91CF7"/>
    <w:rsid w:val="00F92DFD"/>
    <w:rsid w:val="00F93129"/>
    <w:rsid w:val="00F9316B"/>
    <w:rsid w:val="00F96613"/>
    <w:rsid w:val="00F9670E"/>
    <w:rsid w:val="00FA1564"/>
    <w:rsid w:val="00FA1804"/>
    <w:rsid w:val="00FA1FA1"/>
    <w:rsid w:val="00FA36DC"/>
    <w:rsid w:val="00FA3D3C"/>
    <w:rsid w:val="00FA5991"/>
    <w:rsid w:val="00FA5CC9"/>
    <w:rsid w:val="00FA5FBA"/>
    <w:rsid w:val="00FA61E0"/>
    <w:rsid w:val="00FA6D12"/>
    <w:rsid w:val="00FB07CC"/>
    <w:rsid w:val="00FB0C30"/>
    <w:rsid w:val="00FB4790"/>
    <w:rsid w:val="00FB48AE"/>
    <w:rsid w:val="00FB7E7E"/>
    <w:rsid w:val="00FC154A"/>
    <w:rsid w:val="00FC16EF"/>
    <w:rsid w:val="00FC19CA"/>
    <w:rsid w:val="00FC24E6"/>
    <w:rsid w:val="00FC30B7"/>
    <w:rsid w:val="00FC3698"/>
    <w:rsid w:val="00FC48FD"/>
    <w:rsid w:val="00FC498E"/>
    <w:rsid w:val="00FC4C24"/>
    <w:rsid w:val="00FC5FD7"/>
    <w:rsid w:val="00FC61DB"/>
    <w:rsid w:val="00FC65F5"/>
    <w:rsid w:val="00FC6D62"/>
    <w:rsid w:val="00FC6D8C"/>
    <w:rsid w:val="00FC7315"/>
    <w:rsid w:val="00FC73AC"/>
    <w:rsid w:val="00FC79B1"/>
    <w:rsid w:val="00FD11B3"/>
    <w:rsid w:val="00FD1538"/>
    <w:rsid w:val="00FD1D44"/>
    <w:rsid w:val="00FD26A1"/>
    <w:rsid w:val="00FD3118"/>
    <w:rsid w:val="00FD4DAF"/>
    <w:rsid w:val="00FD55CA"/>
    <w:rsid w:val="00FD5680"/>
    <w:rsid w:val="00FD5745"/>
    <w:rsid w:val="00FD7D44"/>
    <w:rsid w:val="00FE0B95"/>
    <w:rsid w:val="00FE0CC6"/>
    <w:rsid w:val="00FE0EE4"/>
    <w:rsid w:val="00FE0F6F"/>
    <w:rsid w:val="00FE22F7"/>
    <w:rsid w:val="00FE2A2F"/>
    <w:rsid w:val="00FE4E98"/>
    <w:rsid w:val="00FE590F"/>
    <w:rsid w:val="00FE59AC"/>
    <w:rsid w:val="00FF01B4"/>
    <w:rsid w:val="00FF0B7F"/>
    <w:rsid w:val="00FF1DCE"/>
    <w:rsid w:val="00FF28CC"/>
    <w:rsid w:val="00FF2E7B"/>
    <w:rsid w:val="00FF3537"/>
    <w:rsid w:val="00FF3DC6"/>
    <w:rsid w:val="00FF51DF"/>
    <w:rsid w:val="00FF5A34"/>
    <w:rsid w:val="00FF64EC"/>
    <w:rsid w:val="00FF6742"/>
    <w:rsid w:val="00FF6CDC"/>
    <w:rsid w:val="00FF716F"/>
    <w:rsid w:val="00FF7625"/>
    <w:rsid w:val="651731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E41C2A4"/>
  <w15:docId w15:val="{CC31F0D2-58CE-4FD2-93D8-675EAC623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4"/>
        <w:szCs w:val="24"/>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uiPriority="99"/>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10B75"/>
    <w:pPr>
      <w:spacing w:after="120"/>
    </w:pPr>
    <w:rPr>
      <w:rFonts w:ascii="Franklin Gothic Book" w:hAnsi="Franklin Gothic Book"/>
      <w:sz w:val="22"/>
    </w:rPr>
  </w:style>
  <w:style w:type="paragraph" w:styleId="Heading1">
    <w:name w:val="heading 1"/>
    <w:basedOn w:val="Normal"/>
    <w:next w:val="Normal"/>
    <w:link w:val="Heading1Char"/>
    <w:qFormat/>
    <w:rsid w:val="00910B75"/>
    <w:pPr>
      <w:keepNext/>
      <w:keepLines/>
      <w:pageBreakBefore/>
      <w:spacing w:before="360"/>
      <w:jc w:val="center"/>
      <w:outlineLvl w:val="0"/>
    </w:pPr>
    <w:rPr>
      <w:rFonts w:eastAsiaTheme="majorEastAsia" w:cstheme="majorBidi"/>
      <w:b/>
      <w:bCs/>
      <w:caps/>
      <w:color w:val="000000"/>
      <w:sz w:val="24"/>
      <w:szCs w:val="28"/>
    </w:rPr>
  </w:style>
  <w:style w:type="paragraph" w:styleId="Heading2">
    <w:name w:val="heading 2"/>
    <w:basedOn w:val="Normal"/>
    <w:next w:val="Normal"/>
    <w:link w:val="Heading2Char"/>
    <w:unhideWhenUsed/>
    <w:qFormat/>
    <w:rsid w:val="00910B75"/>
    <w:pPr>
      <w:keepNext/>
      <w:keepLines/>
      <w:spacing w:before="200"/>
      <w:outlineLvl w:val="1"/>
    </w:pPr>
    <w:rPr>
      <w:rFonts w:eastAsiaTheme="majorEastAsia" w:cstheme="majorBidi"/>
      <w:b/>
      <w:bCs/>
      <w:color w:val="1B4E91"/>
      <w:sz w:val="24"/>
      <w:szCs w:val="26"/>
    </w:rPr>
  </w:style>
  <w:style w:type="paragraph" w:styleId="Heading3">
    <w:name w:val="heading 3"/>
    <w:basedOn w:val="Normal"/>
    <w:next w:val="Normal"/>
    <w:link w:val="Heading3Char"/>
    <w:unhideWhenUsed/>
    <w:qFormat/>
    <w:rsid w:val="00910B75"/>
    <w:pPr>
      <w:keepNext/>
      <w:keepLines/>
      <w:spacing w:before="200"/>
      <w:outlineLvl w:val="2"/>
    </w:pPr>
    <w:rPr>
      <w:rFonts w:eastAsiaTheme="majorEastAsia" w:cstheme="majorBidi"/>
      <w:b/>
      <w:bCs/>
      <w:color w:val="43B02A"/>
      <w:szCs w:val="26"/>
    </w:rPr>
  </w:style>
  <w:style w:type="paragraph" w:styleId="Heading4">
    <w:name w:val="heading 4"/>
    <w:basedOn w:val="Normal"/>
    <w:next w:val="Normal"/>
    <w:link w:val="Heading4Char"/>
    <w:unhideWhenUsed/>
    <w:qFormat/>
    <w:rsid w:val="00910B75"/>
    <w:pPr>
      <w:keepNext/>
      <w:keepLines/>
      <w:spacing w:before="200"/>
      <w:outlineLvl w:val="3"/>
    </w:pPr>
    <w:rPr>
      <w:rFonts w:eastAsiaTheme="majorEastAsia" w:cstheme="majorBidi"/>
      <w:b/>
      <w:bCs/>
      <w:i/>
      <w:iCs/>
      <w:color w:val="1B4E91"/>
      <w:szCs w:val="26"/>
    </w:rPr>
  </w:style>
  <w:style w:type="paragraph" w:styleId="Heading5">
    <w:name w:val="heading 5"/>
    <w:basedOn w:val="Normal"/>
    <w:next w:val="Normal"/>
    <w:link w:val="Heading5Char"/>
    <w:unhideWhenUsed/>
    <w:qFormat/>
    <w:rsid w:val="00910B75"/>
    <w:pPr>
      <w:keepNext/>
      <w:keepLines/>
      <w:spacing w:before="200"/>
      <w:outlineLvl w:val="4"/>
    </w:pPr>
    <w:rPr>
      <w:rFonts w:asciiTheme="majorHAnsi" w:eastAsiaTheme="majorEastAsia" w:hAnsiTheme="majorHAnsi" w:cstheme="majorBidi"/>
      <w:b/>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10B75"/>
    <w:rPr>
      <w:rFonts w:ascii="Franklin Gothic Book" w:eastAsiaTheme="majorEastAsia" w:hAnsi="Franklin Gothic Book" w:cstheme="majorBidi"/>
      <w:b/>
      <w:bCs/>
      <w:caps/>
      <w:color w:val="000000"/>
      <w:szCs w:val="28"/>
    </w:rPr>
  </w:style>
  <w:style w:type="character" w:customStyle="1" w:styleId="Heading2Char">
    <w:name w:val="Heading 2 Char"/>
    <w:basedOn w:val="DefaultParagraphFont"/>
    <w:link w:val="Heading2"/>
    <w:rsid w:val="00910B75"/>
    <w:rPr>
      <w:rFonts w:ascii="Franklin Gothic Book" w:eastAsiaTheme="majorEastAsia" w:hAnsi="Franklin Gothic Book" w:cstheme="majorBidi"/>
      <w:b/>
      <w:bCs/>
      <w:color w:val="1B4E91"/>
      <w:szCs w:val="26"/>
    </w:rPr>
  </w:style>
  <w:style w:type="character" w:styleId="Hyperlink">
    <w:name w:val="Hyperlink"/>
    <w:basedOn w:val="DefaultParagraphFont"/>
    <w:uiPriority w:val="99"/>
    <w:rsid w:val="00910B75"/>
    <w:rPr>
      <w:color w:val="0000FF" w:themeColor="hyperlink"/>
      <w:u w:val="single"/>
    </w:rPr>
  </w:style>
  <w:style w:type="table" w:styleId="TableGrid">
    <w:name w:val="Table Grid"/>
    <w:basedOn w:val="TableNormal"/>
    <w:uiPriority w:val="59"/>
    <w:rsid w:val="00910B75"/>
    <w:pPr>
      <w:spacing w:after="240"/>
    </w:pPr>
    <w:rPr>
      <w:rFonts w:eastAsiaTheme="minorEastAsia" w:cstheme="minorBidi"/>
      <w:szCs w:val="22"/>
    </w:rPr>
    <w:tblPr>
      <w:jc w:val="center"/>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CellMar>
        <w:left w:w="0" w:type="dxa"/>
        <w:right w:w="0" w:type="dxa"/>
      </w:tblCellMar>
    </w:tblPr>
    <w:trPr>
      <w:cantSplit/>
      <w:jc w:val="center"/>
    </w:trPr>
    <w:tblStylePr w:type="firstRow">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l2br w:val="nil"/>
          <w:tr2bl w:val="nil"/>
        </w:tcBorders>
        <w:shd w:val="clear" w:color="auto" w:fill="43B02A"/>
      </w:tcPr>
    </w:tblStylePr>
  </w:style>
  <w:style w:type="paragraph" w:styleId="BalloonText">
    <w:name w:val="Balloon Text"/>
    <w:basedOn w:val="Normal"/>
    <w:link w:val="BalloonTextChar"/>
    <w:rsid w:val="00910B75"/>
    <w:pPr>
      <w:spacing w:after="0"/>
    </w:pPr>
    <w:rPr>
      <w:rFonts w:ascii="Tahoma" w:hAnsi="Tahoma" w:cs="Tahoma"/>
      <w:sz w:val="16"/>
      <w:szCs w:val="16"/>
    </w:rPr>
  </w:style>
  <w:style w:type="character" w:customStyle="1" w:styleId="BalloonTextChar">
    <w:name w:val="Balloon Text Char"/>
    <w:basedOn w:val="DefaultParagraphFont"/>
    <w:link w:val="BalloonText"/>
    <w:rsid w:val="00910B75"/>
    <w:rPr>
      <w:rFonts w:ascii="Tahoma" w:hAnsi="Tahoma" w:cs="Tahoma"/>
      <w:sz w:val="16"/>
      <w:szCs w:val="16"/>
    </w:rPr>
  </w:style>
  <w:style w:type="paragraph" w:styleId="ListParagraph">
    <w:name w:val="List Paragraph"/>
    <w:basedOn w:val="Normal"/>
    <w:uiPriority w:val="34"/>
    <w:qFormat/>
    <w:rsid w:val="00910B75"/>
    <w:pPr>
      <w:numPr>
        <w:numId w:val="1"/>
      </w:numPr>
    </w:pPr>
    <w:rPr>
      <w:rFonts w:eastAsiaTheme="minorEastAsia" w:cs="Calibri"/>
      <w:szCs w:val="22"/>
    </w:rPr>
  </w:style>
  <w:style w:type="table" w:styleId="LightList-Accent1">
    <w:name w:val="Light List Accent 1"/>
    <w:basedOn w:val="TableNormal"/>
    <w:uiPriority w:val="61"/>
    <w:rsid w:val="00910B75"/>
    <w:rPr>
      <w:rFonts w:eastAsiaTheme="minorEastAsia"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Body">
    <w:name w:val="Table Body"/>
    <w:qFormat/>
    <w:rsid w:val="00910B75"/>
    <w:pPr>
      <w:autoSpaceDE w:val="0"/>
      <w:autoSpaceDN w:val="0"/>
      <w:adjustRightInd w:val="0"/>
    </w:pPr>
    <w:rPr>
      <w:rFonts w:ascii="Arial" w:hAnsi="Arial" w:cs="Arial"/>
      <w:color w:val="000000"/>
      <w:sz w:val="20"/>
      <w:szCs w:val="23"/>
    </w:rPr>
  </w:style>
  <w:style w:type="character" w:customStyle="1" w:styleId="Heading3Char">
    <w:name w:val="Heading 3 Char"/>
    <w:basedOn w:val="DefaultParagraphFont"/>
    <w:link w:val="Heading3"/>
    <w:rsid w:val="00910B75"/>
    <w:rPr>
      <w:rFonts w:ascii="Franklin Gothic Book" w:eastAsiaTheme="majorEastAsia" w:hAnsi="Franklin Gothic Book" w:cstheme="majorBidi"/>
      <w:b/>
      <w:bCs/>
      <w:color w:val="43B02A"/>
      <w:sz w:val="22"/>
      <w:szCs w:val="26"/>
    </w:rPr>
  </w:style>
  <w:style w:type="paragraph" w:styleId="Caption">
    <w:name w:val="caption"/>
    <w:basedOn w:val="Normal"/>
    <w:next w:val="Normal"/>
    <w:unhideWhenUsed/>
    <w:qFormat/>
    <w:rsid w:val="00910B75"/>
    <w:pPr>
      <w:jc w:val="center"/>
    </w:pPr>
    <w:rPr>
      <w:rFonts w:ascii="Arial" w:eastAsiaTheme="minorEastAsia" w:hAnsi="Arial" w:cs="Arial"/>
      <w:bCs/>
      <w:sz w:val="20"/>
      <w:szCs w:val="18"/>
    </w:rPr>
  </w:style>
  <w:style w:type="character" w:customStyle="1" w:styleId="Heading4Char">
    <w:name w:val="Heading 4 Char"/>
    <w:basedOn w:val="DefaultParagraphFont"/>
    <w:link w:val="Heading4"/>
    <w:rsid w:val="00910B75"/>
    <w:rPr>
      <w:rFonts w:ascii="Franklin Gothic Book" w:eastAsiaTheme="majorEastAsia" w:hAnsi="Franklin Gothic Book" w:cstheme="majorBidi"/>
      <w:b/>
      <w:bCs/>
      <w:i/>
      <w:iCs/>
      <w:color w:val="1B4E91"/>
      <w:sz w:val="22"/>
      <w:szCs w:val="26"/>
    </w:rPr>
  </w:style>
  <w:style w:type="character" w:customStyle="1" w:styleId="Heading5Char">
    <w:name w:val="Heading 5 Char"/>
    <w:basedOn w:val="DefaultParagraphFont"/>
    <w:link w:val="Heading5"/>
    <w:rsid w:val="00910B75"/>
    <w:rPr>
      <w:rFonts w:asciiTheme="majorHAnsi" w:eastAsiaTheme="majorEastAsia" w:hAnsiTheme="majorHAnsi" w:cstheme="majorBidi"/>
      <w:b/>
      <w:color w:val="4F6228" w:themeColor="accent3" w:themeShade="80"/>
      <w:sz w:val="22"/>
    </w:rPr>
  </w:style>
  <w:style w:type="paragraph" w:customStyle="1" w:styleId="Number">
    <w:name w:val="Number"/>
    <w:qFormat/>
    <w:rsid w:val="00910B75"/>
    <w:pPr>
      <w:numPr>
        <w:numId w:val="2"/>
      </w:numPr>
      <w:ind w:left="360"/>
    </w:pPr>
    <w:rPr>
      <w:rFonts w:eastAsiaTheme="minorHAnsi" w:cstheme="minorBidi"/>
      <w:sz w:val="22"/>
      <w:szCs w:val="22"/>
    </w:rPr>
  </w:style>
  <w:style w:type="paragraph" w:customStyle="1" w:styleId="NumberwithSpace">
    <w:name w:val="Number with Space"/>
    <w:basedOn w:val="Number"/>
    <w:qFormat/>
    <w:rsid w:val="00910B75"/>
    <w:pPr>
      <w:spacing w:after="120"/>
      <w:ind w:left="720"/>
    </w:pPr>
    <w:rPr>
      <w:sz w:val="24"/>
    </w:rPr>
  </w:style>
  <w:style w:type="table" w:styleId="LightList-Accent3">
    <w:name w:val="Light List Accent 3"/>
    <w:basedOn w:val="TableNormal"/>
    <w:uiPriority w:val="61"/>
    <w:rsid w:val="00910B75"/>
    <w:rPr>
      <w:rFonts w:ascii="Arial" w:hAnsi="Arial"/>
      <w:sz w:val="20"/>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72" w:type="dxa"/>
        <w:left w:w="115" w:type="dxa"/>
        <w:bottom w:w="72" w:type="dxa"/>
        <w:right w:w="115"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rsid w:val="00910B75"/>
    <w:pPr>
      <w:spacing w:after="0"/>
    </w:pPr>
  </w:style>
  <w:style w:type="character" w:customStyle="1" w:styleId="HeaderChar">
    <w:name w:val="Header Char"/>
    <w:basedOn w:val="DefaultParagraphFont"/>
    <w:link w:val="Header"/>
    <w:rsid w:val="00910B75"/>
    <w:rPr>
      <w:rFonts w:ascii="Franklin Gothic Book" w:hAnsi="Franklin Gothic Book"/>
      <w:sz w:val="22"/>
    </w:rPr>
  </w:style>
  <w:style w:type="paragraph" w:styleId="Footer">
    <w:name w:val="footer"/>
    <w:basedOn w:val="Normal"/>
    <w:link w:val="FooterChar"/>
    <w:uiPriority w:val="99"/>
    <w:rsid w:val="00910B75"/>
    <w:pPr>
      <w:tabs>
        <w:tab w:val="center" w:pos="4680"/>
        <w:tab w:val="right" w:pos="9360"/>
      </w:tabs>
      <w:spacing w:after="0"/>
      <w:jc w:val="right"/>
    </w:pPr>
  </w:style>
  <w:style w:type="character" w:customStyle="1" w:styleId="FooterChar">
    <w:name w:val="Footer Char"/>
    <w:basedOn w:val="DefaultParagraphFont"/>
    <w:link w:val="Footer"/>
    <w:uiPriority w:val="99"/>
    <w:rsid w:val="00910B75"/>
    <w:rPr>
      <w:rFonts w:ascii="Franklin Gothic Book" w:hAnsi="Franklin Gothic Book"/>
      <w:sz w:val="22"/>
    </w:rPr>
  </w:style>
  <w:style w:type="paragraph" w:styleId="TOC1">
    <w:name w:val="toc 1"/>
    <w:basedOn w:val="Normal"/>
    <w:next w:val="Normal"/>
    <w:uiPriority w:val="39"/>
    <w:rsid w:val="00910B75"/>
    <w:pPr>
      <w:tabs>
        <w:tab w:val="right" w:leader="underscore" w:pos="9360"/>
      </w:tabs>
      <w:spacing w:before="120"/>
    </w:pPr>
    <w:rPr>
      <w:rFonts w:cs="Arial"/>
      <w:caps/>
      <w:noProof/>
      <w:szCs w:val="20"/>
    </w:rPr>
  </w:style>
  <w:style w:type="paragraph" w:styleId="TOC2">
    <w:name w:val="toc 2"/>
    <w:basedOn w:val="Normal"/>
    <w:next w:val="Normal"/>
    <w:uiPriority w:val="39"/>
    <w:rsid w:val="00910B75"/>
    <w:pPr>
      <w:tabs>
        <w:tab w:val="right" w:leader="underscore" w:pos="9360"/>
      </w:tabs>
      <w:spacing w:after="100"/>
      <w:ind w:left="240"/>
    </w:pPr>
    <w:rPr>
      <w:noProof/>
    </w:rPr>
  </w:style>
  <w:style w:type="paragraph" w:styleId="TOC3">
    <w:name w:val="toc 3"/>
    <w:basedOn w:val="Normal"/>
    <w:next w:val="Normal"/>
    <w:uiPriority w:val="39"/>
    <w:rsid w:val="00910B75"/>
    <w:pPr>
      <w:tabs>
        <w:tab w:val="right" w:leader="underscore" w:pos="9360"/>
      </w:tabs>
      <w:spacing w:after="100"/>
      <w:ind w:left="480"/>
    </w:pPr>
    <w:rPr>
      <w:noProof/>
    </w:rPr>
  </w:style>
  <w:style w:type="paragraph" w:styleId="TOC4">
    <w:name w:val="toc 4"/>
    <w:basedOn w:val="Normal"/>
    <w:next w:val="Normal"/>
    <w:uiPriority w:val="39"/>
    <w:rsid w:val="00910B75"/>
    <w:pPr>
      <w:tabs>
        <w:tab w:val="right" w:leader="underscore" w:pos="9360"/>
      </w:tabs>
      <w:spacing w:after="100"/>
      <w:ind w:left="720"/>
    </w:pPr>
  </w:style>
  <w:style w:type="paragraph" w:styleId="TOC5">
    <w:name w:val="toc 5"/>
    <w:basedOn w:val="Normal"/>
    <w:next w:val="Normal"/>
    <w:autoRedefine/>
    <w:uiPriority w:val="39"/>
    <w:rsid w:val="00910B75"/>
    <w:pPr>
      <w:spacing w:after="100"/>
      <w:ind w:left="960"/>
    </w:pPr>
  </w:style>
  <w:style w:type="paragraph" w:customStyle="1" w:styleId="Cover1">
    <w:name w:val="Cover 1"/>
    <w:qFormat/>
    <w:rsid w:val="00E5509C"/>
    <w:pPr>
      <w:spacing w:before="240" w:after="240"/>
      <w:jc w:val="center"/>
    </w:pPr>
    <w:rPr>
      <w:rFonts w:asciiTheme="majorHAnsi" w:hAnsiTheme="majorHAnsi" w:cs="Times New Roman"/>
      <w:sz w:val="72"/>
      <w:szCs w:val="20"/>
    </w:rPr>
  </w:style>
  <w:style w:type="paragraph" w:customStyle="1" w:styleId="Cover2">
    <w:name w:val="Cover 2"/>
    <w:qFormat/>
    <w:rsid w:val="00E5509C"/>
    <w:pPr>
      <w:jc w:val="center"/>
    </w:pPr>
    <w:rPr>
      <w:rFonts w:asciiTheme="majorHAnsi" w:hAnsiTheme="majorHAnsi" w:cs="Times New Roman"/>
      <w:b/>
      <w:sz w:val="56"/>
      <w:szCs w:val="48"/>
    </w:rPr>
  </w:style>
  <w:style w:type="paragraph" w:customStyle="1" w:styleId="Cover3">
    <w:name w:val="Cover 3"/>
    <w:qFormat/>
    <w:rsid w:val="00E5509C"/>
    <w:pPr>
      <w:spacing w:before="320" w:after="240"/>
      <w:jc w:val="center"/>
    </w:pPr>
    <w:rPr>
      <w:rFonts w:asciiTheme="majorHAnsi" w:hAnsiTheme="majorHAnsi" w:cs="Times New Roman"/>
      <w:sz w:val="48"/>
      <w:szCs w:val="20"/>
    </w:rPr>
  </w:style>
  <w:style w:type="character" w:styleId="CommentReference">
    <w:name w:val="annotation reference"/>
    <w:basedOn w:val="DefaultParagraphFont"/>
    <w:rsid w:val="00910B75"/>
    <w:rPr>
      <w:sz w:val="16"/>
      <w:szCs w:val="16"/>
    </w:rPr>
  </w:style>
  <w:style w:type="paragraph" w:styleId="CommentText">
    <w:name w:val="annotation text"/>
    <w:basedOn w:val="Normal"/>
    <w:link w:val="CommentTextChar"/>
    <w:rsid w:val="00910B75"/>
    <w:rPr>
      <w:sz w:val="20"/>
      <w:szCs w:val="20"/>
    </w:rPr>
  </w:style>
  <w:style w:type="character" w:customStyle="1" w:styleId="CommentTextChar">
    <w:name w:val="Comment Text Char"/>
    <w:basedOn w:val="DefaultParagraphFont"/>
    <w:link w:val="CommentText"/>
    <w:rsid w:val="00910B75"/>
    <w:rPr>
      <w:rFonts w:ascii="Franklin Gothic Book" w:hAnsi="Franklin Gothic Book"/>
      <w:sz w:val="20"/>
      <w:szCs w:val="20"/>
    </w:rPr>
  </w:style>
  <w:style w:type="paragraph" w:styleId="CommentSubject">
    <w:name w:val="annotation subject"/>
    <w:basedOn w:val="CommentText"/>
    <w:next w:val="CommentText"/>
    <w:link w:val="CommentSubjectChar"/>
    <w:rsid w:val="00910B75"/>
    <w:rPr>
      <w:b/>
      <w:bCs/>
    </w:rPr>
  </w:style>
  <w:style w:type="character" w:customStyle="1" w:styleId="CommentSubjectChar">
    <w:name w:val="Comment Subject Char"/>
    <w:basedOn w:val="CommentTextChar"/>
    <w:link w:val="CommentSubject"/>
    <w:rsid w:val="00910B75"/>
    <w:rPr>
      <w:rFonts w:ascii="Franklin Gothic Book" w:hAnsi="Franklin Gothic Book"/>
      <w:b/>
      <w:bCs/>
      <w:sz w:val="20"/>
      <w:szCs w:val="20"/>
    </w:rPr>
  </w:style>
  <w:style w:type="paragraph" w:styleId="TableofFigures">
    <w:name w:val="table of figures"/>
    <w:basedOn w:val="Normal"/>
    <w:next w:val="Normal"/>
    <w:uiPriority w:val="99"/>
    <w:rsid w:val="00910B75"/>
    <w:pPr>
      <w:tabs>
        <w:tab w:val="right" w:leader="dot" w:pos="9360"/>
      </w:tabs>
      <w:spacing w:after="60"/>
    </w:pPr>
    <w:rPr>
      <w:rFonts w:eastAsiaTheme="majorEastAsia" w:cs="Arial"/>
      <w:noProof/>
      <w:szCs w:val="20"/>
    </w:rPr>
  </w:style>
  <w:style w:type="table" w:styleId="MediumShading1-Accent3">
    <w:name w:val="Medium Shading 1 Accent 3"/>
    <w:basedOn w:val="TableNormal"/>
    <w:uiPriority w:val="63"/>
    <w:rsid w:val="00910B75"/>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TOAHeading">
    <w:name w:val="toa heading"/>
    <w:basedOn w:val="Normal"/>
    <w:next w:val="Normal"/>
    <w:rsid w:val="00910B75"/>
    <w:pPr>
      <w:keepNext/>
      <w:keepLines/>
      <w:pageBreakBefore/>
      <w:jc w:val="center"/>
    </w:pPr>
    <w:rPr>
      <w:rFonts w:cs="Calibri"/>
      <w:b/>
      <w:caps/>
      <w:sz w:val="28"/>
    </w:rPr>
  </w:style>
  <w:style w:type="paragraph" w:customStyle="1" w:styleId="SectionHeading">
    <w:name w:val="Section Heading"/>
    <w:basedOn w:val="Normal"/>
    <w:next w:val="Normal"/>
    <w:qFormat/>
    <w:rsid w:val="00910B75"/>
    <w:pPr>
      <w:keepNext/>
      <w:keepLines/>
      <w:spacing w:before="120"/>
    </w:pPr>
    <w:rPr>
      <w:rFonts w:cs="Calibri"/>
      <w:b/>
    </w:rPr>
  </w:style>
  <w:style w:type="numbering" w:customStyle="1" w:styleId="ListBullets">
    <w:name w:val="List Bullets"/>
    <w:uiPriority w:val="99"/>
    <w:rsid w:val="00910B75"/>
    <w:pPr>
      <w:numPr>
        <w:numId w:val="4"/>
      </w:numPr>
    </w:pPr>
  </w:style>
  <w:style w:type="character" w:styleId="Strong">
    <w:name w:val="Strong"/>
    <w:basedOn w:val="DefaultParagraphFont"/>
    <w:qFormat/>
    <w:rsid w:val="00910B75"/>
    <w:rPr>
      <w:b/>
      <w:bCs/>
    </w:rPr>
  </w:style>
  <w:style w:type="paragraph" w:styleId="ListBullet">
    <w:name w:val="List Bullet"/>
    <w:basedOn w:val="ListParagraph"/>
    <w:uiPriority w:val="99"/>
    <w:unhideWhenUsed/>
    <w:rsid w:val="00910B75"/>
    <w:pPr>
      <w:keepLines/>
      <w:numPr>
        <w:numId w:val="8"/>
      </w:numPr>
    </w:pPr>
    <w:rPr>
      <w:rFonts w:eastAsiaTheme="minorHAnsi" w:cstheme="minorBidi"/>
    </w:rPr>
  </w:style>
  <w:style w:type="paragraph" w:styleId="ListBullet2">
    <w:name w:val="List Bullet 2"/>
    <w:basedOn w:val="Normal"/>
    <w:uiPriority w:val="99"/>
    <w:unhideWhenUsed/>
    <w:rsid w:val="00910B75"/>
    <w:pPr>
      <w:keepLines/>
      <w:numPr>
        <w:ilvl w:val="1"/>
        <w:numId w:val="8"/>
      </w:numPr>
    </w:pPr>
    <w:rPr>
      <w:rFonts w:eastAsiaTheme="minorHAnsi" w:cstheme="minorBidi"/>
      <w:szCs w:val="22"/>
    </w:rPr>
  </w:style>
  <w:style w:type="paragraph" w:customStyle="1" w:styleId="Image">
    <w:name w:val="Image"/>
    <w:basedOn w:val="Normal"/>
    <w:qFormat/>
    <w:rsid w:val="00910B75"/>
    <w:pPr>
      <w:keepLines/>
      <w:jc w:val="center"/>
    </w:pPr>
    <w:rPr>
      <w:rFonts w:ascii="Times New Roman" w:eastAsiaTheme="minorHAnsi" w:hAnsi="Times New Roman" w:cstheme="minorBidi"/>
      <w:noProof/>
      <w:szCs w:val="22"/>
    </w:rPr>
  </w:style>
  <w:style w:type="paragraph" w:customStyle="1" w:styleId="TableText">
    <w:name w:val="Table Text"/>
    <w:basedOn w:val="Normal"/>
    <w:qFormat/>
    <w:rsid w:val="00910B75"/>
    <w:pPr>
      <w:spacing w:before="60" w:after="60"/>
      <w:ind w:left="115" w:right="115"/>
    </w:pPr>
    <w:rPr>
      <w:rFonts w:eastAsiaTheme="minorEastAsia" w:cs="Arial"/>
      <w:sz w:val="20"/>
      <w:szCs w:val="20"/>
    </w:rPr>
  </w:style>
  <w:style w:type="numbering" w:customStyle="1" w:styleId="ListNumbers">
    <w:name w:val="List Numbers"/>
    <w:uiPriority w:val="99"/>
    <w:rsid w:val="00910B75"/>
    <w:pPr>
      <w:numPr>
        <w:numId w:val="5"/>
      </w:numPr>
    </w:pPr>
  </w:style>
  <w:style w:type="paragraph" w:styleId="ListNumber">
    <w:name w:val="List Number"/>
    <w:basedOn w:val="ListParagraph"/>
    <w:uiPriority w:val="99"/>
    <w:unhideWhenUsed/>
    <w:rsid w:val="00910B75"/>
    <w:pPr>
      <w:keepLines/>
      <w:numPr>
        <w:numId w:val="11"/>
      </w:numPr>
      <w:spacing w:before="80" w:after="80"/>
    </w:pPr>
    <w:rPr>
      <w:rFonts w:eastAsiaTheme="minorHAnsi" w:cstheme="minorBidi"/>
    </w:rPr>
  </w:style>
  <w:style w:type="paragraph" w:styleId="ListNumber2">
    <w:name w:val="List Number 2"/>
    <w:basedOn w:val="Normal"/>
    <w:uiPriority w:val="99"/>
    <w:unhideWhenUsed/>
    <w:rsid w:val="00910B75"/>
    <w:pPr>
      <w:keepLines/>
      <w:numPr>
        <w:ilvl w:val="1"/>
        <w:numId w:val="11"/>
      </w:numPr>
      <w:spacing w:before="80" w:after="80"/>
    </w:pPr>
    <w:rPr>
      <w:rFonts w:eastAsiaTheme="minorHAnsi" w:cstheme="minorBidi"/>
      <w:szCs w:val="22"/>
    </w:rPr>
  </w:style>
  <w:style w:type="paragraph" w:customStyle="1" w:styleId="TableCaption">
    <w:name w:val="Table Caption"/>
    <w:basedOn w:val="Caption"/>
    <w:qFormat/>
    <w:rsid w:val="00910B75"/>
    <w:pPr>
      <w:keepNext/>
      <w:spacing w:before="240"/>
      <w:jc w:val="left"/>
    </w:pPr>
    <w:rPr>
      <w:rFonts w:ascii="Franklin Gothic Book" w:hAnsi="Franklin Gothic Book"/>
    </w:rPr>
  </w:style>
  <w:style w:type="paragraph" w:customStyle="1" w:styleId="TableHeader">
    <w:name w:val="Table Header"/>
    <w:basedOn w:val="TableText"/>
    <w:qFormat/>
    <w:rsid w:val="00910B75"/>
    <w:pPr>
      <w:keepNext/>
      <w:keepLines/>
      <w:jc w:val="center"/>
    </w:pPr>
    <w:rPr>
      <w:b/>
      <w:bCs/>
      <w:color w:val="FFFFFF" w:themeColor="background1"/>
    </w:rPr>
  </w:style>
  <w:style w:type="paragraph" w:customStyle="1" w:styleId="TableTextCenter">
    <w:name w:val="Table Text Center"/>
    <w:basedOn w:val="TableText"/>
    <w:qFormat/>
    <w:rsid w:val="00910B75"/>
    <w:pPr>
      <w:jc w:val="center"/>
    </w:pPr>
    <w:rPr>
      <w:noProof/>
    </w:rPr>
  </w:style>
  <w:style w:type="numbering" w:customStyle="1" w:styleId="TableBullets">
    <w:name w:val="Table Bullets"/>
    <w:uiPriority w:val="99"/>
    <w:rsid w:val="00910B75"/>
    <w:pPr>
      <w:numPr>
        <w:numId w:val="3"/>
      </w:numPr>
    </w:pPr>
  </w:style>
  <w:style w:type="paragraph" w:customStyle="1" w:styleId="TableTextBullet">
    <w:name w:val="Table Text Bullet"/>
    <w:basedOn w:val="TableText"/>
    <w:qFormat/>
    <w:rsid w:val="00910B75"/>
    <w:pPr>
      <w:numPr>
        <w:numId w:val="63"/>
      </w:numPr>
    </w:pPr>
    <w:rPr>
      <w:rFonts w:eastAsiaTheme="minorHAnsi" w:cstheme="minorBidi"/>
      <w:szCs w:val="22"/>
    </w:rPr>
  </w:style>
  <w:style w:type="paragraph" w:customStyle="1" w:styleId="TableTextBullet2">
    <w:name w:val="Table Text Bullet 2"/>
    <w:basedOn w:val="TableTextBullet"/>
    <w:qFormat/>
    <w:rsid w:val="00910B75"/>
    <w:pPr>
      <w:numPr>
        <w:ilvl w:val="1"/>
      </w:numPr>
    </w:pPr>
  </w:style>
  <w:style w:type="paragraph" w:customStyle="1" w:styleId="TableTextBullet3">
    <w:name w:val="Table Text Bullet 3"/>
    <w:basedOn w:val="TableTextBullet"/>
    <w:qFormat/>
    <w:rsid w:val="00910B75"/>
    <w:pPr>
      <w:numPr>
        <w:ilvl w:val="2"/>
      </w:numPr>
    </w:pPr>
  </w:style>
  <w:style w:type="paragraph" w:customStyle="1" w:styleId="NoteText">
    <w:name w:val="Note Text"/>
    <w:basedOn w:val="Normal"/>
    <w:qFormat/>
    <w:rsid w:val="00910B75"/>
    <w:pPr>
      <w:spacing w:before="80" w:after="80"/>
      <w:ind w:left="115" w:right="115"/>
    </w:pPr>
    <w:rPr>
      <w:rFonts w:cs="Calibri"/>
    </w:rPr>
  </w:style>
  <w:style w:type="paragraph" w:customStyle="1" w:styleId="NoteIcon">
    <w:name w:val="Note Icon"/>
    <w:basedOn w:val="NoteText"/>
    <w:qFormat/>
    <w:rsid w:val="00910B75"/>
    <w:pPr>
      <w:jc w:val="center"/>
    </w:pPr>
    <w:rPr>
      <w:rFonts w:cs="Arial"/>
      <w:noProof/>
    </w:rPr>
  </w:style>
  <w:style w:type="paragraph" w:styleId="ListBullet3">
    <w:name w:val="List Bullet 3"/>
    <w:basedOn w:val="Normal"/>
    <w:uiPriority w:val="99"/>
    <w:unhideWhenUsed/>
    <w:rsid w:val="00910B75"/>
    <w:pPr>
      <w:keepLines/>
      <w:numPr>
        <w:ilvl w:val="2"/>
        <w:numId w:val="8"/>
      </w:numPr>
    </w:pPr>
    <w:rPr>
      <w:rFonts w:eastAsiaTheme="minorHAnsi" w:cstheme="minorBidi"/>
      <w:szCs w:val="22"/>
    </w:rPr>
  </w:style>
  <w:style w:type="paragraph" w:customStyle="1" w:styleId="ImageCaption">
    <w:name w:val="Image Caption"/>
    <w:basedOn w:val="Caption"/>
    <w:next w:val="Image"/>
    <w:qFormat/>
    <w:rsid w:val="00910B75"/>
    <w:pPr>
      <w:keepNext/>
      <w:keepLines/>
    </w:pPr>
    <w:rPr>
      <w:rFonts w:ascii="Franklin Gothic Book" w:eastAsiaTheme="minorHAnsi" w:hAnsi="Franklin Gothic Book" w:cstheme="minorBidi"/>
    </w:rPr>
  </w:style>
  <w:style w:type="paragraph" w:styleId="NoteHeading">
    <w:name w:val="Note Heading"/>
    <w:basedOn w:val="Normal"/>
    <w:next w:val="Normal"/>
    <w:link w:val="NoteHeadingChar"/>
    <w:rsid w:val="00910B75"/>
    <w:pPr>
      <w:spacing w:after="60"/>
    </w:pPr>
    <w:rPr>
      <w:b/>
    </w:rPr>
  </w:style>
  <w:style w:type="character" w:customStyle="1" w:styleId="NoteHeadingChar">
    <w:name w:val="Note Heading Char"/>
    <w:basedOn w:val="DefaultParagraphFont"/>
    <w:link w:val="NoteHeading"/>
    <w:rsid w:val="00910B75"/>
    <w:rPr>
      <w:rFonts w:ascii="Franklin Gothic Book" w:hAnsi="Franklin Gothic Book"/>
      <w:b/>
      <w:sz w:val="22"/>
    </w:rPr>
  </w:style>
  <w:style w:type="paragraph" w:styleId="ListNumber3">
    <w:name w:val="List Number 3"/>
    <w:basedOn w:val="Normal"/>
    <w:uiPriority w:val="99"/>
    <w:unhideWhenUsed/>
    <w:rsid w:val="00910B75"/>
    <w:pPr>
      <w:keepLines/>
      <w:numPr>
        <w:ilvl w:val="2"/>
        <w:numId w:val="11"/>
      </w:numPr>
      <w:spacing w:before="80" w:after="80"/>
    </w:pPr>
    <w:rPr>
      <w:rFonts w:eastAsiaTheme="minorHAnsi" w:cstheme="minorBidi"/>
      <w:szCs w:val="22"/>
    </w:rPr>
  </w:style>
  <w:style w:type="table" w:customStyle="1" w:styleId="TableNote">
    <w:name w:val="Table Note"/>
    <w:basedOn w:val="TableNormal"/>
    <w:uiPriority w:val="99"/>
    <w:rsid w:val="00910B75"/>
    <w:rPr>
      <w:rFonts w:ascii="Arial" w:hAnsi="Arial"/>
      <w:sz w:val="20"/>
    </w:rPr>
    <w:tblPr>
      <w:jc w:val="center"/>
      <w:tblBorders>
        <w:insideV w:val="single" w:sz="4" w:space="0" w:color="auto"/>
      </w:tblBorders>
      <w:tblCellMar>
        <w:left w:w="0" w:type="dxa"/>
        <w:right w:w="0" w:type="dxa"/>
      </w:tblCellMar>
    </w:tblPr>
    <w:trPr>
      <w:cantSplit/>
      <w:jc w:val="center"/>
    </w:trPr>
  </w:style>
  <w:style w:type="table" w:customStyle="1" w:styleId="TableProcedure">
    <w:name w:val="Table Procedure"/>
    <w:basedOn w:val="TableNormal"/>
    <w:uiPriority w:val="99"/>
    <w:rsid w:val="00910B75"/>
    <w:tblPr>
      <w:tblBorders>
        <w:top w:val="single" w:sz="8" w:space="0" w:color="auto"/>
        <w:left w:val="single" w:sz="8" w:space="0" w:color="auto"/>
        <w:bottom w:val="single" w:sz="8" w:space="0" w:color="auto"/>
        <w:right w:val="single" w:sz="8" w:space="0" w:color="auto"/>
      </w:tblBorders>
      <w:tblCellMar>
        <w:top w:w="72" w:type="dxa"/>
        <w:left w:w="115" w:type="dxa"/>
        <w:bottom w:w="72" w:type="dxa"/>
        <w:right w:w="115" w:type="dxa"/>
      </w:tblCellMar>
    </w:tblPr>
    <w:trPr>
      <w:cantSplit/>
    </w:trPr>
    <w:tcPr>
      <w:shd w:val="clear" w:color="auto" w:fill="BFBFBF" w:themeFill="background1" w:themeFillShade="BF"/>
    </w:tcPr>
  </w:style>
  <w:style w:type="paragraph" w:customStyle="1" w:styleId="ImageCaptionRight">
    <w:name w:val="Image Caption Right"/>
    <w:basedOn w:val="ImageCaption"/>
    <w:qFormat/>
    <w:rsid w:val="00910B75"/>
    <w:pPr>
      <w:spacing w:before="80" w:after="80"/>
      <w:jc w:val="right"/>
    </w:pPr>
  </w:style>
  <w:style w:type="paragraph" w:styleId="NormalIndent">
    <w:name w:val="Normal Indent"/>
    <w:basedOn w:val="Normal"/>
    <w:rsid w:val="00910B75"/>
    <w:pPr>
      <w:ind w:left="360"/>
    </w:pPr>
  </w:style>
  <w:style w:type="character" w:styleId="Emphasis">
    <w:name w:val="Emphasis"/>
    <w:basedOn w:val="DefaultParagraphFont"/>
    <w:qFormat/>
    <w:rsid w:val="00910B75"/>
    <w:rPr>
      <w:i/>
      <w:iCs/>
    </w:rPr>
  </w:style>
  <w:style w:type="paragraph" w:styleId="ListContinue">
    <w:name w:val="List Continue"/>
    <w:basedOn w:val="NormalIndent"/>
    <w:rsid w:val="00910B75"/>
    <w:rPr>
      <w:rFonts w:eastAsiaTheme="minorEastAsia" w:cstheme="minorBidi"/>
      <w:szCs w:val="22"/>
    </w:rPr>
  </w:style>
  <w:style w:type="paragraph" w:customStyle="1" w:styleId="ImageRight">
    <w:name w:val="Image Right"/>
    <w:basedOn w:val="Image"/>
    <w:qFormat/>
    <w:rsid w:val="00910B75"/>
    <w:pPr>
      <w:spacing w:after="0"/>
      <w:jc w:val="right"/>
    </w:pPr>
  </w:style>
  <w:style w:type="paragraph" w:customStyle="1" w:styleId="TableFootnote">
    <w:name w:val="Table Footnote"/>
    <w:basedOn w:val="Normal"/>
    <w:qFormat/>
    <w:rsid w:val="00910B75"/>
    <w:rPr>
      <w:rFonts w:cs="Arial"/>
      <w:i/>
      <w:sz w:val="20"/>
    </w:rPr>
  </w:style>
  <w:style w:type="character" w:customStyle="1" w:styleId="HighlightYellow">
    <w:name w:val="Highlight Yellow"/>
    <w:basedOn w:val="DefaultParagraphFont"/>
    <w:uiPriority w:val="1"/>
    <w:qFormat/>
    <w:rsid w:val="00910B75"/>
    <w:rPr>
      <w:bdr w:val="none" w:sz="0" w:space="0" w:color="auto"/>
      <w:shd w:val="clear" w:color="auto" w:fill="FFFF00"/>
    </w:rPr>
  </w:style>
  <w:style w:type="numbering" w:customStyle="1" w:styleId="TableNumbers">
    <w:name w:val="Table Numbers"/>
    <w:uiPriority w:val="99"/>
    <w:rsid w:val="00910B75"/>
    <w:pPr>
      <w:numPr>
        <w:numId w:val="6"/>
      </w:numPr>
    </w:pPr>
  </w:style>
  <w:style w:type="paragraph" w:customStyle="1" w:styleId="TableTextNumber">
    <w:name w:val="Table Text Number"/>
    <w:basedOn w:val="TableText"/>
    <w:qFormat/>
    <w:rsid w:val="00910B75"/>
    <w:pPr>
      <w:numPr>
        <w:numId w:val="64"/>
      </w:numPr>
    </w:pPr>
    <w:rPr>
      <w:rFonts w:eastAsiaTheme="minorHAnsi" w:cstheme="minorBidi"/>
      <w:szCs w:val="22"/>
    </w:rPr>
  </w:style>
  <w:style w:type="paragraph" w:customStyle="1" w:styleId="TableTextNumber2">
    <w:name w:val="Table Text Number 2"/>
    <w:basedOn w:val="TableTextNumber"/>
    <w:qFormat/>
    <w:rsid w:val="00910B75"/>
    <w:pPr>
      <w:numPr>
        <w:ilvl w:val="1"/>
      </w:numPr>
    </w:pPr>
  </w:style>
  <w:style w:type="paragraph" w:customStyle="1" w:styleId="TableTextNumber3">
    <w:name w:val="Table Text Number 3"/>
    <w:basedOn w:val="TableTextNumber"/>
    <w:qFormat/>
    <w:rsid w:val="00910B75"/>
    <w:pPr>
      <w:numPr>
        <w:ilvl w:val="2"/>
      </w:numPr>
    </w:pPr>
  </w:style>
  <w:style w:type="character" w:styleId="IntenseEmphasis">
    <w:name w:val="Intense Emphasis"/>
    <w:basedOn w:val="DefaultParagraphFont"/>
    <w:uiPriority w:val="21"/>
    <w:qFormat/>
    <w:rsid w:val="00910B75"/>
    <w:rPr>
      <w:b/>
      <w:bCs/>
      <w:i/>
      <w:iCs/>
      <w:color w:val="auto"/>
    </w:rPr>
  </w:style>
  <w:style w:type="paragraph" w:customStyle="1" w:styleId="UserSupport">
    <w:name w:val="User Support"/>
    <w:basedOn w:val="Normal"/>
    <w:qFormat/>
    <w:rsid w:val="00910B75"/>
    <w:pPr>
      <w:spacing w:before="120"/>
      <w:jc w:val="center"/>
    </w:pPr>
    <w:rPr>
      <w:rFonts w:eastAsiaTheme="minorEastAsia" w:cs="Arial"/>
      <w:bCs/>
    </w:rPr>
  </w:style>
  <w:style w:type="paragraph" w:styleId="ListContinue2">
    <w:name w:val="List Continue 2"/>
    <w:basedOn w:val="ListContinue"/>
    <w:rsid w:val="00910B75"/>
    <w:pPr>
      <w:ind w:left="1080"/>
    </w:pPr>
  </w:style>
  <w:style w:type="paragraph" w:styleId="Title">
    <w:name w:val="Title"/>
    <w:basedOn w:val="Normal"/>
    <w:next w:val="Normal"/>
    <w:link w:val="TitleChar"/>
    <w:qFormat/>
    <w:rsid w:val="00910B75"/>
    <w:pPr>
      <w:spacing w:before="3960" w:after="0"/>
      <w:jc w:val="right"/>
    </w:pPr>
    <w:rPr>
      <w:rFonts w:eastAsiaTheme="majorEastAsia" w:cstheme="majorBidi"/>
      <w:b/>
      <w:color w:val="0085AD"/>
      <w:spacing w:val="5"/>
      <w:kern w:val="28"/>
      <w:sz w:val="72"/>
      <w:szCs w:val="52"/>
    </w:rPr>
  </w:style>
  <w:style w:type="character" w:customStyle="1" w:styleId="TitleChar">
    <w:name w:val="Title Char"/>
    <w:basedOn w:val="DefaultParagraphFont"/>
    <w:link w:val="Title"/>
    <w:rsid w:val="00910B75"/>
    <w:rPr>
      <w:rFonts w:ascii="Franklin Gothic Book" w:eastAsiaTheme="majorEastAsia" w:hAnsi="Franklin Gothic Book" w:cstheme="majorBidi"/>
      <w:b/>
      <w:color w:val="0085AD"/>
      <w:spacing w:val="5"/>
      <w:kern w:val="28"/>
      <w:sz w:val="72"/>
      <w:szCs w:val="52"/>
    </w:rPr>
  </w:style>
  <w:style w:type="paragraph" w:styleId="Subtitle">
    <w:name w:val="Subtitle"/>
    <w:basedOn w:val="Normal"/>
    <w:next w:val="Normal"/>
    <w:link w:val="SubtitleChar"/>
    <w:qFormat/>
    <w:rsid w:val="00910B75"/>
    <w:pPr>
      <w:numPr>
        <w:ilvl w:val="1"/>
      </w:numPr>
      <w:spacing w:after="1598"/>
      <w:jc w:val="right"/>
    </w:pPr>
    <w:rPr>
      <w:rFonts w:eastAsiaTheme="majorEastAsia" w:cstheme="majorBidi"/>
      <w:b/>
      <w:iCs/>
      <w:color w:val="000000" w:themeColor="text1"/>
      <w:spacing w:val="15"/>
      <w:sz w:val="56"/>
    </w:rPr>
  </w:style>
  <w:style w:type="character" w:customStyle="1" w:styleId="SubtitleChar">
    <w:name w:val="Subtitle Char"/>
    <w:basedOn w:val="DefaultParagraphFont"/>
    <w:link w:val="Subtitle"/>
    <w:rsid w:val="00910B75"/>
    <w:rPr>
      <w:rFonts w:ascii="Franklin Gothic Book" w:eastAsiaTheme="majorEastAsia" w:hAnsi="Franklin Gothic Book" w:cstheme="majorBidi"/>
      <w:b/>
      <w:iCs/>
      <w:color w:val="000000" w:themeColor="text1"/>
      <w:spacing w:val="15"/>
      <w:sz w:val="56"/>
    </w:rPr>
  </w:style>
  <w:style w:type="paragraph" w:styleId="Date">
    <w:name w:val="Date"/>
    <w:basedOn w:val="Normal"/>
    <w:next w:val="Normal"/>
    <w:link w:val="DateChar"/>
    <w:rsid w:val="00910B75"/>
    <w:pPr>
      <w:jc w:val="right"/>
    </w:pPr>
    <w:rPr>
      <w:sz w:val="36"/>
    </w:rPr>
  </w:style>
  <w:style w:type="character" w:customStyle="1" w:styleId="DateChar">
    <w:name w:val="Date Char"/>
    <w:basedOn w:val="DefaultParagraphFont"/>
    <w:link w:val="Date"/>
    <w:rsid w:val="00910B75"/>
    <w:rPr>
      <w:rFonts w:ascii="Franklin Gothic Book" w:hAnsi="Franklin Gothic Book"/>
      <w:sz w:val="36"/>
    </w:rPr>
  </w:style>
  <w:style w:type="paragraph" w:customStyle="1" w:styleId="TableSubHeader">
    <w:name w:val="Table SubHeader"/>
    <w:basedOn w:val="TableHeader"/>
    <w:qFormat/>
    <w:rsid w:val="00910B75"/>
    <w:rPr>
      <w:color w:val="000000" w:themeColor="text1"/>
    </w:rPr>
  </w:style>
  <w:style w:type="table" w:customStyle="1" w:styleId="TableProcedureImages">
    <w:name w:val="Table Procedure Images"/>
    <w:basedOn w:val="TableNormal"/>
    <w:uiPriority w:val="99"/>
    <w:rsid w:val="00910B75"/>
    <w:tblPr>
      <w:tblBorders>
        <w:top w:val="single" w:sz="8" w:space="0" w:color="auto"/>
        <w:bottom w:val="single" w:sz="8" w:space="0" w:color="auto"/>
        <w:insideH w:val="single" w:sz="8" w:space="0" w:color="auto"/>
      </w:tblBorders>
      <w:tblCellMar>
        <w:top w:w="72" w:type="dxa"/>
        <w:left w:w="115" w:type="dxa"/>
        <w:bottom w:w="72" w:type="dxa"/>
        <w:right w:w="115" w:type="dxa"/>
      </w:tblCellMar>
    </w:tblPr>
    <w:trPr>
      <w:cantSplit/>
    </w:trPr>
  </w:style>
  <w:style w:type="character" w:customStyle="1" w:styleId="CrossReference">
    <w:name w:val="Cross Reference"/>
    <w:basedOn w:val="DefaultParagraphFont"/>
    <w:uiPriority w:val="1"/>
    <w:qFormat/>
    <w:rsid w:val="00910B75"/>
    <w:rPr>
      <w:color w:val="0000FF"/>
      <w:u w:val="single"/>
    </w:rPr>
  </w:style>
  <w:style w:type="paragraph" w:customStyle="1" w:styleId="ListIntroduction">
    <w:name w:val="List Introduction"/>
    <w:basedOn w:val="Normal"/>
    <w:next w:val="ListBullet"/>
    <w:qFormat/>
    <w:rsid w:val="00910B75"/>
    <w:pPr>
      <w:keepNext/>
    </w:pPr>
    <w:rPr>
      <w:rFonts w:asciiTheme="minorHAnsi" w:hAnsiTheme="minorHAnsi"/>
      <w:sz w:val="24"/>
    </w:rPr>
  </w:style>
  <w:style w:type="paragraph" w:customStyle="1" w:styleId="ProcedureIntroduction">
    <w:name w:val="Procedure Introduction"/>
    <w:basedOn w:val="Normal"/>
    <w:next w:val="Normal"/>
    <w:qFormat/>
    <w:rsid w:val="00910B75"/>
    <w:pPr>
      <w:keepNext/>
      <w:keepLines/>
    </w:pPr>
    <w:rPr>
      <w:i/>
    </w:rPr>
  </w:style>
  <w:style w:type="paragraph" w:customStyle="1" w:styleId="ProcedureResult">
    <w:name w:val="Procedure Result"/>
    <w:basedOn w:val="Normal"/>
    <w:next w:val="Normal"/>
    <w:qFormat/>
    <w:rsid w:val="00453BAF"/>
    <w:pPr>
      <w:spacing w:before="80" w:after="80"/>
    </w:pPr>
  </w:style>
  <w:style w:type="table" w:styleId="LightList">
    <w:name w:val="Light List"/>
    <w:basedOn w:val="TableNormal"/>
    <w:uiPriority w:val="61"/>
    <w:rsid w:val="00914AC4"/>
    <w:rPr>
      <w:rFonts w:ascii="Calibri" w:eastAsia="Calibri" w:hAnsi="Calibri" w:cs="Times New Roman"/>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evision">
    <w:name w:val="Revision"/>
    <w:hidden/>
    <w:uiPriority w:val="99"/>
    <w:semiHidden/>
    <w:rsid w:val="002A0B84"/>
    <w:rPr>
      <w:rFonts w:ascii="Franklin Gothic Book" w:hAnsi="Franklin Gothic Book"/>
      <w:sz w:val="22"/>
    </w:rPr>
  </w:style>
  <w:style w:type="character" w:styleId="FootnoteReference">
    <w:name w:val="footnote reference"/>
    <w:basedOn w:val="DefaultParagraphFont"/>
    <w:rsid w:val="00E730F9"/>
    <w:rPr>
      <w:vertAlign w:val="superscript"/>
    </w:rPr>
  </w:style>
  <w:style w:type="paragraph" w:styleId="List2">
    <w:name w:val="List 2"/>
    <w:basedOn w:val="Normal"/>
    <w:rsid w:val="00796B6A"/>
    <w:pPr>
      <w:ind w:left="720" w:hanging="360"/>
      <w:contextualSpacing/>
    </w:pPr>
  </w:style>
  <w:style w:type="paragraph" w:customStyle="1" w:styleId="NormalAfterListNumber">
    <w:name w:val="Normal After List Number"/>
    <w:basedOn w:val="Normal"/>
    <w:next w:val="Normal"/>
    <w:rsid w:val="00910B75"/>
    <w:pPr>
      <w:spacing w:before="120"/>
    </w:pPr>
    <w:rPr>
      <w:rFonts w:cs="Times New Roman"/>
      <w:szCs w:val="20"/>
    </w:rPr>
  </w:style>
  <w:style w:type="paragraph" w:customStyle="1" w:styleId="StepBullet">
    <w:name w:val="Step Bullet"/>
    <w:qFormat/>
    <w:rsid w:val="00D47004"/>
    <w:pPr>
      <w:numPr>
        <w:numId w:val="24"/>
      </w:numPr>
    </w:pPr>
    <w:rPr>
      <w:sz w:val="20"/>
      <w:szCs w:val="20"/>
    </w:rPr>
  </w:style>
  <w:style w:type="character" w:styleId="FollowedHyperlink">
    <w:name w:val="FollowedHyperlink"/>
    <w:basedOn w:val="DefaultParagraphFont"/>
    <w:rsid w:val="002456CE"/>
    <w:rPr>
      <w:color w:val="800080" w:themeColor="followedHyperlink"/>
      <w:u w:val="single"/>
    </w:rPr>
  </w:style>
  <w:style w:type="paragraph" w:customStyle="1" w:styleId="Appendix1">
    <w:name w:val="Appendix 1"/>
    <w:basedOn w:val="Normal"/>
    <w:qFormat/>
    <w:rsid w:val="00910B75"/>
    <w:pPr>
      <w:keepNext/>
      <w:keepLines/>
      <w:pageBreakBefore/>
      <w:numPr>
        <w:numId w:val="62"/>
      </w:numPr>
      <w:spacing w:before="360"/>
      <w:jc w:val="center"/>
      <w:outlineLvl w:val="0"/>
    </w:pPr>
    <w:rPr>
      <w:b/>
      <w:caps/>
      <w:color w:val="000000"/>
      <w:sz w:val="24"/>
    </w:rPr>
  </w:style>
  <w:style w:type="numbering" w:customStyle="1" w:styleId="AppendixNumbers">
    <w:name w:val="Appendix Numbers"/>
    <w:uiPriority w:val="99"/>
    <w:rsid w:val="00910B75"/>
    <w:pPr>
      <w:numPr>
        <w:numId w:val="62"/>
      </w:numPr>
    </w:pPr>
  </w:style>
  <w:style w:type="paragraph" w:customStyle="1" w:styleId="HeaderRightLarge">
    <w:name w:val="Header Right Large"/>
    <w:basedOn w:val="Header"/>
    <w:qFormat/>
    <w:rsid w:val="00BC4844"/>
    <w:pPr>
      <w:jc w:val="right"/>
    </w:pPr>
    <w:rPr>
      <w:rFonts w:ascii="Franklin Gothic Medium" w:hAnsi="Franklin Gothic Medium"/>
      <w:b/>
      <w:sz w:val="44"/>
    </w:rPr>
  </w:style>
  <w:style w:type="paragraph" w:customStyle="1" w:styleId="HeaderRightSmall">
    <w:name w:val="Header Right Small"/>
    <w:basedOn w:val="Header"/>
    <w:qFormat/>
    <w:rsid w:val="00BC4844"/>
    <w:pPr>
      <w:jc w:val="right"/>
    </w:pPr>
    <w:rPr>
      <w:sz w:val="20"/>
      <w:szCs w:val="20"/>
    </w:rPr>
  </w:style>
  <w:style w:type="paragraph" w:styleId="TOC6">
    <w:name w:val="toc 6"/>
    <w:basedOn w:val="Normal"/>
    <w:next w:val="Normal"/>
    <w:autoRedefine/>
    <w:uiPriority w:val="39"/>
    <w:unhideWhenUsed/>
    <w:rsid w:val="007233EB"/>
    <w:pPr>
      <w:spacing w:after="100" w:line="276" w:lineRule="auto"/>
      <w:ind w:left="1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7233EB"/>
    <w:pPr>
      <w:spacing w:after="100" w:line="276" w:lineRule="auto"/>
      <w:ind w:left="13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7233EB"/>
    <w:pPr>
      <w:spacing w:after="100" w:line="276" w:lineRule="auto"/>
      <w:ind w:left="15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7233EB"/>
    <w:pPr>
      <w:spacing w:after="100" w:line="276" w:lineRule="auto"/>
      <w:ind w:left="1760"/>
    </w:pPr>
    <w:rPr>
      <w:rFonts w:asciiTheme="minorHAnsi" w:eastAsiaTheme="minorEastAsia" w:hAnsiTheme="minorHAnsi" w:cstheme="minorBidi"/>
      <w:szCs w:val="22"/>
    </w:rPr>
  </w:style>
  <w:style w:type="character" w:customStyle="1" w:styleId="UnresolvedMention1">
    <w:name w:val="Unresolved Mention1"/>
    <w:basedOn w:val="DefaultParagraphFont"/>
    <w:uiPriority w:val="99"/>
    <w:semiHidden/>
    <w:unhideWhenUsed/>
    <w:rsid w:val="009035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25875">
      <w:bodyDiv w:val="1"/>
      <w:marLeft w:val="0"/>
      <w:marRight w:val="0"/>
      <w:marTop w:val="0"/>
      <w:marBottom w:val="0"/>
      <w:divBdr>
        <w:top w:val="none" w:sz="0" w:space="0" w:color="auto"/>
        <w:left w:val="none" w:sz="0" w:space="0" w:color="auto"/>
        <w:bottom w:val="none" w:sz="0" w:space="0" w:color="auto"/>
        <w:right w:val="none" w:sz="0" w:space="0" w:color="auto"/>
      </w:divBdr>
    </w:div>
    <w:div w:id="72776420">
      <w:bodyDiv w:val="1"/>
      <w:marLeft w:val="0"/>
      <w:marRight w:val="0"/>
      <w:marTop w:val="0"/>
      <w:marBottom w:val="0"/>
      <w:divBdr>
        <w:top w:val="none" w:sz="0" w:space="0" w:color="auto"/>
        <w:left w:val="none" w:sz="0" w:space="0" w:color="auto"/>
        <w:bottom w:val="none" w:sz="0" w:space="0" w:color="auto"/>
        <w:right w:val="none" w:sz="0" w:space="0" w:color="auto"/>
      </w:divBdr>
    </w:div>
    <w:div w:id="158663549">
      <w:bodyDiv w:val="1"/>
      <w:marLeft w:val="0"/>
      <w:marRight w:val="0"/>
      <w:marTop w:val="0"/>
      <w:marBottom w:val="0"/>
      <w:divBdr>
        <w:top w:val="none" w:sz="0" w:space="0" w:color="auto"/>
        <w:left w:val="none" w:sz="0" w:space="0" w:color="auto"/>
        <w:bottom w:val="none" w:sz="0" w:space="0" w:color="auto"/>
        <w:right w:val="none" w:sz="0" w:space="0" w:color="auto"/>
      </w:divBdr>
    </w:div>
    <w:div w:id="252788438">
      <w:bodyDiv w:val="1"/>
      <w:marLeft w:val="0"/>
      <w:marRight w:val="0"/>
      <w:marTop w:val="0"/>
      <w:marBottom w:val="0"/>
      <w:divBdr>
        <w:top w:val="none" w:sz="0" w:space="0" w:color="auto"/>
        <w:left w:val="none" w:sz="0" w:space="0" w:color="auto"/>
        <w:bottom w:val="none" w:sz="0" w:space="0" w:color="auto"/>
        <w:right w:val="none" w:sz="0" w:space="0" w:color="auto"/>
      </w:divBdr>
    </w:div>
    <w:div w:id="262151005">
      <w:bodyDiv w:val="1"/>
      <w:marLeft w:val="0"/>
      <w:marRight w:val="0"/>
      <w:marTop w:val="0"/>
      <w:marBottom w:val="0"/>
      <w:divBdr>
        <w:top w:val="none" w:sz="0" w:space="0" w:color="auto"/>
        <w:left w:val="none" w:sz="0" w:space="0" w:color="auto"/>
        <w:bottom w:val="none" w:sz="0" w:space="0" w:color="auto"/>
        <w:right w:val="none" w:sz="0" w:space="0" w:color="auto"/>
      </w:divBdr>
    </w:div>
    <w:div w:id="297759331">
      <w:bodyDiv w:val="1"/>
      <w:marLeft w:val="0"/>
      <w:marRight w:val="0"/>
      <w:marTop w:val="0"/>
      <w:marBottom w:val="0"/>
      <w:divBdr>
        <w:top w:val="none" w:sz="0" w:space="0" w:color="auto"/>
        <w:left w:val="none" w:sz="0" w:space="0" w:color="auto"/>
        <w:bottom w:val="none" w:sz="0" w:space="0" w:color="auto"/>
        <w:right w:val="none" w:sz="0" w:space="0" w:color="auto"/>
      </w:divBdr>
    </w:div>
    <w:div w:id="311099407">
      <w:bodyDiv w:val="1"/>
      <w:marLeft w:val="0"/>
      <w:marRight w:val="0"/>
      <w:marTop w:val="0"/>
      <w:marBottom w:val="0"/>
      <w:divBdr>
        <w:top w:val="none" w:sz="0" w:space="0" w:color="auto"/>
        <w:left w:val="none" w:sz="0" w:space="0" w:color="auto"/>
        <w:bottom w:val="none" w:sz="0" w:space="0" w:color="auto"/>
        <w:right w:val="none" w:sz="0" w:space="0" w:color="auto"/>
      </w:divBdr>
    </w:div>
    <w:div w:id="399404848">
      <w:bodyDiv w:val="1"/>
      <w:marLeft w:val="0"/>
      <w:marRight w:val="0"/>
      <w:marTop w:val="0"/>
      <w:marBottom w:val="0"/>
      <w:divBdr>
        <w:top w:val="none" w:sz="0" w:space="0" w:color="auto"/>
        <w:left w:val="none" w:sz="0" w:space="0" w:color="auto"/>
        <w:bottom w:val="none" w:sz="0" w:space="0" w:color="auto"/>
        <w:right w:val="none" w:sz="0" w:space="0" w:color="auto"/>
      </w:divBdr>
    </w:div>
    <w:div w:id="466511196">
      <w:bodyDiv w:val="1"/>
      <w:marLeft w:val="0"/>
      <w:marRight w:val="0"/>
      <w:marTop w:val="0"/>
      <w:marBottom w:val="0"/>
      <w:divBdr>
        <w:top w:val="none" w:sz="0" w:space="0" w:color="auto"/>
        <w:left w:val="none" w:sz="0" w:space="0" w:color="auto"/>
        <w:bottom w:val="none" w:sz="0" w:space="0" w:color="auto"/>
        <w:right w:val="none" w:sz="0" w:space="0" w:color="auto"/>
      </w:divBdr>
    </w:div>
    <w:div w:id="604269455">
      <w:bodyDiv w:val="1"/>
      <w:marLeft w:val="0"/>
      <w:marRight w:val="0"/>
      <w:marTop w:val="0"/>
      <w:marBottom w:val="0"/>
      <w:divBdr>
        <w:top w:val="none" w:sz="0" w:space="0" w:color="auto"/>
        <w:left w:val="none" w:sz="0" w:space="0" w:color="auto"/>
        <w:bottom w:val="none" w:sz="0" w:space="0" w:color="auto"/>
        <w:right w:val="none" w:sz="0" w:space="0" w:color="auto"/>
      </w:divBdr>
    </w:div>
    <w:div w:id="805009696">
      <w:bodyDiv w:val="1"/>
      <w:marLeft w:val="0"/>
      <w:marRight w:val="0"/>
      <w:marTop w:val="0"/>
      <w:marBottom w:val="0"/>
      <w:divBdr>
        <w:top w:val="none" w:sz="0" w:space="0" w:color="auto"/>
        <w:left w:val="none" w:sz="0" w:space="0" w:color="auto"/>
        <w:bottom w:val="none" w:sz="0" w:space="0" w:color="auto"/>
        <w:right w:val="none" w:sz="0" w:space="0" w:color="auto"/>
      </w:divBdr>
    </w:div>
    <w:div w:id="971250995">
      <w:bodyDiv w:val="1"/>
      <w:marLeft w:val="0"/>
      <w:marRight w:val="0"/>
      <w:marTop w:val="0"/>
      <w:marBottom w:val="0"/>
      <w:divBdr>
        <w:top w:val="none" w:sz="0" w:space="0" w:color="auto"/>
        <w:left w:val="none" w:sz="0" w:space="0" w:color="auto"/>
        <w:bottom w:val="none" w:sz="0" w:space="0" w:color="auto"/>
        <w:right w:val="none" w:sz="0" w:space="0" w:color="auto"/>
      </w:divBdr>
    </w:div>
    <w:div w:id="972368994">
      <w:bodyDiv w:val="1"/>
      <w:marLeft w:val="0"/>
      <w:marRight w:val="0"/>
      <w:marTop w:val="0"/>
      <w:marBottom w:val="0"/>
      <w:divBdr>
        <w:top w:val="none" w:sz="0" w:space="0" w:color="auto"/>
        <w:left w:val="none" w:sz="0" w:space="0" w:color="auto"/>
        <w:bottom w:val="none" w:sz="0" w:space="0" w:color="auto"/>
        <w:right w:val="none" w:sz="0" w:space="0" w:color="auto"/>
      </w:divBdr>
    </w:div>
    <w:div w:id="1300499032">
      <w:bodyDiv w:val="1"/>
      <w:marLeft w:val="0"/>
      <w:marRight w:val="0"/>
      <w:marTop w:val="0"/>
      <w:marBottom w:val="0"/>
      <w:divBdr>
        <w:top w:val="none" w:sz="0" w:space="0" w:color="auto"/>
        <w:left w:val="none" w:sz="0" w:space="0" w:color="auto"/>
        <w:bottom w:val="none" w:sz="0" w:space="0" w:color="auto"/>
        <w:right w:val="none" w:sz="0" w:space="0" w:color="auto"/>
      </w:divBdr>
    </w:div>
    <w:div w:id="1546719436">
      <w:bodyDiv w:val="1"/>
      <w:marLeft w:val="0"/>
      <w:marRight w:val="0"/>
      <w:marTop w:val="0"/>
      <w:marBottom w:val="0"/>
      <w:divBdr>
        <w:top w:val="none" w:sz="0" w:space="0" w:color="auto"/>
        <w:left w:val="none" w:sz="0" w:space="0" w:color="auto"/>
        <w:bottom w:val="none" w:sz="0" w:space="0" w:color="auto"/>
        <w:right w:val="none" w:sz="0" w:space="0" w:color="auto"/>
      </w:divBdr>
    </w:div>
    <w:div w:id="1666741401">
      <w:bodyDiv w:val="1"/>
      <w:marLeft w:val="0"/>
      <w:marRight w:val="0"/>
      <w:marTop w:val="0"/>
      <w:marBottom w:val="0"/>
      <w:divBdr>
        <w:top w:val="none" w:sz="0" w:space="0" w:color="auto"/>
        <w:left w:val="none" w:sz="0" w:space="0" w:color="auto"/>
        <w:bottom w:val="none" w:sz="0" w:space="0" w:color="auto"/>
        <w:right w:val="none" w:sz="0" w:space="0" w:color="auto"/>
      </w:divBdr>
    </w:div>
    <w:div w:id="1827085355">
      <w:bodyDiv w:val="1"/>
      <w:marLeft w:val="0"/>
      <w:marRight w:val="0"/>
      <w:marTop w:val="0"/>
      <w:marBottom w:val="0"/>
      <w:divBdr>
        <w:top w:val="none" w:sz="0" w:space="0" w:color="auto"/>
        <w:left w:val="none" w:sz="0" w:space="0" w:color="auto"/>
        <w:bottom w:val="none" w:sz="0" w:space="0" w:color="auto"/>
        <w:right w:val="none" w:sz="0" w:space="0" w:color="auto"/>
      </w:divBdr>
    </w:div>
    <w:div w:id="1832328684">
      <w:bodyDiv w:val="1"/>
      <w:marLeft w:val="0"/>
      <w:marRight w:val="0"/>
      <w:marTop w:val="0"/>
      <w:marBottom w:val="0"/>
      <w:divBdr>
        <w:top w:val="none" w:sz="0" w:space="0" w:color="auto"/>
        <w:left w:val="none" w:sz="0" w:space="0" w:color="auto"/>
        <w:bottom w:val="none" w:sz="0" w:space="0" w:color="auto"/>
        <w:right w:val="none" w:sz="0" w:space="0" w:color="auto"/>
      </w:divBdr>
    </w:div>
    <w:div w:id="1852987973">
      <w:bodyDiv w:val="1"/>
      <w:marLeft w:val="0"/>
      <w:marRight w:val="0"/>
      <w:marTop w:val="0"/>
      <w:marBottom w:val="0"/>
      <w:divBdr>
        <w:top w:val="none" w:sz="0" w:space="0" w:color="auto"/>
        <w:left w:val="none" w:sz="0" w:space="0" w:color="auto"/>
        <w:bottom w:val="none" w:sz="0" w:space="0" w:color="auto"/>
        <w:right w:val="none" w:sz="0" w:space="0" w:color="auto"/>
      </w:divBdr>
    </w:div>
    <w:div w:id="190580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nces.ed.gov/ccd/schoolsearch/"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yperlink" Target="file:///C:\Users\dhajara\AppData\Roaming\Microsoft\Word\Test"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emf"/><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davis\AppData\Roaming\Microsoft\Templates\SBA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EF21F98AA8EEB4489A9A3BF03AC6BB7" ma:contentTypeVersion="10" ma:contentTypeDescription="Create a new document." ma:contentTypeScope="" ma:versionID="06beb960915acb5c9d944f02cdbd80dc">
  <xsd:schema xmlns:xsd="http://www.w3.org/2001/XMLSchema" xmlns:xs="http://www.w3.org/2001/XMLSchema" xmlns:p="http://schemas.microsoft.com/office/2006/metadata/properties" xmlns:ns2="f9993877-3004-4168-b585-4942004ffce8" xmlns:ns3="c69de701-0f3d-48ea-aaf5-3aadcb05ac2a" targetNamespace="http://schemas.microsoft.com/office/2006/metadata/properties" ma:root="true" ma:fieldsID="e95014430e992aa80295625416afb886" ns2:_="" ns3:_="">
    <xsd:import namespace="f9993877-3004-4168-b585-4942004ffce8"/>
    <xsd:import namespace="c69de701-0f3d-48ea-aaf5-3aadcb05ac2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993877-3004-4168-b585-4942004ffc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9de701-0f3d-48ea-aaf5-3aadcb05ac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A40223-409E-4820-AE61-B6F0E9BEE9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AC8CDEB-A9E6-4359-916F-103A4CCA2F20}">
  <ds:schemaRefs>
    <ds:schemaRef ds:uri="http://schemas.microsoft.com/sharepoint/v3/contenttype/forms"/>
  </ds:schemaRefs>
</ds:datastoreItem>
</file>

<file path=customXml/itemProps3.xml><?xml version="1.0" encoding="utf-8"?>
<ds:datastoreItem xmlns:ds="http://schemas.openxmlformats.org/officeDocument/2006/customXml" ds:itemID="{CD8C6745-7B27-42BA-A8FF-61354E9855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993877-3004-4168-b585-4942004ffce8"/>
    <ds:schemaRef ds:uri="c69de701-0f3d-48ea-aaf5-3aadcb05ac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3CA3F2-0C35-4B78-B330-3E8260CF7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SBAC.dotx</Template>
  <TotalTime>5</TotalTime>
  <Pages>37</Pages>
  <Words>8432</Words>
  <Characters>44189</Characters>
  <Application>Microsoft Office Word</Application>
  <DocSecurity>0</DocSecurity>
  <Lines>1194</Lines>
  <Paragraphs>809</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51812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Lautman, Mark</dc:creator>
  <cp:lastModifiedBy>Alex Dean</cp:lastModifiedBy>
  <cp:revision>5</cp:revision>
  <cp:lastPrinted>2020-04-24T15:59:00Z</cp:lastPrinted>
  <dcterms:created xsi:type="dcterms:W3CDTF">2020-04-21T16:23:00Z</dcterms:created>
  <dcterms:modified xsi:type="dcterms:W3CDTF">2020-04-24T16:01:00Z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2014-06-12T04:00:00Z</vt:filetime>
  </property>
  <property fmtid="{D5CDD505-2E9C-101B-9397-08002B2CF9AE}" pid="3" name="ContentTypeId">
    <vt:lpwstr>0x0101000EF21F98AA8EEB4489A9A3BF03AC6BB7</vt:lpwstr>
  </property>
</Properties>
</file>